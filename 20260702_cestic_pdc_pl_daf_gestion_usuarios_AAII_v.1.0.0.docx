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E4CBD" w14:textId="21457878" w:rsidR="00AE031A" w:rsidRPr="00581833" w:rsidRDefault="0069664E" w:rsidP="0069664E">
      <w:pPr>
        <w:tabs>
          <w:tab w:val="left" w:pos="2798"/>
        </w:tabs>
        <w:kinsoku w:val="0"/>
        <w:overflowPunct w:val="0"/>
        <w:autoSpaceDE w:val="0"/>
        <w:autoSpaceDN w:val="0"/>
        <w:adjustRightInd w:val="0"/>
        <w:spacing w:after="0" w:line="240" w:lineRule="auto"/>
        <w:rPr>
          <w:rFonts w:ascii="Times New Roman" w:hAnsi="Times New Roman" w:cs="Times New Roman"/>
          <w:b/>
          <w:bCs/>
          <w:sz w:val="20"/>
          <w:szCs w:val="20"/>
        </w:rPr>
      </w:pPr>
      <w:r w:rsidRPr="00581833">
        <w:rPr>
          <w:rFonts w:ascii="Times New Roman" w:hAnsi="Times New Roman" w:cs="Times New Roman"/>
          <w:b/>
          <w:bCs/>
          <w:sz w:val="20"/>
          <w:szCs w:val="20"/>
        </w:rPr>
        <w:tab/>
      </w:r>
    </w:p>
    <w:p w14:paraId="32D2BCBD" w14:textId="77777777" w:rsidR="00AE031A" w:rsidRPr="00AE031A" w:rsidRDefault="00AE031A" w:rsidP="00AE031A">
      <w:pPr>
        <w:kinsoku w:val="0"/>
        <w:overflowPunct w:val="0"/>
        <w:autoSpaceDE w:val="0"/>
        <w:autoSpaceDN w:val="0"/>
        <w:adjustRightInd w:val="0"/>
        <w:spacing w:after="0" w:line="240" w:lineRule="auto"/>
        <w:rPr>
          <w:rFonts w:ascii="Times New Roman" w:hAnsi="Times New Roman" w:cs="Times New Roman"/>
          <w:sz w:val="20"/>
          <w:szCs w:val="20"/>
        </w:rPr>
      </w:pPr>
    </w:p>
    <w:p w14:paraId="599F5C7A" w14:textId="77777777" w:rsidR="00AE031A" w:rsidRDefault="00AE031A" w:rsidP="00B12F13">
      <w:pPr>
        <w:kinsoku w:val="0"/>
        <w:overflowPunct w:val="0"/>
        <w:autoSpaceDE w:val="0"/>
        <w:autoSpaceDN w:val="0"/>
        <w:adjustRightInd w:val="0"/>
        <w:spacing w:after="0" w:line="240" w:lineRule="auto"/>
        <w:rPr>
          <w:rFonts w:ascii="Gill Sans MT" w:hAnsi="Gill Sans MT" w:cs="Gill Sans MT"/>
          <w:position w:val="49"/>
          <w:sz w:val="20"/>
          <w:szCs w:val="20"/>
        </w:rPr>
      </w:pPr>
    </w:p>
    <w:p w14:paraId="51AB888A" w14:textId="77777777" w:rsidR="00AE031A" w:rsidRDefault="00E031AE" w:rsidP="00B12F13">
      <w:pPr>
        <w:tabs>
          <w:tab w:val="left" w:pos="3840"/>
        </w:tabs>
        <w:kinsoku w:val="0"/>
        <w:overflowPunct w:val="0"/>
        <w:autoSpaceDE w:val="0"/>
        <w:autoSpaceDN w:val="0"/>
        <w:adjustRightInd w:val="0"/>
        <w:spacing w:after="0" w:line="200" w:lineRule="atLeast"/>
        <w:ind w:left="106"/>
        <w:rPr>
          <w:rFonts w:ascii="Gill Sans MT" w:hAnsi="Gill Sans MT" w:cs="Gill Sans MT"/>
          <w:position w:val="49"/>
          <w:sz w:val="20"/>
          <w:szCs w:val="20"/>
        </w:rPr>
      </w:pPr>
      <w:r>
        <w:rPr>
          <w:rFonts w:ascii="Gill Sans MT" w:hAnsi="Gill Sans MT" w:cs="Gill Sans MT"/>
          <w:position w:val="49"/>
          <w:sz w:val="20"/>
          <w:szCs w:val="20"/>
        </w:rPr>
        <w:tab/>
      </w:r>
    </w:p>
    <w:p w14:paraId="3CA1F644" w14:textId="77777777" w:rsidR="006006DE" w:rsidRDefault="006006DE" w:rsidP="00B12F13">
      <w:pPr>
        <w:kinsoku w:val="0"/>
        <w:overflowPunct w:val="0"/>
        <w:autoSpaceDE w:val="0"/>
        <w:autoSpaceDN w:val="0"/>
        <w:adjustRightInd w:val="0"/>
        <w:spacing w:before="11" w:after="0" w:line="360" w:lineRule="auto"/>
        <w:ind w:left="2835" w:right="113"/>
        <w:jc w:val="center"/>
        <w:rPr>
          <w:rFonts w:ascii="Arial Narrow" w:hAnsi="Arial Narrow" w:cs="Arial Narrow"/>
          <w:bCs/>
          <w:color w:val="355065"/>
          <w:sz w:val="40"/>
          <w:szCs w:val="40"/>
        </w:rPr>
      </w:pPr>
    </w:p>
    <w:p w14:paraId="2C716A44" w14:textId="77777777" w:rsidR="00CB06A5" w:rsidRPr="003D59B2" w:rsidRDefault="0074562C" w:rsidP="00B12F13">
      <w:pPr>
        <w:kinsoku w:val="0"/>
        <w:overflowPunct w:val="0"/>
        <w:autoSpaceDE w:val="0"/>
        <w:autoSpaceDN w:val="0"/>
        <w:adjustRightInd w:val="0"/>
        <w:spacing w:before="11" w:after="0" w:line="360" w:lineRule="auto"/>
        <w:ind w:right="113"/>
        <w:jc w:val="center"/>
        <w:rPr>
          <w:rFonts w:ascii="Arial Narrow" w:hAnsi="Arial Narrow" w:cs="Arial Narrow"/>
          <w:bCs/>
          <w:color w:val="355065"/>
          <w:sz w:val="40"/>
          <w:szCs w:val="40"/>
        </w:rPr>
      </w:pPr>
      <w:sdt>
        <w:sdtPr>
          <w:rPr>
            <w:rFonts w:ascii="Arial Narrow" w:hAnsi="Arial Narrow" w:cs="Arial Narrow"/>
            <w:bCs/>
            <w:color w:val="355065"/>
            <w:sz w:val="40"/>
            <w:szCs w:val="40"/>
          </w:rPr>
          <w:alias w:val="CESTIC - Tipo documental"/>
          <w:tag w:val="jb3def7c2b6444329a98afaa9e65d672"/>
          <w:id w:val="1125576156"/>
          <w:lock w:val="contentLocked"/>
          <w:placeholder>
            <w:docPart w:val="94F2CA52869B4E4D8C94018954A51473"/>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3e90155f-6a41-4ccd-bab0-77008d0743b4' xmlns:ns7='3d95c1ff-4ed6-497c-8865-3db12526d72a' " w:xpath="/ns0:properties[1]/documentManagement[1]/ns3:jb3def7c2b6444329a98afaa9e65d672[1]/ns2:Terms[1]" w:storeItemID="{6C21850D-A38D-42F9-8E68-6D72572CB30B}"/>
          <w:text w:multiLine="1"/>
        </w:sdtPr>
        <w:sdtEndPr/>
        <w:sdtContent>
          <w:r w:rsidR="0076026E">
            <w:rPr>
              <w:rFonts w:ascii="Arial Narrow" w:hAnsi="Arial Narrow" w:cs="Arial Narrow"/>
              <w:bCs/>
              <w:color w:val="355065"/>
              <w:sz w:val="40"/>
              <w:szCs w:val="40"/>
            </w:rPr>
            <w:t>TD219 - Plantilla</w:t>
          </w:r>
        </w:sdtContent>
      </w:sdt>
      <w:r w:rsidR="00C92F77">
        <w:rPr>
          <w:rFonts w:ascii="Arial Narrow" w:hAnsi="Arial Narrow" w:cs="Arial Narrow"/>
          <w:bCs/>
          <w:color w:val="355065"/>
          <w:sz w:val="40"/>
          <w:szCs w:val="40"/>
        </w:rPr>
        <w:t xml:space="preserve"> </w:t>
      </w:r>
      <w:r w:rsidR="00A637EC">
        <w:rPr>
          <w:rFonts w:ascii="Arial Narrow" w:hAnsi="Arial Narrow" w:cs="Arial Narrow"/>
          <w:bCs/>
          <w:color w:val="355065"/>
          <w:sz w:val="40"/>
          <w:szCs w:val="40"/>
        </w:rPr>
        <w:t>DEL CESTIC</w:t>
      </w:r>
    </w:p>
    <w:p w14:paraId="16068B32" w14:textId="2889A956" w:rsidR="00DB4C85" w:rsidRDefault="0074562C" w:rsidP="00B12F13">
      <w:pPr>
        <w:kinsoku w:val="0"/>
        <w:overflowPunct w:val="0"/>
        <w:autoSpaceDE w:val="0"/>
        <w:autoSpaceDN w:val="0"/>
        <w:adjustRightInd w:val="0"/>
        <w:spacing w:before="11" w:after="0" w:line="276" w:lineRule="auto"/>
        <w:ind w:right="113"/>
        <w:jc w:val="center"/>
        <w:rPr>
          <w:rFonts w:ascii="Arial Narrow" w:hAnsi="Arial Narrow" w:cs="Arial Narrow"/>
          <w:b/>
          <w:bCs/>
          <w:color w:val="355065"/>
          <w:sz w:val="40"/>
          <w:szCs w:val="40"/>
        </w:rPr>
      </w:pPr>
      <w:sdt>
        <w:sdtPr>
          <w:rPr>
            <w:rFonts w:ascii="Arial Narrow" w:eastAsia="Calibri" w:hAnsi="Arial Narrow" w:cs="Arial Narrow"/>
            <w:b/>
            <w:bCs/>
            <w:color w:val="355065"/>
            <w:sz w:val="40"/>
            <w:szCs w:val="40"/>
          </w:rPr>
          <w:alias w:val="Asunto"/>
          <w:tag w:val=""/>
          <w:id w:val="300747987"/>
          <w:placeholder>
            <w:docPart w:val="669A299042554FCDAB6800E0FAB0B949"/>
          </w:placeholder>
          <w:dataBinding w:prefixMappings="xmlns:ns0='http://purl.org/dc/elements/1.1/' xmlns:ns1='http://schemas.openxmlformats.org/package/2006/metadata/core-properties' " w:xpath="/ns1:coreProperties[1]/ns0:subject[1]" w:storeItemID="{6C3C8BC8-F283-45AE-878A-BAB7291924A1}"/>
          <w:text/>
        </w:sdtPr>
        <w:sdtEndPr/>
        <w:sdtContent>
          <w:r w:rsidR="00AA0334" w:rsidRPr="00AA0334">
            <w:rPr>
              <w:rFonts w:ascii="Arial Narrow" w:eastAsia="Calibri" w:hAnsi="Arial Narrow" w:cs="Arial Narrow"/>
              <w:b/>
              <w:bCs/>
              <w:color w:val="355065"/>
              <w:sz w:val="40"/>
              <w:szCs w:val="40"/>
            </w:rPr>
            <w:t>DOCUMENTO DE ANALISIS FUNCIONAL</w:t>
          </w:r>
          <w:r w:rsidR="00AF273F">
            <w:rPr>
              <w:rFonts w:ascii="Arial Narrow" w:eastAsia="Calibri" w:hAnsi="Arial Narrow" w:cs="Arial Narrow"/>
              <w:b/>
              <w:bCs/>
              <w:color w:val="355065"/>
              <w:sz w:val="40"/>
              <w:szCs w:val="40"/>
            </w:rPr>
            <w:t>: GESTION DE USUARIOS</w:t>
          </w:r>
        </w:sdtContent>
      </w:sdt>
    </w:p>
    <w:p w14:paraId="1416C480" w14:textId="77777777" w:rsidR="008F1605" w:rsidRDefault="008F1605" w:rsidP="00B12F13">
      <w:pPr>
        <w:kinsoku w:val="0"/>
        <w:overflowPunct w:val="0"/>
        <w:autoSpaceDE w:val="0"/>
        <w:autoSpaceDN w:val="0"/>
        <w:adjustRightInd w:val="0"/>
        <w:spacing w:before="11" w:after="0" w:line="276" w:lineRule="auto"/>
        <w:ind w:right="113"/>
        <w:jc w:val="center"/>
        <w:rPr>
          <w:rFonts w:ascii="Arial Narrow" w:hAnsi="Arial Narrow" w:cs="Arial Narrow"/>
          <w:b/>
          <w:bCs/>
          <w:color w:val="355065"/>
          <w:sz w:val="40"/>
          <w:szCs w:val="40"/>
        </w:rPr>
      </w:pPr>
    </w:p>
    <w:p w14:paraId="487D12FA" w14:textId="77777777" w:rsidR="00DB4C85" w:rsidRDefault="00DB4C85" w:rsidP="00B12F13">
      <w:pPr>
        <w:kinsoku w:val="0"/>
        <w:overflowPunct w:val="0"/>
        <w:autoSpaceDE w:val="0"/>
        <w:autoSpaceDN w:val="0"/>
        <w:adjustRightInd w:val="0"/>
        <w:spacing w:before="11" w:after="0" w:line="276" w:lineRule="auto"/>
        <w:ind w:right="113"/>
        <w:jc w:val="center"/>
        <w:rPr>
          <w:rFonts w:ascii="Arial Narrow" w:hAnsi="Arial Narrow" w:cs="Arial Narrow"/>
          <w:b/>
          <w:bCs/>
          <w:sz w:val="20"/>
          <w:szCs w:val="20"/>
        </w:rPr>
      </w:pPr>
    </w:p>
    <w:p w14:paraId="014DEEAB" w14:textId="77777777" w:rsidR="00DB4C85" w:rsidRDefault="00A4381A" w:rsidP="00B12F13">
      <w:pPr>
        <w:kinsoku w:val="0"/>
        <w:overflowPunct w:val="0"/>
        <w:autoSpaceDE w:val="0"/>
        <w:autoSpaceDN w:val="0"/>
        <w:adjustRightInd w:val="0"/>
        <w:spacing w:after="0" w:line="240" w:lineRule="auto"/>
        <w:jc w:val="center"/>
        <w:rPr>
          <w:rFonts w:ascii="Arial Narrow" w:hAnsi="Arial Narrow" w:cs="Arial Narrow"/>
          <w:b/>
          <w:bCs/>
          <w:sz w:val="20"/>
          <w:szCs w:val="20"/>
        </w:rPr>
      </w:pPr>
      <w:r>
        <w:rPr>
          <w:rFonts w:ascii="Arial Narrow" w:hAnsi="Arial Narrow" w:cs="Arial Narrow"/>
          <w:b/>
          <w:bCs/>
          <w:noProof/>
          <w:sz w:val="20"/>
          <w:szCs w:val="20"/>
          <w:lang w:eastAsia="es-ES"/>
        </w:rPr>
        <w:drawing>
          <wp:inline distT="0" distB="0" distL="0" distR="0" wp14:anchorId="67475D5B" wp14:editId="37D564FE">
            <wp:extent cx="2795554" cy="1572465"/>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evo Escudo.png"/>
                    <pic:cNvPicPr/>
                  </pic:nvPicPr>
                  <pic:blipFill>
                    <a:blip r:embed="rId15">
                      <a:extLst>
                        <a:ext uri="{28A0092B-C50C-407E-A947-70E740481C1C}">
                          <a14:useLocalDpi xmlns:a14="http://schemas.microsoft.com/office/drawing/2010/main" val="0"/>
                        </a:ext>
                      </a:extLst>
                    </a:blip>
                    <a:stretch>
                      <a:fillRect/>
                    </a:stretch>
                  </pic:blipFill>
                  <pic:spPr>
                    <a:xfrm>
                      <a:off x="0" y="0"/>
                      <a:ext cx="2828569" cy="1591035"/>
                    </a:xfrm>
                    <a:prstGeom prst="rect">
                      <a:avLst/>
                    </a:prstGeom>
                  </pic:spPr>
                </pic:pic>
              </a:graphicData>
            </a:graphic>
          </wp:inline>
        </w:drawing>
      </w:r>
    </w:p>
    <w:p w14:paraId="25C9D48A"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4AEB7160"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45693A8B"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70F7AD60"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68C335A2"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23ED6823" w14:textId="77777777" w:rsidR="00DB4C85" w:rsidRDefault="00DB4C85" w:rsidP="00B12F13">
      <w:pPr>
        <w:kinsoku w:val="0"/>
        <w:overflowPunct w:val="0"/>
        <w:autoSpaceDE w:val="0"/>
        <w:autoSpaceDN w:val="0"/>
        <w:adjustRightInd w:val="0"/>
        <w:spacing w:after="0" w:line="240" w:lineRule="auto"/>
        <w:rPr>
          <w:rFonts w:ascii="Arial Narrow" w:hAnsi="Arial Narrow" w:cs="Arial Narrow"/>
          <w:b/>
          <w:bCs/>
          <w:sz w:val="20"/>
          <w:szCs w:val="20"/>
        </w:rPr>
      </w:pPr>
    </w:p>
    <w:p w14:paraId="65C0C9D9"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300C8072"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6AA85D7E"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5817A0EF"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1D85DBD3" w14:textId="77777777" w:rsidR="00DB4C85" w:rsidRDefault="00180FE4" w:rsidP="00180FE4">
      <w:pPr>
        <w:tabs>
          <w:tab w:val="left" w:pos="3315"/>
        </w:tabs>
        <w:kinsoku w:val="0"/>
        <w:overflowPunct w:val="0"/>
        <w:autoSpaceDE w:val="0"/>
        <w:autoSpaceDN w:val="0"/>
        <w:adjustRightInd w:val="0"/>
        <w:spacing w:after="0" w:line="240" w:lineRule="auto"/>
        <w:rPr>
          <w:rFonts w:ascii="Arial Narrow" w:hAnsi="Arial Narrow" w:cs="Arial Narrow"/>
          <w:b/>
          <w:bCs/>
          <w:sz w:val="20"/>
          <w:szCs w:val="20"/>
        </w:rPr>
      </w:pPr>
      <w:r>
        <w:rPr>
          <w:rFonts w:ascii="Arial Narrow" w:hAnsi="Arial Narrow" w:cs="Arial Narrow"/>
          <w:b/>
          <w:bCs/>
          <w:sz w:val="20"/>
          <w:szCs w:val="20"/>
        </w:rPr>
        <w:tab/>
      </w:r>
    </w:p>
    <w:p w14:paraId="334EEFD1" w14:textId="77777777" w:rsidR="00DB4C85" w:rsidRDefault="00DB4C85" w:rsidP="00B12F13">
      <w:pPr>
        <w:kinsoku w:val="0"/>
        <w:overflowPunct w:val="0"/>
        <w:autoSpaceDE w:val="0"/>
        <w:autoSpaceDN w:val="0"/>
        <w:adjustRightInd w:val="0"/>
        <w:spacing w:after="0" w:line="240" w:lineRule="auto"/>
        <w:rPr>
          <w:rFonts w:ascii="Arial Narrow" w:hAnsi="Arial Narrow" w:cs="Arial Narrow"/>
          <w:b/>
          <w:bCs/>
          <w:sz w:val="20"/>
          <w:szCs w:val="20"/>
        </w:rPr>
      </w:pPr>
    </w:p>
    <w:p w14:paraId="7652E74F"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6580BF5A"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1739D111" w14:textId="77777777" w:rsidR="00DB4C85" w:rsidRDefault="00DB4C85"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201625D6"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0CB6401D"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46C642F2"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3F031069"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73996575"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5ED6271F"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58A7C693"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sdt>
      <w:sdtPr>
        <w:rPr>
          <w:rFonts w:ascii="Arial Narrow" w:hAnsi="Arial Narrow" w:cs="Arial Narrow"/>
          <w:b/>
          <w:bCs/>
          <w:color w:val="355065"/>
          <w:sz w:val="40"/>
          <w:szCs w:val="40"/>
        </w:rPr>
        <w:alias w:val="Fecha de publicación"/>
        <w:tag w:val=""/>
        <w:id w:val="-1248720548"/>
        <w:placeholder>
          <w:docPart w:val="227DC375071349A892BA1C103BE97E16"/>
        </w:placeholder>
        <w:dataBinding w:prefixMappings="xmlns:ns0='http://schemas.microsoft.com/office/2006/coverPageProps' " w:xpath="/ns0:CoverPageProperties[1]/ns0:PublishDate[1]" w:storeItemID="{55AF091B-3C7A-41E3-B477-F2FDAA23CFDA}"/>
        <w:date w:fullDate="2026-07-02T00:00:00Z">
          <w:dateFormat w:val="dd/MM/yyyy"/>
          <w:lid w:val="es-ES"/>
          <w:storeMappedDataAs w:val="dateTime"/>
          <w:calendar w:val="gregorian"/>
        </w:date>
      </w:sdtPr>
      <w:sdtEndPr/>
      <w:sdtContent>
        <w:p w14:paraId="3779C7F9" w14:textId="1864D024" w:rsidR="007F7A08" w:rsidRDefault="00053BF8" w:rsidP="007F7A08">
          <w:pPr>
            <w:kinsoku w:val="0"/>
            <w:overflowPunct w:val="0"/>
            <w:autoSpaceDE w:val="0"/>
            <w:autoSpaceDN w:val="0"/>
            <w:adjustRightInd w:val="0"/>
            <w:spacing w:after="0" w:line="240" w:lineRule="auto"/>
            <w:jc w:val="right"/>
            <w:rPr>
              <w:rFonts w:ascii="Arial Narrow" w:hAnsi="Arial Narrow" w:cs="Arial Narrow"/>
              <w:b/>
              <w:bCs/>
              <w:color w:val="355065"/>
              <w:sz w:val="40"/>
              <w:szCs w:val="40"/>
            </w:rPr>
          </w:pPr>
          <w:r>
            <w:rPr>
              <w:rFonts w:ascii="Arial Narrow" w:hAnsi="Arial Narrow" w:cs="Arial Narrow"/>
              <w:b/>
              <w:bCs/>
              <w:color w:val="355065"/>
              <w:sz w:val="40"/>
              <w:szCs w:val="40"/>
            </w:rPr>
            <w:t>02</w:t>
          </w:r>
          <w:r w:rsidR="00AF273F">
            <w:rPr>
              <w:rFonts w:ascii="Arial Narrow" w:hAnsi="Arial Narrow" w:cs="Arial Narrow"/>
              <w:b/>
              <w:bCs/>
              <w:color w:val="355065"/>
              <w:sz w:val="40"/>
              <w:szCs w:val="40"/>
            </w:rPr>
            <w:t>/0</w:t>
          </w:r>
          <w:r>
            <w:rPr>
              <w:rFonts w:ascii="Arial Narrow" w:hAnsi="Arial Narrow" w:cs="Arial Narrow"/>
              <w:b/>
              <w:bCs/>
              <w:color w:val="355065"/>
              <w:sz w:val="40"/>
              <w:szCs w:val="40"/>
            </w:rPr>
            <w:t>7</w:t>
          </w:r>
          <w:r w:rsidR="00AF273F">
            <w:rPr>
              <w:rFonts w:ascii="Arial Narrow" w:hAnsi="Arial Narrow" w:cs="Arial Narrow"/>
              <w:b/>
              <w:bCs/>
              <w:color w:val="355065"/>
              <w:sz w:val="40"/>
              <w:szCs w:val="40"/>
            </w:rPr>
            <w:t>/2026</w:t>
          </w:r>
        </w:p>
      </w:sdtContent>
    </w:sdt>
    <w:p w14:paraId="55F97BBD" w14:textId="77777777" w:rsidR="0069664E" w:rsidRDefault="0069664E" w:rsidP="00B12F13">
      <w:pPr>
        <w:kinsoku w:val="0"/>
        <w:overflowPunct w:val="0"/>
        <w:autoSpaceDE w:val="0"/>
        <w:autoSpaceDN w:val="0"/>
        <w:adjustRightInd w:val="0"/>
        <w:spacing w:after="0" w:line="240" w:lineRule="auto"/>
        <w:jc w:val="right"/>
        <w:rPr>
          <w:rFonts w:ascii="Arial Narrow" w:hAnsi="Arial Narrow" w:cs="Arial Narrow"/>
          <w:b/>
          <w:bCs/>
          <w:sz w:val="20"/>
          <w:szCs w:val="20"/>
        </w:rPr>
      </w:pPr>
    </w:p>
    <w:p w14:paraId="5F0CEB28" w14:textId="77777777" w:rsidR="005813AF" w:rsidRDefault="00195622" w:rsidP="000C2342">
      <w:pPr>
        <w:pBdr>
          <w:top w:val="single" w:sz="4" w:space="1" w:color="auto"/>
          <w:left w:val="single" w:sz="4" w:space="4" w:color="auto"/>
          <w:bottom w:val="single" w:sz="4" w:space="1" w:color="auto"/>
          <w:right w:val="single" w:sz="4" w:space="4" w:color="auto"/>
        </w:pBdr>
        <w:ind w:left="1560" w:right="1080"/>
        <w:jc w:val="center"/>
        <w:rPr>
          <w:rFonts w:cs="Arial"/>
          <w:sz w:val="24"/>
        </w:rPr>
        <w:sectPr w:rsidR="005813AF" w:rsidSect="00E932B9">
          <w:headerReference w:type="default" r:id="rId16"/>
          <w:footerReference w:type="default" r:id="rId17"/>
          <w:footerReference w:type="first" r:id="rId18"/>
          <w:pgSz w:w="11910" w:h="16840" w:code="9"/>
          <w:pgMar w:top="1060" w:right="879" w:bottom="278" w:left="1162" w:header="720" w:footer="720" w:gutter="0"/>
          <w:cols w:space="720"/>
          <w:vAlign w:val="center"/>
          <w:noEndnote/>
        </w:sectPr>
      </w:pPr>
      <w:r>
        <w:rPr>
          <w:rFonts w:cs="Arial"/>
          <w:sz w:val="24"/>
        </w:rPr>
        <w:t>P</w:t>
      </w:r>
      <w:r w:rsidR="00E932B9">
        <w:rPr>
          <w:rFonts w:cs="Arial"/>
          <w:sz w:val="24"/>
        </w:rPr>
        <w:t>ágina intencionadamente en blanco</w:t>
      </w:r>
    </w:p>
    <w:p w14:paraId="0DA65425" w14:textId="77777777" w:rsidR="000C2342" w:rsidRPr="004A662B" w:rsidRDefault="000C2342" w:rsidP="000C2342">
      <w:pPr>
        <w:pBdr>
          <w:bottom w:val="dotted" w:sz="4" w:space="1" w:color="auto"/>
        </w:pBdr>
        <w:spacing w:before="360"/>
        <w:rPr>
          <w:rFonts w:cs="Arial"/>
          <w:b/>
          <w:smallCaps/>
          <w:lang w:val="es-ES_tradnl"/>
        </w:rPr>
      </w:pPr>
      <w:r w:rsidRPr="004A662B">
        <w:rPr>
          <w:rFonts w:cs="Arial"/>
          <w:b/>
          <w:smallCaps/>
          <w:lang w:val="es-ES_tradnl"/>
        </w:rPr>
        <w:lastRenderedPageBreak/>
        <w:t>DOCUMENTO</w:t>
      </w:r>
    </w:p>
    <w:p w14:paraId="40F6D786"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Textopredet"/>
          <w:rFonts w:ascii="Arial" w:hAnsi="Arial"/>
          <w:sz w:val="20"/>
          <w:lang w:val="es-ES_tradnl"/>
        </w:rPr>
      </w:pPr>
    </w:p>
    <w:tbl>
      <w:tblPr>
        <w:tblW w:w="85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620" w:firstRow="1" w:lastRow="0" w:firstColumn="0" w:lastColumn="0" w:noHBand="1" w:noVBand="1"/>
      </w:tblPr>
      <w:tblGrid>
        <w:gridCol w:w="2265"/>
        <w:gridCol w:w="6237"/>
      </w:tblGrid>
      <w:tr w:rsidR="000C2342" w:rsidRPr="00554445" w14:paraId="7F73D650" w14:textId="77777777" w:rsidTr="790E6049">
        <w:trPr>
          <w:trHeight w:val="432"/>
          <w:jc w:val="center"/>
        </w:trPr>
        <w:tc>
          <w:tcPr>
            <w:tcW w:w="8502" w:type="dxa"/>
            <w:gridSpan w:val="2"/>
            <w:shd w:val="clear" w:color="auto" w:fill="456685"/>
            <w:vAlign w:val="center"/>
          </w:tcPr>
          <w:p w14:paraId="58B6FF7A" w14:textId="77777777" w:rsidR="000C2342" w:rsidRPr="000C2342" w:rsidRDefault="000C2342" w:rsidP="000C2342">
            <w:pPr>
              <w:pStyle w:val="EncabezadoTabla"/>
              <w:spacing w:before="0" w:after="0"/>
              <w:rPr>
                <w:rFonts w:ascii="Arial Narrow" w:hAnsi="Arial Narrow"/>
                <w:bCs/>
                <w:color w:val="FFFFFF"/>
                <w:lang w:val="es-ES_tradnl"/>
              </w:rPr>
            </w:pPr>
            <w:r w:rsidRPr="000C2342">
              <w:rPr>
                <w:rFonts w:ascii="Arial Narrow" w:hAnsi="Arial Narrow"/>
                <w:bCs/>
                <w:color w:val="FFFFFF"/>
                <w:lang w:val="es-ES_tradnl"/>
              </w:rPr>
              <w:t>METADATOS OBLIGATORIOS</w:t>
            </w:r>
          </w:p>
        </w:tc>
      </w:tr>
      <w:tr w:rsidR="00D17FDC" w:rsidRPr="00554445" w14:paraId="2589BBB5" w14:textId="77777777" w:rsidTr="790E6049">
        <w:trPr>
          <w:trHeight w:val="397"/>
          <w:jc w:val="center"/>
        </w:trPr>
        <w:tc>
          <w:tcPr>
            <w:tcW w:w="2265" w:type="dxa"/>
            <w:vAlign w:val="center"/>
          </w:tcPr>
          <w:p w14:paraId="19F1C9F4" w14:textId="77777777" w:rsidR="00D17FDC" w:rsidRPr="000C2342" w:rsidRDefault="00D17FDC" w:rsidP="00D17F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Categoría</w:t>
            </w:r>
          </w:p>
        </w:tc>
        <w:tc>
          <w:tcPr>
            <w:tcW w:w="6237" w:type="dxa"/>
            <w:vAlign w:val="center"/>
          </w:tcPr>
          <w:sdt>
            <w:sdtPr>
              <w:rPr>
                <w:rFonts w:eastAsia="Times New Roman" w:cs="Arial"/>
                <w:sz w:val="20"/>
                <w:szCs w:val="24"/>
                <w:lang w:val="es-ES_tradnl" w:eastAsia="es-ES"/>
              </w:rPr>
              <w:alias w:val="CESTIC - Categoría"/>
              <w:tag w:val="e3a1742edfc64d4a84e8dc7d522f7c55"/>
              <w:id w:val="72253171"/>
              <w:lock w:val="contentLocked"/>
              <w:placeholder>
                <w:docPart w:val="8A4981B391594CF5AC668B11152F66F6"/>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e3a1742edfc64d4a84e8dc7d522f7c55[1]/ns2:Terms[1]" w:storeItemID="{6C21850D-A38D-42F9-8E68-6D72572CB30B}"/>
              <w:text w:multiLine="1"/>
            </w:sdtPr>
            <w:sdtEndPr/>
            <w:sdtContent>
              <w:p w14:paraId="6BDD581A" w14:textId="77777777" w:rsidR="00D17FDC" w:rsidRPr="00C402FC" w:rsidRDefault="00D17FDC" w:rsidP="002879C8">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Documento</w:t>
                </w:r>
              </w:p>
            </w:sdtContent>
          </w:sdt>
        </w:tc>
      </w:tr>
      <w:tr w:rsidR="00D17FDC" w:rsidRPr="00F76201" w14:paraId="455D27C5" w14:textId="77777777" w:rsidTr="790E6049">
        <w:trPr>
          <w:trHeight w:val="397"/>
          <w:jc w:val="center"/>
        </w:trPr>
        <w:tc>
          <w:tcPr>
            <w:tcW w:w="2265" w:type="dxa"/>
            <w:vAlign w:val="center"/>
          </w:tcPr>
          <w:p w14:paraId="2FF2D5B6" w14:textId="77777777" w:rsidR="00D17FDC" w:rsidRPr="000C2342" w:rsidRDefault="00D17FDC" w:rsidP="00D17F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Identificador</w:t>
            </w:r>
          </w:p>
        </w:tc>
        <w:sdt>
          <w:sdtPr>
            <w:rPr>
              <w:rFonts w:eastAsia="Times New Roman" w:cs="Arial"/>
              <w:sz w:val="20"/>
              <w:szCs w:val="24"/>
              <w:lang w:val="es-ES_tradnl" w:eastAsia="es-ES"/>
            </w:rPr>
            <w:alias w:val="Título"/>
            <w:tag w:val=""/>
            <w:id w:val="-35973249"/>
            <w:placeholder>
              <w:docPart w:val="A615E28ECA804DEFA828CE7B6B48AB82"/>
            </w:placeholder>
            <w:dataBinding w:prefixMappings="xmlns:ns0='http://purl.org/dc/elements/1.1/' xmlns:ns1='http://schemas.openxmlformats.org/package/2006/metadata/core-properties' " w:xpath="/ns1:coreProperties[1]/ns0:title[1]" w:storeItemID="{6C3C8BC8-F283-45AE-878A-BAB7291924A1}"/>
            <w:text/>
          </w:sdtPr>
          <w:sdtEndPr/>
          <w:sdtContent>
            <w:tc>
              <w:tcPr>
                <w:tcW w:w="6237" w:type="dxa"/>
                <w:vAlign w:val="center"/>
              </w:tcPr>
              <w:p w14:paraId="11FD817C" w14:textId="77777777" w:rsidR="00D17FDC" w:rsidRPr="00C402FC" w:rsidRDefault="00100BED" w:rsidP="00DF34DE">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CESTIC_PDC_PL_DAF</w:t>
                </w:r>
              </w:p>
            </w:tc>
          </w:sdtContent>
        </w:sdt>
      </w:tr>
      <w:tr w:rsidR="00D61ADC" w:rsidRPr="00554445" w14:paraId="0EB30D4E" w14:textId="77777777" w:rsidTr="790E6049">
        <w:trPr>
          <w:trHeight w:val="397"/>
          <w:jc w:val="center"/>
        </w:trPr>
        <w:tc>
          <w:tcPr>
            <w:tcW w:w="2265" w:type="dxa"/>
            <w:vAlign w:val="center"/>
          </w:tcPr>
          <w:p w14:paraId="21CB9379"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Nombre</w:t>
            </w:r>
          </w:p>
        </w:tc>
        <w:sdt>
          <w:sdtPr>
            <w:rPr>
              <w:rFonts w:eastAsia="Times New Roman" w:cs="Arial"/>
              <w:sz w:val="20"/>
              <w:szCs w:val="24"/>
              <w:lang w:val="es-ES_tradnl" w:eastAsia="es-ES"/>
            </w:rPr>
            <w:alias w:val="CESTIC - Nombre"/>
            <w:tag w:val="ga8894917d3d4695b6520e776ad94641"/>
            <w:id w:val="3876481"/>
            <w:lock w:val="contentLocked"/>
            <w:placeholder>
              <w:docPart w:val="754AD8FD7BBE44D3BE55337139C997C3"/>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ga8894917d3d4695b6520e776ad94641[1]/ns2:Terms[1]" w:storeItemID="{6C21850D-A38D-42F9-8E68-6D72572CB30B}"/>
            <w:text w:multiLine="1"/>
          </w:sdtPr>
          <w:sdtEndPr/>
          <w:sdtContent>
            <w:tc>
              <w:tcPr>
                <w:tcW w:w="6237" w:type="dxa"/>
                <w:vAlign w:val="center"/>
              </w:tcPr>
              <w:p w14:paraId="19E559CF" w14:textId="77777777" w:rsidR="00D61ADC" w:rsidRPr="00C402FC" w:rsidRDefault="000226D8"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eEMGDE3.2 – Nombre del fichero</w:t>
                </w:r>
              </w:p>
            </w:tc>
          </w:sdtContent>
        </w:sdt>
      </w:tr>
      <w:tr w:rsidR="00D61ADC" w:rsidRPr="00554445" w14:paraId="4DFEDF2A" w14:textId="77777777" w:rsidTr="790E6049">
        <w:trPr>
          <w:trHeight w:val="482"/>
          <w:jc w:val="center"/>
        </w:trPr>
        <w:tc>
          <w:tcPr>
            <w:tcW w:w="2265" w:type="dxa"/>
            <w:vAlign w:val="center"/>
          </w:tcPr>
          <w:p w14:paraId="0612182C"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Pr>
                <w:rFonts w:eastAsia="Times New Roman" w:cs="Arial"/>
                <w:sz w:val="20"/>
                <w:szCs w:val="20"/>
                <w:lang w:val="es-ES_tradnl" w:eastAsia="es-ES"/>
              </w:rPr>
              <w:t>Fechas</w:t>
            </w:r>
          </w:p>
        </w:tc>
        <w:tc>
          <w:tcPr>
            <w:tcW w:w="6237" w:type="dxa"/>
            <w:vAlign w:val="center"/>
          </w:tcPr>
          <w:p w14:paraId="7F35F140" w14:textId="65581D1E" w:rsidR="00FB4214" w:rsidRPr="00FB4214" w:rsidRDefault="00FB4214" w:rsidP="00FB4214">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Fecha Inicio:</w:t>
            </w:r>
            <w:r w:rsidR="000C3206">
              <w:rPr>
                <w:rFonts w:eastAsia="Times New Roman" w:cs="Arial"/>
                <w:sz w:val="20"/>
                <w:szCs w:val="24"/>
                <w:lang w:val="es-ES_tradnl" w:eastAsia="es-ES"/>
              </w:rPr>
              <w:t xml:space="preserve"> </w:t>
            </w:r>
            <w:sdt>
              <w:sdtPr>
                <w:rPr>
                  <w:rFonts w:eastAsia="Times New Roman" w:cs="Arial"/>
                  <w:sz w:val="20"/>
                  <w:szCs w:val="24"/>
                  <w:lang w:val="es-ES_tradnl" w:eastAsia="es-ES"/>
                </w:rPr>
                <w:alias w:val="Fecha de publicación"/>
                <w:tag w:val=""/>
                <w:id w:val="-353579423"/>
                <w:placeholder>
                  <w:docPart w:val="BD62793B0B3746D18A1CFCDBD48FA942"/>
                </w:placeholder>
                <w:dataBinding w:prefixMappings="xmlns:ns0='http://schemas.microsoft.com/office/2006/coverPageProps' " w:xpath="/ns0:CoverPageProperties[1]/ns0:PublishDate[1]" w:storeItemID="{55AF091B-3C7A-41E3-B477-F2FDAA23CFDA}"/>
                <w:date w:fullDate="2026-07-02T00:00:00Z">
                  <w:dateFormat w:val="dd/MM/yyyy"/>
                  <w:lid w:val="es-ES"/>
                  <w:storeMappedDataAs w:val="dateTime"/>
                  <w:calendar w:val="gregorian"/>
                </w:date>
              </w:sdtPr>
              <w:sdtEndPr/>
              <w:sdtContent>
                <w:r w:rsidR="00053BF8">
                  <w:rPr>
                    <w:rFonts w:eastAsia="Times New Roman" w:cs="Arial"/>
                    <w:sz w:val="20"/>
                    <w:szCs w:val="24"/>
                    <w:lang w:eastAsia="es-ES"/>
                  </w:rPr>
                  <w:t>02/07/2026</w:t>
                </w:r>
              </w:sdtContent>
            </w:sdt>
          </w:p>
          <w:p w14:paraId="537516F7" w14:textId="2F6011EA" w:rsidR="00D61ADC" w:rsidRPr="00C402FC" w:rsidRDefault="00FB4214" w:rsidP="00FB4214">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 xml:space="preserve">Fecha Fin: </w:t>
            </w:r>
            <w:sdt>
              <w:sdtPr>
                <w:rPr>
                  <w:rFonts w:eastAsia="Times New Roman" w:cs="Arial"/>
                  <w:sz w:val="20"/>
                  <w:szCs w:val="24"/>
                  <w:lang w:val="es-ES_tradnl" w:eastAsia="es-ES"/>
                </w:rPr>
                <w:alias w:val="FechaFin"/>
                <w:tag w:val="FechaFin"/>
                <w:id w:val="174546687"/>
                <w:placeholder>
                  <w:docPart w:val="41A15A4523004DA4B24DDCA0AE6F1653"/>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FechaFin[1]" w:storeItemID="{6C21850D-A38D-42F9-8E68-6D72572CB30B}"/>
                <w:date w:fullDate="2026-09-09T00:00:00Z">
                  <w:dateFormat w:val="dd/MM/yyyy"/>
                  <w:lid w:val="es-ES"/>
                  <w:storeMappedDataAs w:val="dateTime"/>
                  <w:calendar w:val="gregorian"/>
                </w:date>
              </w:sdtPr>
              <w:sdtEndPr/>
              <w:sdtContent>
                <w:r w:rsidR="0074562C">
                  <w:rPr>
                    <w:rFonts w:eastAsia="Times New Roman" w:cs="Arial"/>
                    <w:sz w:val="20"/>
                    <w:szCs w:val="24"/>
                    <w:lang w:eastAsia="es-ES"/>
                  </w:rPr>
                  <w:t>09/09/2026</w:t>
                </w:r>
              </w:sdtContent>
            </w:sdt>
          </w:p>
        </w:tc>
      </w:tr>
      <w:tr w:rsidR="00D61ADC" w:rsidRPr="00554445" w14:paraId="0125B09C" w14:textId="77777777" w:rsidTr="790E6049">
        <w:trPr>
          <w:trHeight w:val="574"/>
          <w:jc w:val="center"/>
        </w:trPr>
        <w:tc>
          <w:tcPr>
            <w:tcW w:w="2265" w:type="dxa"/>
            <w:vAlign w:val="center"/>
          </w:tcPr>
          <w:p w14:paraId="45C43B81"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Calificación</w:t>
            </w:r>
          </w:p>
        </w:tc>
        <w:tc>
          <w:tcPr>
            <w:tcW w:w="6237" w:type="dxa"/>
            <w:vAlign w:val="center"/>
          </w:tcPr>
          <w:p w14:paraId="142B9743" w14:textId="77777777" w:rsidR="00FB4214" w:rsidRPr="002879C8" w:rsidRDefault="00FB4214" w:rsidP="00FB4214">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Tipo de valor:</w:t>
            </w:r>
            <w:r w:rsidR="0087247C">
              <w:rPr>
                <w:rFonts w:eastAsia="Times New Roman" w:cs="Arial"/>
                <w:sz w:val="20"/>
                <w:szCs w:val="24"/>
                <w:lang w:val="es-ES_tradnl" w:eastAsia="es-ES"/>
              </w:rPr>
              <w:t xml:space="preserve"> </w:t>
            </w:r>
            <w:sdt>
              <w:sdtPr>
                <w:rPr>
                  <w:rFonts w:eastAsia="Times New Roman" w:cs="Arial"/>
                  <w:sz w:val="20"/>
                  <w:szCs w:val="24"/>
                  <w:lang w:val="es-ES_tradnl" w:eastAsia="es-ES"/>
                </w:rPr>
                <w:alias w:val="CESTIC - Calificación"/>
                <w:tag w:val="bb86dc186800409588ba313ef1004f8e"/>
                <w:id w:val="1409801793"/>
                <w:lock w:val="contentLocked"/>
                <w:placeholder>
                  <w:docPart w:val="4749BF50E5AB481DBC0762A52AE0CA44"/>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bb86dc186800409588ba313ef1004f8e[1]/ns2:Terms[1]" w:storeItemID="{6C21850D-A38D-42F9-8E68-6D72572CB30B}"/>
                <w:text w:multiLine="1"/>
              </w:sdtPr>
              <w:sdtEndPr/>
              <w:sdtContent>
                <w:r w:rsidR="007D5B10">
                  <w:rPr>
                    <w:rFonts w:eastAsia="Times New Roman" w:cs="Arial"/>
                    <w:sz w:val="20"/>
                    <w:szCs w:val="24"/>
                    <w:lang w:val="es-ES_tradnl" w:eastAsia="es-ES"/>
                  </w:rPr>
                  <w:t>Administrativo</w:t>
                </w:r>
              </w:sdtContent>
            </w:sdt>
          </w:p>
          <w:p w14:paraId="67569F2F" w14:textId="77777777" w:rsidR="00D61ADC" w:rsidRPr="00C402FC" w:rsidRDefault="00FB4214" w:rsidP="00FB4214">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Plazo de conservación:</w:t>
            </w:r>
            <w:r w:rsidR="00280951">
              <w:rPr>
                <w:rFonts w:eastAsia="Times New Roman" w:cs="Arial"/>
                <w:sz w:val="20"/>
                <w:szCs w:val="24"/>
                <w:lang w:val="es-ES_tradnl" w:eastAsia="es-ES"/>
              </w:rPr>
              <w:t xml:space="preserve"> </w:t>
            </w:r>
          </w:p>
        </w:tc>
      </w:tr>
      <w:tr w:rsidR="00D61ADC" w:rsidRPr="00554445" w14:paraId="238AB632" w14:textId="77777777" w:rsidTr="790E6049">
        <w:trPr>
          <w:trHeight w:val="397"/>
          <w:jc w:val="center"/>
        </w:trPr>
        <w:tc>
          <w:tcPr>
            <w:tcW w:w="2265" w:type="dxa"/>
            <w:vAlign w:val="center"/>
          </w:tcPr>
          <w:p w14:paraId="1DF4FEAE"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Características técnicas</w:t>
            </w:r>
          </w:p>
        </w:tc>
        <w:sdt>
          <w:sdtPr>
            <w:rPr>
              <w:rFonts w:eastAsia="Times New Roman" w:cs="Arial"/>
              <w:sz w:val="20"/>
              <w:szCs w:val="24"/>
              <w:lang w:val="es-ES_tradnl" w:eastAsia="es-ES"/>
            </w:rPr>
            <w:alias w:val="CESTIC - Características técnicas"/>
            <w:tag w:val="hba58fd0e34f4475934a5fe262df1eb1"/>
            <w:id w:val="-112753263"/>
            <w:lock w:val="contentLocked"/>
            <w:placeholder>
              <w:docPart w:val="64D06296857940AA8505A675407649D9"/>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hba58fd0e34f4475934a5fe262df1eb1[1]/ns2:Terms[1]" w:storeItemID="{6C21850D-A38D-42F9-8E68-6D72572CB30B}"/>
            <w:text w:multiLine="1"/>
          </w:sdtPr>
          <w:sdtEndPr/>
          <w:sdtContent>
            <w:tc>
              <w:tcPr>
                <w:tcW w:w="6237" w:type="dxa"/>
                <w:vAlign w:val="center"/>
              </w:tcPr>
              <w:p w14:paraId="5ADB20EB" w14:textId="77777777" w:rsidR="00D61ADC" w:rsidRPr="002879C8" w:rsidRDefault="0087247C" w:rsidP="790E6049">
                <w:pPr>
                  <w:spacing w:after="0" w:line="240" w:lineRule="auto"/>
                  <w:rPr>
                    <w:rFonts w:eastAsia="Times New Roman" w:cs="Arial"/>
                    <w:sz w:val="20"/>
                    <w:szCs w:val="20"/>
                    <w:lang w:eastAsia="es-ES"/>
                  </w:rPr>
                </w:pPr>
                <w:r w:rsidRPr="790E6049">
                  <w:rPr>
                    <w:rFonts w:eastAsia="Times New Roman" w:cs="Arial"/>
                    <w:sz w:val="20"/>
                    <w:szCs w:val="20"/>
                    <w:lang w:eastAsia="es-ES"/>
                  </w:rPr>
                  <w:t>.doc, .docx, .xls, .xlsx, .ppt, .pptx, aspx</w:t>
                </w:r>
              </w:p>
            </w:tc>
          </w:sdtContent>
        </w:sdt>
      </w:tr>
      <w:tr w:rsidR="00D61ADC" w:rsidRPr="00554445" w14:paraId="5E068231" w14:textId="77777777" w:rsidTr="790E6049">
        <w:trPr>
          <w:trHeight w:val="397"/>
          <w:jc w:val="center"/>
        </w:trPr>
        <w:tc>
          <w:tcPr>
            <w:tcW w:w="2265" w:type="dxa"/>
            <w:vAlign w:val="center"/>
          </w:tcPr>
          <w:p w14:paraId="1B7C5DA7" w14:textId="77777777" w:rsidR="00D61ADC" w:rsidRPr="00CD3473" w:rsidRDefault="00D61ADC" w:rsidP="00D61ADC">
            <w:pPr>
              <w:spacing w:after="0" w:line="240" w:lineRule="auto"/>
              <w:rPr>
                <w:rFonts w:eastAsia="Times New Roman" w:cs="Arial"/>
                <w:sz w:val="20"/>
                <w:szCs w:val="20"/>
                <w:lang w:val="es-ES_tradnl" w:eastAsia="es-ES"/>
              </w:rPr>
            </w:pPr>
            <w:r>
              <w:rPr>
                <w:rFonts w:eastAsia="Times New Roman" w:cs="Arial"/>
                <w:sz w:val="20"/>
                <w:szCs w:val="20"/>
                <w:lang w:val="es-ES_tradnl" w:eastAsia="es-ES"/>
              </w:rPr>
              <w:t>Tipo de Firma</w:t>
            </w:r>
          </w:p>
        </w:tc>
        <w:sdt>
          <w:sdtPr>
            <w:rPr>
              <w:rFonts w:eastAsia="Times New Roman" w:cs="Arial"/>
              <w:sz w:val="20"/>
              <w:szCs w:val="24"/>
              <w:lang w:val="es-ES_tradnl" w:eastAsia="es-ES"/>
            </w:rPr>
            <w:alias w:val="CESTIC - Tipo de Firma"/>
            <w:tag w:val="k77cca33f01649e780a4554139f86dfb"/>
            <w:id w:val="-1455790399"/>
            <w:lock w:val="contentLocked"/>
            <w:placeholder>
              <w:docPart w:val="1787FFD2F50640779EE82FE9978738B2"/>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k77cca33f01649e780a4554139f86dfb[1]/ns2:Terms[1]" w:storeItemID="{6C21850D-A38D-42F9-8E68-6D72572CB30B}"/>
            <w:text w:multiLine="1"/>
          </w:sdtPr>
          <w:sdtEndPr/>
          <w:sdtContent>
            <w:tc>
              <w:tcPr>
                <w:tcW w:w="6237" w:type="dxa"/>
                <w:vAlign w:val="center"/>
              </w:tcPr>
              <w:p w14:paraId="0D21A012" w14:textId="77777777" w:rsidR="00D61ADC" w:rsidRDefault="0087247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Electrónica</w:t>
                </w:r>
              </w:p>
            </w:tc>
          </w:sdtContent>
        </w:sdt>
      </w:tr>
      <w:tr w:rsidR="00D61ADC" w:rsidRPr="00554445" w14:paraId="4218FF56" w14:textId="77777777" w:rsidTr="790E6049">
        <w:trPr>
          <w:trHeight w:val="397"/>
          <w:jc w:val="center"/>
        </w:trPr>
        <w:tc>
          <w:tcPr>
            <w:tcW w:w="2265" w:type="dxa"/>
            <w:vAlign w:val="center"/>
          </w:tcPr>
          <w:p w14:paraId="3ABD7FB9"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Tipo documental</w:t>
            </w:r>
          </w:p>
        </w:tc>
        <w:sdt>
          <w:sdtPr>
            <w:rPr>
              <w:rFonts w:eastAsia="Times New Roman" w:cs="Arial"/>
              <w:sz w:val="20"/>
              <w:szCs w:val="24"/>
              <w:lang w:val="es-ES_tradnl" w:eastAsia="es-ES"/>
            </w:rPr>
            <w:alias w:val="CESTIC - Tipo documental"/>
            <w:tag w:val="jb3def7c2b6444329a98afaa9e65d672"/>
            <w:id w:val="-1009217873"/>
            <w:lock w:val="contentLocked"/>
            <w:placeholder>
              <w:docPart w:val="1F2E4E2C62224C18B89C8609EAA168ED"/>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jb3def7c2b6444329a98afaa9e65d672[1]/ns2:Terms[1]" w:storeItemID="{6C21850D-A38D-42F9-8E68-6D72572CB30B}"/>
            <w:text w:multiLine="1"/>
          </w:sdtPr>
          <w:sdtEndPr/>
          <w:sdtContent>
            <w:tc>
              <w:tcPr>
                <w:tcW w:w="6237" w:type="dxa"/>
                <w:vAlign w:val="center"/>
              </w:tcPr>
              <w:p w14:paraId="12D9A198" w14:textId="77777777" w:rsidR="00D61ADC" w:rsidRPr="00C402FC" w:rsidRDefault="0076026E"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TD219 - Plantilla</w:t>
                </w:r>
              </w:p>
            </w:tc>
          </w:sdtContent>
        </w:sdt>
      </w:tr>
      <w:tr w:rsidR="00D61ADC" w:rsidRPr="00554445" w14:paraId="724B16C2" w14:textId="77777777" w:rsidTr="790E6049">
        <w:trPr>
          <w:trHeight w:val="397"/>
          <w:jc w:val="center"/>
        </w:trPr>
        <w:tc>
          <w:tcPr>
            <w:tcW w:w="2265" w:type="dxa"/>
            <w:vAlign w:val="center"/>
          </w:tcPr>
          <w:p w14:paraId="54086C25"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Estado de elaboración</w:t>
            </w:r>
          </w:p>
        </w:tc>
        <w:sdt>
          <w:sdtPr>
            <w:rPr>
              <w:rFonts w:eastAsia="Times New Roman" w:cs="Arial"/>
              <w:sz w:val="20"/>
              <w:szCs w:val="24"/>
              <w:lang w:val="es-ES_tradnl" w:eastAsia="es-ES"/>
            </w:rPr>
            <w:alias w:val="CESTIC - Estado de elaboración"/>
            <w:tag w:val="p337850706074eebb81537aee03c2735"/>
            <w:id w:val="-909302346"/>
            <w:lock w:val="contentLocked"/>
            <w:placeholder>
              <w:docPart w:val="1A92F458FE614FACBC73BD3B4E6E1968"/>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p337850706074eebb81537aee03c2735[1]/ns2:Terms[1]" w:storeItemID="{6C21850D-A38D-42F9-8E68-6D72572CB30B}"/>
            <w:text w:multiLine="1"/>
          </w:sdtPr>
          <w:sdtEndPr/>
          <w:sdtContent>
            <w:tc>
              <w:tcPr>
                <w:tcW w:w="6237" w:type="dxa"/>
                <w:vAlign w:val="center"/>
              </w:tcPr>
              <w:p w14:paraId="6229A27A" w14:textId="77777777" w:rsidR="00D61ADC" w:rsidRPr="00C402FC" w:rsidRDefault="0087247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EE01 - Original</w:t>
                </w:r>
              </w:p>
            </w:tc>
          </w:sdtContent>
        </w:sdt>
      </w:tr>
      <w:tr w:rsidR="00D61ADC" w:rsidRPr="00554445" w14:paraId="7B454840" w14:textId="77777777" w:rsidTr="790E6049">
        <w:trPr>
          <w:trHeight w:val="397"/>
          <w:jc w:val="center"/>
        </w:trPr>
        <w:tc>
          <w:tcPr>
            <w:tcW w:w="2265" w:type="dxa"/>
            <w:vAlign w:val="center"/>
          </w:tcPr>
          <w:p w14:paraId="45B4F4A8"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Clasificación</w:t>
            </w:r>
          </w:p>
        </w:tc>
        <w:sdt>
          <w:sdtPr>
            <w:rPr>
              <w:rFonts w:eastAsia="Times New Roman" w:cs="Arial"/>
              <w:sz w:val="20"/>
              <w:szCs w:val="24"/>
              <w:lang w:val="es-ES_tradnl" w:eastAsia="es-ES"/>
            </w:rPr>
            <w:alias w:val="CESTIC - Clasificación"/>
            <w:tag w:val="n082f02626d74d16a0c4a8489583f889"/>
            <w:id w:val="1119874901"/>
            <w:lock w:val="contentLocked"/>
            <w:placeholder>
              <w:docPart w:val="2152846B51044F258FD88B90C27429D8"/>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n082f02626d74d16a0c4a8489583f889[1]/ns2:Terms[1]" w:storeItemID="{6C21850D-A38D-42F9-8E68-6D72572CB30B}"/>
            <w:text w:multiLine="1"/>
          </w:sdtPr>
          <w:sdtEndPr/>
          <w:sdtContent>
            <w:tc>
              <w:tcPr>
                <w:tcW w:w="6237" w:type="dxa"/>
                <w:vAlign w:val="center"/>
              </w:tcPr>
              <w:p w14:paraId="4A1AA553" w14:textId="77777777" w:rsidR="00D61ADC" w:rsidRPr="00C402FC" w:rsidRDefault="0087247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2.07.01 Planificación y coordinación de las políticas TIC y administración digital</w:t>
                </w:r>
              </w:p>
            </w:tc>
          </w:sdtContent>
        </w:sdt>
      </w:tr>
      <w:tr w:rsidR="00D61ADC" w:rsidRPr="00554445" w14:paraId="23BE2653" w14:textId="77777777" w:rsidTr="790E6049">
        <w:trPr>
          <w:trHeight w:val="397"/>
          <w:jc w:val="center"/>
        </w:trPr>
        <w:tc>
          <w:tcPr>
            <w:tcW w:w="2265" w:type="dxa"/>
            <w:vAlign w:val="center"/>
          </w:tcPr>
          <w:p w14:paraId="2BF1BD0E"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Versión NTI</w:t>
            </w:r>
          </w:p>
        </w:tc>
        <w:sdt>
          <w:sdtPr>
            <w:rPr>
              <w:rFonts w:eastAsia="Times New Roman" w:cs="Arial"/>
              <w:sz w:val="20"/>
              <w:szCs w:val="24"/>
              <w:lang w:val="es-ES_tradnl" w:eastAsia="es-ES"/>
            </w:rPr>
            <w:alias w:val="CESTIC - Versión NTI"/>
            <w:tag w:val="o0df43bf4e2241398e104e62002ce964"/>
            <w:id w:val="1795100646"/>
            <w:lock w:val="contentLocked"/>
            <w:placeholder>
              <w:docPart w:val="A781011450FD47AA8F30D5B03E6A835C"/>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o0df43bf4e2241398e104e62002ce964[1]/ns2:Terms[1]" w:storeItemID="{6C21850D-A38D-42F9-8E68-6D72572CB30B}"/>
            <w:text w:multiLine="1"/>
          </w:sdtPr>
          <w:sdtEndPr/>
          <w:sdtContent>
            <w:tc>
              <w:tcPr>
                <w:tcW w:w="6237" w:type="dxa"/>
                <w:vAlign w:val="center"/>
              </w:tcPr>
              <w:p w14:paraId="73EE9B06" w14:textId="77777777" w:rsidR="00D61ADC" w:rsidRPr="002879C8" w:rsidRDefault="000E4736"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http://administracionelectronica.gob.es/ENI/XSD/v1.0/documento-e</w:t>
                </w:r>
              </w:p>
            </w:tc>
          </w:sdtContent>
        </w:sdt>
      </w:tr>
      <w:tr w:rsidR="00D61ADC" w:rsidRPr="00554445" w14:paraId="0000B18B" w14:textId="77777777" w:rsidTr="790E6049">
        <w:trPr>
          <w:trHeight w:val="397"/>
          <w:jc w:val="center"/>
        </w:trPr>
        <w:tc>
          <w:tcPr>
            <w:tcW w:w="2265" w:type="dxa"/>
            <w:vAlign w:val="center"/>
          </w:tcPr>
          <w:p w14:paraId="50D0FC6B"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Órgano</w:t>
            </w:r>
          </w:p>
        </w:tc>
        <w:tc>
          <w:tcPr>
            <w:tcW w:w="6237" w:type="dxa"/>
            <w:vAlign w:val="center"/>
          </w:tcPr>
          <w:p w14:paraId="7C706C89" w14:textId="77777777" w:rsidR="00D61ADC" w:rsidRPr="00C402FC" w:rsidRDefault="00D61AD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DIR3</w:t>
            </w:r>
            <w:r w:rsidR="0087247C">
              <w:rPr>
                <w:rFonts w:eastAsia="Times New Roman" w:cs="Arial"/>
                <w:sz w:val="20"/>
                <w:szCs w:val="24"/>
                <w:lang w:val="es-ES_tradnl" w:eastAsia="es-ES"/>
              </w:rPr>
              <w:t xml:space="preserve">: </w:t>
            </w:r>
            <w:sdt>
              <w:sdtPr>
                <w:rPr>
                  <w:rFonts w:eastAsia="Times New Roman" w:cs="Arial"/>
                  <w:sz w:val="20"/>
                  <w:szCs w:val="24"/>
                  <w:lang w:val="es-ES_tradnl" w:eastAsia="es-ES"/>
                </w:rPr>
                <w:alias w:val="CESTIC - Órgano"/>
                <w:tag w:val="e8e42ae799ff48feb6f4bad9d92a1531"/>
                <w:id w:val="1194739927"/>
                <w:lock w:val="contentLocked"/>
                <w:placeholder>
                  <w:docPart w:val="D4A5E1B9D9A141259913D910E7FCFF09"/>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e8e42ae799ff48feb6f4bad9d92a1531[1]/ns2:Terms[1]" w:storeItemID="{6C21850D-A38D-42F9-8E68-6D72572CB30B}"/>
                <w:text w:multiLine="1"/>
              </w:sdtPr>
              <w:sdtEndPr/>
              <w:sdtContent>
                <w:r w:rsidR="00B713B7">
                  <w:rPr>
                    <w:rFonts w:eastAsia="Times New Roman" w:cs="Arial"/>
                    <w:sz w:val="20"/>
                    <w:szCs w:val="24"/>
                    <w:lang w:val="es-ES_tradnl" w:eastAsia="es-ES"/>
                  </w:rPr>
                  <w:t>E04906002</w:t>
                </w:r>
              </w:sdtContent>
            </w:sdt>
          </w:p>
        </w:tc>
      </w:tr>
      <w:tr w:rsidR="00D61ADC" w:rsidRPr="00554445" w14:paraId="6477FD42" w14:textId="77777777" w:rsidTr="790E6049">
        <w:trPr>
          <w:trHeight w:val="397"/>
          <w:jc w:val="center"/>
        </w:trPr>
        <w:tc>
          <w:tcPr>
            <w:tcW w:w="2265" w:type="dxa"/>
            <w:vAlign w:val="center"/>
          </w:tcPr>
          <w:p w14:paraId="35A7D905"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Origen del documento</w:t>
            </w:r>
          </w:p>
        </w:tc>
        <w:tc>
          <w:tcPr>
            <w:tcW w:w="6237" w:type="dxa"/>
            <w:vAlign w:val="center"/>
          </w:tcPr>
          <w:p w14:paraId="033D5F27" w14:textId="77777777" w:rsidR="00D61ADC" w:rsidRPr="00C402FC" w:rsidRDefault="0074562C" w:rsidP="00D61ADC">
            <w:pPr>
              <w:spacing w:after="0" w:line="240" w:lineRule="auto"/>
              <w:rPr>
                <w:rFonts w:eastAsia="Times New Roman" w:cs="Arial"/>
                <w:sz w:val="20"/>
                <w:szCs w:val="24"/>
                <w:lang w:val="es-ES_tradnl" w:eastAsia="es-ES"/>
              </w:rPr>
            </w:pPr>
            <w:sdt>
              <w:sdtPr>
                <w:rPr>
                  <w:rFonts w:eastAsia="Times New Roman" w:cs="Arial"/>
                  <w:sz w:val="20"/>
                  <w:szCs w:val="20"/>
                  <w:lang w:val="es-ES_tradnl" w:eastAsia="es-ES"/>
                </w:rPr>
                <w:alias w:val="Origen_interno_1"/>
                <w:tag w:val="Origen_interno_1"/>
                <w:id w:val="-1214109914"/>
                <w:placeholder>
                  <w:docPart w:val="E7AD8D352F6A4FEA990DD679D3A5F9AE"/>
                </w:placeholder>
                <w:showingPlcHd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 w:xpath="/ns0:properties[1]/documentManagement[1]/ns3:Origen_interno_1[1]" w:storeItemID="{6C21850D-A38D-42F9-8E68-6D72572CB30B}"/>
                <w:dropDownList w:lastValue="">
                  <w:listItem w:value="[Origen_interno_1]"/>
                </w:dropDownList>
              </w:sdtPr>
              <w:sdtEndPr/>
              <w:sdtContent>
                <w:r w:rsidR="0095628D" w:rsidRPr="009D675D">
                  <w:rPr>
                    <w:rStyle w:val="Textodelmarcadordeposicin"/>
                  </w:rPr>
                  <w:t>[Origen_interno_1]</w:t>
                </w:r>
              </w:sdtContent>
            </w:sdt>
          </w:p>
        </w:tc>
      </w:tr>
      <w:tr w:rsidR="001E3F80" w:rsidRPr="00554445" w14:paraId="6C3F3613" w14:textId="77777777" w:rsidTr="790E6049">
        <w:trPr>
          <w:trHeight w:val="397"/>
          <w:jc w:val="center"/>
        </w:trPr>
        <w:tc>
          <w:tcPr>
            <w:tcW w:w="2265" w:type="dxa"/>
            <w:vAlign w:val="center"/>
          </w:tcPr>
          <w:p w14:paraId="6A3BBF9E" w14:textId="77777777" w:rsidR="001E3F80" w:rsidRPr="00CD3473" w:rsidRDefault="001E3F80" w:rsidP="00D61ADC">
            <w:pPr>
              <w:spacing w:after="0" w:line="240" w:lineRule="auto"/>
              <w:rPr>
                <w:rFonts w:eastAsia="Times New Roman" w:cs="Arial"/>
                <w:sz w:val="20"/>
                <w:szCs w:val="20"/>
                <w:lang w:val="es-ES_tradnl" w:eastAsia="es-ES"/>
              </w:rPr>
            </w:pPr>
            <w:r>
              <w:rPr>
                <w:rFonts w:eastAsia="Times New Roman" w:cs="Arial"/>
                <w:sz w:val="20"/>
                <w:szCs w:val="20"/>
                <w:lang w:val="es-ES_tradnl" w:eastAsia="es-ES"/>
              </w:rPr>
              <w:t>Estado del documento</w:t>
            </w:r>
          </w:p>
        </w:tc>
        <w:sdt>
          <w:sdtPr>
            <w:rPr>
              <w:rFonts w:eastAsia="Times New Roman" w:cs="Arial"/>
              <w:sz w:val="20"/>
              <w:szCs w:val="24"/>
              <w:lang w:val="es-ES_tradnl" w:eastAsia="es-ES"/>
            </w:rPr>
            <w:alias w:val="CESTIC - Estado del documento"/>
            <w:tag w:val="h4760f92b6cf406e834e6651f3e71ae3"/>
            <w:id w:val="1172535"/>
            <w:lock w:val="contentLocked"/>
            <w:placeholder>
              <w:docPart w:val="B4F0179D8C0F46A08395580E966F4404"/>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h4760f92b6cf406e834e6651f3e71ae3[1]/ns2:Terms[1]" w:storeItemID="{6C21850D-A38D-42F9-8E68-6D72572CB30B}"/>
            <w:text w:multiLine="1"/>
          </w:sdtPr>
          <w:sdtEndPr/>
          <w:sdtContent>
            <w:tc>
              <w:tcPr>
                <w:tcW w:w="6237" w:type="dxa"/>
                <w:vAlign w:val="center"/>
              </w:tcPr>
              <w:p w14:paraId="1132FDCC" w14:textId="77777777" w:rsidR="001E3F80" w:rsidRPr="00D449F3" w:rsidRDefault="00C224F9"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En Vigor</w:t>
                </w:r>
              </w:p>
            </w:tc>
          </w:sdtContent>
        </w:sdt>
      </w:tr>
      <w:tr w:rsidR="00D61ADC" w:rsidRPr="00554445" w14:paraId="0745688D" w14:textId="77777777" w:rsidTr="790E6049">
        <w:trPr>
          <w:trHeight w:val="397"/>
          <w:jc w:val="center"/>
        </w:trPr>
        <w:tc>
          <w:tcPr>
            <w:tcW w:w="2265" w:type="dxa"/>
            <w:vAlign w:val="center"/>
          </w:tcPr>
          <w:p w14:paraId="500A753B" w14:textId="77777777" w:rsidR="00D61ADC" w:rsidRPr="000C2342" w:rsidRDefault="00D61ADC" w:rsidP="00D61ADC">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Estado del expediente</w:t>
            </w:r>
          </w:p>
        </w:tc>
        <w:sdt>
          <w:sdtPr>
            <w:rPr>
              <w:rFonts w:eastAsia="Times New Roman" w:cs="Arial"/>
              <w:sz w:val="20"/>
              <w:szCs w:val="24"/>
              <w:lang w:val="es-ES_tradnl" w:eastAsia="es-ES"/>
            </w:rPr>
            <w:alias w:val="CESTIC - Estado del expediente"/>
            <w:tag w:val="g940f1b7f5b5432e972918b5749dfb35"/>
            <w:id w:val="-548917702"/>
            <w:lock w:val="contentLocked"/>
            <w:placeholder>
              <w:docPart w:val="DFCE20FC8CC348A9BC1C635AD4B9ACBB"/>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g940f1b7f5b5432e972918b5749dfb35[1]/ns2:Terms[1]" w:storeItemID="{6C21850D-A38D-42F9-8E68-6D72572CB30B}"/>
            <w:text w:multiLine="1"/>
          </w:sdtPr>
          <w:sdtEndPr/>
          <w:sdtContent>
            <w:tc>
              <w:tcPr>
                <w:tcW w:w="6237" w:type="dxa"/>
                <w:vAlign w:val="center"/>
              </w:tcPr>
              <w:p w14:paraId="3C403BDD" w14:textId="77777777" w:rsidR="00D61ADC" w:rsidRPr="00C402FC" w:rsidRDefault="0087247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No aplica</w:t>
                </w:r>
              </w:p>
            </w:tc>
          </w:sdtContent>
        </w:sdt>
      </w:tr>
      <w:tr w:rsidR="00D61ADC" w:rsidRPr="00554445" w14:paraId="71233313" w14:textId="77777777" w:rsidTr="790E6049">
        <w:trPr>
          <w:trHeight w:val="397"/>
          <w:jc w:val="center"/>
        </w:trPr>
        <w:tc>
          <w:tcPr>
            <w:tcW w:w="2265" w:type="dxa"/>
            <w:vAlign w:val="center"/>
          </w:tcPr>
          <w:p w14:paraId="0CC8A5D8" w14:textId="77777777" w:rsidR="00D61ADC" w:rsidRPr="000C2342" w:rsidRDefault="00D61ADC" w:rsidP="00A00905">
            <w:pPr>
              <w:spacing w:after="0" w:line="240" w:lineRule="auto"/>
              <w:rPr>
                <w:rFonts w:ascii="Arial Narrow" w:eastAsia="Times New Roman" w:hAnsi="Arial Narrow" w:cs="Times New Roman"/>
                <w:sz w:val="20"/>
                <w:szCs w:val="24"/>
                <w:lang w:val="es-ES_tradnl" w:eastAsia="es-ES"/>
              </w:rPr>
            </w:pPr>
            <w:r w:rsidRPr="00CD3473">
              <w:rPr>
                <w:rFonts w:eastAsia="Times New Roman" w:cs="Arial"/>
                <w:sz w:val="20"/>
                <w:szCs w:val="20"/>
                <w:lang w:val="es-ES_tradnl" w:eastAsia="es-ES"/>
              </w:rPr>
              <w:t>Interesado</w:t>
            </w:r>
          </w:p>
        </w:tc>
        <w:sdt>
          <w:sdtPr>
            <w:rPr>
              <w:rFonts w:eastAsia="Times New Roman" w:cs="Arial"/>
              <w:sz w:val="20"/>
              <w:szCs w:val="24"/>
              <w:lang w:val="es-ES_tradnl" w:eastAsia="es-ES"/>
            </w:rPr>
            <w:alias w:val="CESTIC - Interesado"/>
            <w:tag w:val="nc942120fc5647a0b4f7d446e5d8aae1"/>
            <w:id w:val="1419984901"/>
            <w:lock w:val="contentLocked"/>
            <w:placeholder>
              <w:docPart w:val="46108A433B1944FEB1AA45C8AEB6EDEC"/>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nc942120fc5647a0b4f7d446e5d8aae1[1]/ns2:Terms[1]" w:storeItemID="{6C21850D-A38D-42F9-8E68-6D72572CB30B}"/>
            <w:text w:multiLine="1"/>
          </w:sdtPr>
          <w:sdtEndPr/>
          <w:sdtContent>
            <w:tc>
              <w:tcPr>
                <w:tcW w:w="6237" w:type="dxa"/>
                <w:vAlign w:val="center"/>
              </w:tcPr>
              <w:p w14:paraId="088F00ED" w14:textId="77777777" w:rsidR="00D61ADC" w:rsidRPr="00C402FC" w:rsidRDefault="0087247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CESTIC</w:t>
                </w:r>
              </w:p>
            </w:tc>
          </w:sdtContent>
        </w:sdt>
      </w:tr>
      <w:tr w:rsidR="00D61ADC" w:rsidRPr="00554445" w14:paraId="7B941D1E" w14:textId="77777777" w:rsidTr="790E6049">
        <w:trPr>
          <w:trHeight w:val="397"/>
          <w:jc w:val="center"/>
        </w:trPr>
        <w:tc>
          <w:tcPr>
            <w:tcW w:w="2265" w:type="dxa"/>
            <w:vAlign w:val="center"/>
          </w:tcPr>
          <w:p w14:paraId="6E6B5BD5" w14:textId="77777777" w:rsidR="00D61ADC" w:rsidRPr="00CD3473" w:rsidRDefault="00D61ADC" w:rsidP="00D61ADC">
            <w:pPr>
              <w:spacing w:after="0" w:line="240" w:lineRule="auto"/>
              <w:rPr>
                <w:rFonts w:eastAsia="Times New Roman" w:cs="Arial"/>
                <w:sz w:val="20"/>
                <w:szCs w:val="20"/>
                <w:lang w:val="es-ES_tradnl" w:eastAsia="es-ES"/>
              </w:rPr>
            </w:pPr>
            <w:r>
              <w:rPr>
                <w:rFonts w:eastAsia="Times New Roman" w:cs="Arial"/>
                <w:sz w:val="20"/>
                <w:szCs w:val="20"/>
                <w:lang w:val="es-ES_tradnl" w:eastAsia="es-ES"/>
              </w:rPr>
              <w:t>Nivel de seguridad</w:t>
            </w:r>
          </w:p>
        </w:tc>
        <w:sdt>
          <w:sdtPr>
            <w:rPr>
              <w:rFonts w:eastAsia="Times New Roman" w:cs="Arial"/>
              <w:sz w:val="20"/>
              <w:szCs w:val="24"/>
              <w:lang w:val="es-ES_tradnl" w:eastAsia="es-ES"/>
            </w:rPr>
            <w:alias w:val="CESTIC - Nivel de Seguridad"/>
            <w:tag w:val="h4fd33ee3cf04a848b229dd487063e10"/>
            <w:id w:val="671921143"/>
            <w:lock w:val="contentLocked"/>
            <w:placeholder>
              <w:docPart w:val="238B91D84AA143259A15211B4E33DEB7"/>
            </w:placeholder>
            <w:dataBinding w:prefixMappings="xmlns:ns0='http://schemas.microsoft.com/office/2006/metadata/properties' xmlns:ns1='http://www.w3.org/2001/XMLSchema-instance' xmlns:ns2='http://schemas.microsoft.com/office/infopath/2007/PartnerControls' xmlns:ns3='fdffb9de-31d8-40ff-8cbe-a7c3a0354838' xmlns:ns4='a7fe97b1-87ca-4e5a-b17a-9623940c16b3' xmlns:ns5='http://schemas.microsoft.com/sharepoint/v3' xmlns:ns6='http://schemas.microsoft.com/sharepoint/v3/fields' " w:xpath="/ns0:properties[1]/documentManagement[1]/ns3:h4fd33ee3cf04a848b229dd487063e10[1]/ns2:Terms[1]" w:storeItemID="{6C21850D-A38D-42F9-8E68-6D72572CB30B}"/>
            <w:text w:multiLine="1"/>
          </w:sdtPr>
          <w:sdtEndPr/>
          <w:sdtContent>
            <w:tc>
              <w:tcPr>
                <w:tcW w:w="6237" w:type="dxa"/>
                <w:vAlign w:val="center"/>
              </w:tcPr>
              <w:p w14:paraId="27AEE501" w14:textId="77777777" w:rsidR="00D61ADC" w:rsidRDefault="0087247C" w:rsidP="00D61ADC">
                <w:pPr>
                  <w:spacing w:after="0" w:line="240" w:lineRule="auto"/>
                  <w:rPr>
                    <w:rFonts w:eastAsia="Times New Roman" w:cs="Arial"/>
                    <w:sz w:val="20"/>
                    <w:szCs w:val="24"/>
                    <w:lang w:val="es-ES_tradnl" w:eastAsia="es-ES"/>
                  </w:rPr>
                </w:pPr>
                <w:r>
                  <w:rPr>
                    <w:rFonts w:eastAsia="Times New Roman" w:cs="Arial"/>
                    <w:sz w:val="20"/>
                    <w:szCs w:val="24"/>
                    <w:lang w:val="es-ES_tradnl" w:eastAsia="es-ES"/>
                  </w:rPr>
                  <w:t>Uso Oficial</w:t>
                </w:r>
              </w:p>
            </w:tc>
          </w:sdtContent>
        </w:sdt>
      </w:tr>
    </w:tbl>
    <w:p w14:paraId="7C2E0C38"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Textopredet"/>
          <w:rFonts w:ascii="Arial" w:hAnsi="Arial"/>
          <w:sz w:val="20"/>
          <w:lang w:val="es-ES_tradnl"/>
        </w:rPr>
      </w:pPr>
    </w:p>
    <w:p w14:paraId="0D97B828" w14:textId="77777777" w:rsidR="000C2342" w:rsidRPr="00554445" w:rsidRDefault="000C2342" w:rsidP="000C2342">
      <w:pPr>
        <w:pBdr>
          <w:bottom w:val="dotted" w:sz="4" w:space="1" w:color="auto"/>
        </w:pBdr>
        <w:spacing w:before="360"/>
        <w:rPr>
          <w:rFonts w:cs="Arial"/>
          <w:b/>
          <w:smallCaps/>
          <w:lang w:val="es-ES_tradnl"/>
        </w:rPr>
      </w:pPr>
      <w:bookmarkStart w:id="0" w:name="_Toc287914507"/>
      <w:r w:rsidRPr="00554445">
        <w:rPr>
          <w:rFonts w:cs="Arial"/>
          <w:b/>
          <w:smallCaps/>
          <w:lang w:val="es-ES_tradnl"/>
        </w:rPr>
        <w:t>Control de Cambios</w:t>
      </w:r>
      <w:bookmarkEnd w:id="0"/>
    </w:p>
    <w:p w14:paraId="10809B18"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Textopredet"/>
          <w:rFonts w:ascii="Arial" w:hAnsi="Arial"/>
          <w:sz w:val="20"/>
          <w:lang w:val="es-ES_tradnl"/>
        </w:rPr>
      </w:pP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620" w:firstRow="1" w:lastRow="0" w:firstColumn="0" w:lastColumn="0" w:noHBand="1" w:noVBand="1"/>
      </w:tblPr>
      <w:tblGrid>
        <w:gridCol w:w="2024"/>
        <w:gridCol w:w="1375"/>
        <w:gridCol w:w="1420"/>
        <w:gridCol w:w="4250"/>
      </w:tblGrid>
      <w:tr w:rsidR="00AA0334" w:rsidRPr="00AA0334" w14:paraId="5424C786" w14:textId="77777777" w:rsidTr="00897495">
        <w:trPr>
          <w:trHeight w:val="397"/>
          <w:jc w:val="center"/>
        </w:trPr>
        <w:tc>
          <w:tcPr>
            <w:tcW w:w="2024" w:type="dxa"/>
            <w:shd w:val="clear" w:color="auto" w:fill="456685"/>
            <w:vAlign w:val="center"/>
          </w:tcPr>
          <w:p w14:paraId="30CAA2EA" w14:textId="77777777" w:rsidR="00AA0334" w:rsidRPr="00AA0334" w:rsidRDefault="00AA0334" w:rsidP="00AA0334">
            <w:pPr>
              <w:keepNext/>
              <w:keepLines/>
              <w:spacing w:before="0" w:after="0" w:line="240" w:lineRule="auto"/>
              <w:jc w:val="center"/>
              <w:rPr>
                <w:rFonts w:ascii="Arial Narrow" w:eastAsia="Times New Roman" w:hAnsi="Arial Narrow" w:cs="Times New Roman"/>
                <w:b/>
                <w:bCs/>
                <w:color w:val="FFFFFF"/>
                <w:sz w:val="20"/>
                <w:szCs w:val="24"/>
                <w:lang w:val="es-ES_tradnl" w:eastAsia="es-ES"/>
              </w:rPr>
            </w:pPr>
            <w:r w:rsidRPr="00AA0334">
              <w:rPr>
                <w:rFonts w:ascii="Arial Narrow" w:eastAsia="Times New Roman" w:hAnsi="Arial Narrow" w:cs="Times New Roman"/>
                <w:b/>
                <w:bCs/>
                <w:color w:val="FFFFFF"/>
                <w:sz w:val="20"/>
                <w:szCs w:val="24"/>
                <w:lang w:val="es-ES_tradnl" w:eastAsia="es-ES"/>
              </w:rPr>
              <w:t>VERSIÓN</w:t>
            </w:r>
          </w:p>
        </w:tc>
        <w:tc>
          <w:tcPr>
            <w:tcW w:w="1375" w:type="dxa"/>
            <w:shd w:val="clear" w:color="auto" w:fill="456685"/>
            <w:vAlign w:val="center"/>
          </w:tcPr>
          <w:p w14:paraId="68D8B183" w14:textId="77777777" w:rsidR="00AA0334" w:rsidRPr="00AA0334" w:rsidRDefault="00AA0334" w:rsidP="00AA0334">
            <w:pPr>
              <w:keepNext/>
              <w:keepLines/>
              <w:spacing w:before="0" w:after="0" w:line="240" w:lineRule="auto"/>
              <w:jc w:val="center"/>
              <w:rPr>
                <w:rFonts w:ascii="Arial Narrow" w:eastAsia="Times New Roman" w:hAnsi="Arial Narrow" w:cs="Times New Roman"/>
                <w:b/>
                <w:bCs/>
                <w:color w:val="FFFFFF"/>
                <w:sz w:val="20"/>
                <w:szCs w:val="24"/>
                <w:lang w:val="es-ES_tradnl" w:eastAsia="es-ES"/>
              </w:rPr>
            </w:pPr>
            <w:r w:rsidRPr="00AA0334">
              <w:rPr>
                <w:rFonts w:ascii="Arial Narrow" w:eastAsia="Times New Roman" w:hAnsi="Arial Narrow" w:cs="Times New Roman"/>
                <w:b/>
                <w:bCs/>
                <w:color w:val="FFFFFF"/>
                <w:sz w:val="20"/>
                <w:szCs w:val="24"/>
                <w:lang w:val="es-ES_tradnl" w:eastAsia="es-ES"/>
              </w:rPr>
              <w:t>REVISIÓN</w:t>
            </w:r>
          </w:p>
        </w:tc>
        <w:tc>
          <w:tcPr>
            <w:tcW w:w="1420" w:type="dxa"/>
            <w:shd w:val="clear" w:color="auto" w:fill="456685"/>
            <w:vAlign w:val="center"/>
          </w:tcPr>
          <w:p w14:paraId="5C1EEBDE" w14:textId="77777777" w:rsidR="00AA0334" w:rsidRPr="00AA0334" w:rsidRDefault="00AA0334" w:rsidP="00AA0334">
            <w:pPr>
              <w:keepNext/>
              <w:keepLines/>
              <w:spacing w:before="0" w:after="0" w:line="240" w:lineRule="auto"/>
              <w:jc w:val="center"/>
              <w:rPr>
                <w:rFonts w:ascii="Arial Narrow" w:eastAsia="Times New Roman" w:hAnsi="Arial Narrow" w:cs="Times New Roman"/>
                <w:b/>
                <w:bCs/>
                <w:color w:val="FFFFFF"/>
                <w:sz w:val="20"/>
                <w:szCs w:val="24"/>
                <w:lang w:val="es-ES_tradnl" w:eastAsia="es-ES"/>
              </w:rPr>
            </w:pPr>
            <w:r w:rsidRPr="00AA0334">
              <w:rPr>
                <w:rFonts w:ascii="Arial Narrow" w:eastAsia="Times New Roman" w:hAnsi="Arial Narrow" w:cs="Times New Roman"/>
                <w:b/>
                <w:bCs/>
                <w:color w:val="FFFFFF"/>
                <w:sz w:val="20"/>
                <w:szCs w:val="24"/>
                <w:lang w:val="es-ES_tradnl" w:eastAsia="es-ES"/>
              </w:rPr>
              <w:t>FECHA</w:t>
            </w:r>
          </w:p>
        </w:tc>
        <w:tc>
          <w:tcPr>
            <w:tcW w:w="4250" w:type="dxa"/>
            <w:shd w:val="clear" w:color="auto" w:fill="456685"/>
            <w:vAlign w:val="center"/>
          </w:tcPr>
          <w:p w14:paraId="294B9877" w14:textId="77777777" w:rsidR="00AA0334" w:rsidRPr="00AA0334" w:rsidRDefault="00AA0334" w:rsidP="00AA0334">
            <w:pPr>
              <w:keepNext/>
              <w:keepLines/>
              <w:spacing w:before="0" w:after="0" w:line="240" w:lineRule="auto"/>
              <w:jc w:val="center"/>
              <w:rPr>
                <w:rFonts w:ascii="Arial Narrow" w:eastAsia="Times New Roman" w:hAnsi="Arial Narrow" w:cs="Times New Roman"/>
                <w:b/>
                <w:bCs/>
                <w:color w:val="FFFFFF"/>
                <w:sz w:val="20"/>
                <w:szCs w:val="24"/>
                <w:lang w:val="es-ES_tradnl" w:eastAsia="es-ES"/>
              </w:rPr>
            </w:pPr>
            <w:r w:rsidRPr="00AA0334">
              <w:rPr>
                <w:rFonts w:ascii="Arial Narrow" w:eastAsia="Times New Roman" w:hAnsi="Arial Narrow" w:cs="Times New Roman"/>
                <w:b/>
                <w:bCs/>
                <w:color w:val="FFFFFF"/>
                <w:sz w:val="20"/>
                <w:szCs w:val="24"/>
                <w:lang w:val="es-ES_tradnl" w:eastAsia="es-ES"/>
              </w:rPr>
              <w:t>OBSERVACIONES</w:t>
            </w:r>
          </w:p>
        </w:tc>
      </w:tr>
      <w:tr w:rsidR="00AA0334" w:rsidRPr="00AA0334" w14:paraId="6D47110E" w14:textId="77777777" w:rsidTr="00897495">
        <w:trPr>
          <w:trHeight w:val="397"/>
          <w:jc w:val="center"/>
        </w:trPr>
        <w:tc>
          <w:tcPr>
            <w:tcW w:w="2024" w:type="dxa"/>
            <w:vAlign w:val="center"/>
          </w:tcPr>
          <w:p w14:paraId="220745A9" w14:textId="53CDE126" w:rsidR="00AA0334" w:rsidRPr="00AA0334" w:rsidRDefault="00AF273F" w:rsidP="00AA0334">
            <w:pPr>
              <w:spacing w:before="0" w:after="0" w:line="240" w:lineRule="auto"/>
              <w:jc w:val="center"/>
              <w:rPr>
                <w:rFonts w:ascii="Arial Narrow" w:eastAsia="Times New Roman" w:hAnsi="Arial Narrow" w:cs="Times New Roman"/>
                <w:sz w:val="20"/>
                <w:szCs w:val="24"/>
                <w:lang w:val="es-ES_tradnl" w:eastAsia="es-ES"/>
              </w:rPr>
            </w:pPr>
            <w:r>
              <w:rPr>
                <w:rFonts w:ascii="Arial Narrow" w:eastAsia="Times New Roman" w:hAnsi="Arial Narrow" w:cs="Times New Roman"/>
                <w:sz w:val="20"/>
                <w:szCs w:val="24"/>
                <w:lang w:val="es-ES_tradnl" w:eastAsia="es-ES"/>
              </w:rPr>
              <w:t>1.0.0</w:t>
            </w:r>
          </w:p>
        </w:tc>
        <w:tc>
          <w:tcPr>
            <w:tcW w:w="1375" w:type="dxa"/>
            <w:vAlign w:val="center"/>
          </w:tcPr>
          <w:p w14:paraId="0C08200A" w14:textId="7C7827C1" w:rsidR="00AA0334" w:rsidRPr="00AA0334" w:rsidRDefault="00AA0334" w:rsidP="00AA0334">
            <w:pPr>
              <w:spacing w:before="0" w:after="0" w:line="240" w:lineRule="auto"/>
              <w:jc w:val="center"/>
              <w:rPr>
                <w:rFonts w:ascii="Arial Narrow" w:eastAsia="Times New Roman" w:hAnsi="Arial Narrow" w:cs="Times New Roman"/>
                <w:sz w:val="20"/>
                <w:szCs w:val="24"/>
                <w:lang w:val="es-ES_tradnl" w:eastAsia="es-ES"/>
              </w:rPr>
            </w:pPr>
          </w:p>
        </w:tc>
        <w:tc>
          <w:tcPr>
            <w:tcW w:w="1420" w:type="dxa"/>
            <w:vAlign w:val="center"/>
          </w:tcPr>
          <w:p w14:paraId="2EC1E997" w14:textId="0B78616B" w:rsidR="00AA0334" w:rsidRPr="00AA0334" w:rsidRDefault="00053BF8" w:rsidP="00AA0334">
            <w:pPr>
              <w:spacing w:before="0" w:after="0" w:line="240" w:lineRule="auto"/>
              <w:jc w:val="center"/>
              <w:rPr>
                <w:rFonts w:ascii="Arial Narrow" w:eastAsia="Times New Roman" w:hAnsi="Arial Narrow" w:cs="Times New Roman"/>
                <w:sz w:val="20"/>
                <w:szCs w:val="24"/>
                <w:lang w:val="es-ES_tradnl" w:eastAsia="es-ES"/>
              </w:rPr>
            </w:pPr>
            <w:r>
              <w:rPr>
                <w:rFonts w:ascii="Arial Narrow" w:eastAsia="Times New Roman" w:hAnsi="Arial Narrow" w:cs="Times New Roman"/>
                <w:sz w:val="20"/>
                <w:szCs w:val="24"/>
                <w:lang w:val="es-ES_tradnl" w:eastAsia="es-ES"/>
              </w:rPr>
              <w:t>02</w:t>
            </w:r>
            <w:r w:rsidR="00AF273F">
              <w:rPr>
                <w:rFonts w:ascii="Arial Narrow" w:eastAsia="Times New Roman" w:hAnsi="Arial Narrow" w:cs="Times New Roman"/>
                <w:sz w:val="20"/>
                <w:szCs w:val="24"/>
                <w:lang w:val="es-ES_tradnl" w:eastAsia="es-ES"/>
              </w:rPr>
              <w:t>/0</w:t>
            </w:r>
            <w:r>
              <w:rPr>
                <w:rFonts w:ascii="Arial Narrow" w:eastAsia="Times New Roman" w:hAnsi="Arial Narrow" w:cs="Times New Roman"/>
                <w:sz w:val="20"/>
                <w:szCs w:val="24"/>
                <w:lang w:val="es-ES_tradnl" w:eastAsia="es-ES"/>
              </w:rPr>
              <w:t>7</w:t>
            </w:r>
            <w:r w:rsidR="00AF273F">
              <w:rPr>
                <w:rFonts w:ascii="Arial Narrow" w:eastAsia="Times New Roman" w:hAnsi="Arial Narrow" w:cs="Times New Roman"/>
                <w:sz w:val="20"/>
                <w:szCs w:val="24"/>
                <w:lang w:val="es-ES_tradnl" w:eastAsia="es-ES"/>
              </w:rPr>
              <w:t>/2026</w:t>
            </w:r>
          </w:p>
        </w:tc>
        <w:tc>
          <w:tcPr>
            <w:tcW w:w="4250" w:type="dxa"/>
            <w:vAlign w:val="center"/>
          </w:tcPr>
          <w:p w14:paraId="602B040B" w14:textId="6DFC8535" w:rsidR="00AA0334" w:rsidRPr="00AA0334" w:rsidRDefault="00AF273F" w:rsidP="00AA0334">
            <w:pPr>
              <w:spacing w:before="0" w:after="0" w:line="240" w:lineRule="auto"/>
              <w:rPr>
                <w:rFonts w:ascii="Arial Narrow" w:eastAsia="Times New Roman" w:hAnsi="Arial Narrow" w:cs="Times New Roman"/>
                <w:sz w:val="20"/>
                <w:szCs w:val="24"/>
                <w:lang w:val="es-ES_tradnl" w:eastAsia="es-ES"/>
              </w:rPr>
            </w:pPr>
            <w:r>
              <w:rPr>
                <w:rFonts w:ascii="Arial Narrow" w:eastAsia="Times New Roman" w:hAnsi="Arial Narrow" w:cs="Times New Roman"/>
                <w:sz w:val="20"/>
                <w:szCs w:val="24"/>
                <w:lang w:val="es-ES_tradnl" w:eastAsia="es-ES"/>
              </w:rPr>
              <w:t>Documento inicial</w:t>
            </w:r>
          </w:p>
        </w:tc>
      </w:tr>
      <w:tr w:rsidR="00AA0334" w:rsidRPr="00AA0334" w14:paraId="005AC7B6" w14:textId="77777777" w:rsidTr="00897495">
        <w:trPr>
          <w:trHeight w:val="397"/>
          <w:jc w:val="center"/>
        </w:trPr>
        <w:tc>
          <w:tcPr>
            <w:tcW w:w="2024" w:type="dxa"/>
            <w:vAlign w:val="center"/>
          </w:tcPr>
          <w:p w14:paraId="3440ECB1" w14:textId="35256932" w:rsidR="005617EA" w:rsidRDefault="005617EA"/>
        </w:tc>
        <w:tc>
          <w:tcPr>
            <w:tcW w:w="1375" w:type="dxa"/>
            <w:vAlign w:val="center"/>
          </w:tcPr>
          <w:p w14:paraId="672A6659" w14:textId="77777777" w:rsidR="005617EA" w:rsidRDefault="005617EA"/>
        </w:tc>
        <w:tc>
          <w:tcPr>
            <w:tcW w:w="1420" w:type="dxa"/>
            <w:vAlign w:val="center"/>
          </w:tcPr>
          <w:p w14:paraId="05C4F1C5" w14:textId="3700CF81" w:rsidR="005617EA" w:rsidRDefault="005617EA"/>
        </w:tc>
        <w:tc>
          <w:tcPr>
            <w:tcW w:w="4250" w:type="dxa"/>
            <w:vAlign w:val="center"/>
          </w:tcPr>
          <w:p w14:paraId="003CBC57" w14:textId="760B9FDD" w:rsidR="005617EA" w:rsidRDefault="005617EA"/>
        </w:tc>
      </w:tr>
      <w:tr w:rsidR="00AF273F" w:rsidRPr="00AA0334" w14:paraId="41D6A612" w14:textId="77777777" w:rsidTr="00897495">
        <w:trPr>
          <w:trHeight w:val="397"/>
          <w:jc w:val="center"/>
        </w:trPr>
        <w:tc>
          <w:tcPr>
            <w:tcW w:w="2024" w:type="dxa"/>
            <w:vAlign w:val="center"/>
          </w:tcPr>
          <w:p w14:paraId="23CCABCC" w14:textId="77777777" w:rsidR="00AF273F" w:rsidRPr="00AA0334" w:rsidRDefault="00AF273F" w:rsidP="00AA0334">
            <w:pPr>
              <w:spacing w:before="0" w:after="0" w:line="240" w:lineRule="auto"/>
              <w:jc w:val="center"/>
              <w:rPr>
                <w:rFonts w:ascii="Arial Narrow" w:eastAsia="Times New Roman" w:hAnsi="Arial Narrow" w:cs="Times New Roman"/>
                <w:sz w:val="20"/>
                <w:szCs w:val="24"/>
                <w:lang w:val="es-ES_tradnl" w:eastAsia="es-ES"/>
              </w:rPr>
            </w:pPr>
          </w:p>
        </w:tc>
        <w:tc>
          <w:tcPr>
            <w:tcW w:w="1375" w:type="dxa"/>
            <w:vAlign w:val="center"/>
          </w:tcPr>
          <w:p w14:paraId="7DE76BDA" w14:textId="77777777" w:rsidR="00AF273F" w:rsidRPr="00AA0334" w:rsidRDefault="00AF273F" w:rsidP="00AA0334">
            <w:pPr>
              <w:spacing w:before="0" w:after="0" w:line="240" w:lineRule="auto"/>
              <w:jc w:val="center"/>
              <w:rPr>
                <w:rFonts w:ascii="Arial Narrow" w:eastAsia="Times New Roman" w:hAnsi="Arial Narrow" w:cs="Times New Roman"/>
                <w:sz w:val="20"/>
                <w:szCs w:val="24"/>
                <w:lang w:val="es-ES_tradnl" w:eastAsia="es-ES"/>
              </w:rPr>
            </w:pPr>
          </w:p>
        </w:tc>
        <w:tc>
          <w:tcPr>
            <w:tcW w:w="1420" w:type="dxa"/>
            <w:vAlign w:val="center"/>
          </w:tcPr>
          <w:p w14:paraId="3221739F" w14:textId="77777777" w:rsidR="00AF273F" w:rsidRPr="00AA0334" w:rsidRDefault="00AF273F" w:rsidP="00AA0334">
            <w:pPr>
              <w:spacing w:before="0" w:after="0" w:line="240" w:lineRule="auto"/>
              <w:jc w:val="center"/>
              <w:rPr>
                <w:rFonts w:ascii="Arial Narrow" w:eastAsia="Times New Roman" w:hAnsi="Arial Narrow" w:cs="Times New Roman"/>
                <w:sz w:val="20"/>
                <w:szCs w:val="24"/>
                <w:lang w:val="es-ES_tradnl" w:eastAsia="es-ES"/>
              </w:rPr>
            </w:pPr>
          </w:p>
        </w:tc>
        <w:tc>
          <w:tcPr>
            <w:tcW w:w="4250" w:type="dxa"/>
            <w:vAlign w:val="center"/>
          </w:tcPr>
          <w:p w14:paraId="485D641E" w14:textId="77777777" w:rsidR="00AF273F" w:rsidRPr="00AA0334" w:rsidRDefault="00AF273F" w:rsidP="00AA0334">
            <w:pPr>
              <w:spacing w:before="0" w:after="0" w:line="240" w:lineRule="auto"/>
              <w:rPr>
                <w:rFonts w:ascii="Arial Narrow" w:eastAsia="Times New Roman" w:hAnsi="Arial Narrow" w:cs="Times New Roman"/>
                <w:sz w:val="20"/>
                <w:szCs w:val="24"/>
                <w:lang w:val="es-ES_tradnl" w:eastAsia="es-ES"/>
              </w:rPr>
            </w:pPr>
          </w:p>
        </w:tc>
      </w:tr>
    </w:tbl>
    <w:p w14:paraId="204C8029" w14:textId="77777777" w:rsidR="00AF273F" w:rsidRDefault="00AF273F">
      <w:pPr>
        <w:spacing w:before="0" w:after="160"/>
        <w:rPr>
          <w:rFonts w:cs="Arial"/>
          <w:b/>
          <w:smallCaps/>
          <w:lang w:val="es-ES_tradnl"/>
        </w:rPr>
      </w:pPr>
      <w:bookmarkStart w:id="1" w:name="_Toc287914506"/>
      <w:r>
        <w:rPr>
          <w:rFonts w:cs="Arial"/>
          <w:b/>
          <w:smallCaps/>
          <w:lang w:val="es-ES_tradnl"/>
        </w:rPr>
        <w:br w:type="page"/>
      </w:r>
    </w:p>
    <w:p w14:paraId="38A30AFE" w14:textId="6C91613E" w:rsidR="000C2342" w:rsidRPr="008A34A2" w:rsidRDefault="000C2342" w:rsidP="008A34A2">
      <w:pPr>
        <w:pBdr>
          <w:bottom w:val="dotted" w:sz="4" w:space="1" w:color="auto"/>
        </w:pBdr>
        <w:spacing w:before="360"/>
        <w:rPr>
          <w:rStyle w:val="Textopredet"/>
          <w:rFonts w:ascii="Arial" w:hAnsi="Arial" w:cs="Arial"/>
          <w:b/>
          <w:smallCaps/>
          <w:sz w:val="22"/>
          <w:lang w:val="es-ES_tradnl"/>
        </w:rPr>
      </w:pPr>
      <w:r w:rsidRPr="00554445">
        <w:rPr>
          <w:rFonts w:cs="Arial"/>
          <w:b/>
          <w:smallCaps/>
          <w:lang w:val="es-ES_tradnl"/>
        </w:rPr>
        <w:lastRenderedPageBreak/>
        <w:t>Control de Firmas</w:t>
      </w:r>
      <w:bookmarkEnd w:id="1"/>
    </w:p>
    <w:p w14:paraId="61E9921B"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Textopredet"/>
          <w:rFonts w:ascii="Arial" w:hAnsi="Arial"/>
          <w:sz w:val="20"/>
          <w:lang w:val="es-ES_tradnl"/>
        </w:rPr>
      </w:pPr>
    </w:p>
    <w:tbl>
      <w:tblPr>
        <w:tblStyle w:val="TableNormal"/>
        <w:tblpPr w:leftFromText="141" w:rightFromText="141" w:vertAnchor="text" w:horzAnchor="margin" w:tblpXSpec="center" w:tblpY="291"/>
        <w:tblW w:w="0" w:type="auto"/>
        <w:jc w:val="center"/>
        <w:tblBorders>
          <w:top w:val="dotted" w:sz="4" w:space="0" w:color="3E5D77"/>
          <w:left w:val="dotted" w:sz="4" w:space="0" w:color="3E5D77"/>
          <w:bottom w:val="dotted" w:sz="4" w:space="0" w:color="3E5D77"/>
          <w:right w:val="dotted" w:sz="4" w:space="0" w:color="3E5D77"/>
          <w:insideH w:val="dotted" w:sz="4" w:space="0" w:color="3E5D77"/>
          <w:insideV w:val="dotted" w:sz="4" w:space="0" w:color="3E5D77"/>
        </w:tblBorders>
        <w:tblLayout w:type="fixed"/>
        <w:tblLook w:val="01E0" w:firstRow="1" w:lastRow="1" w:firstColumn="1" w:lastColumn="1" w:noHBand="0" w:noVBand="0"/>
      </w:tblPr>
      <w:tblGrid>
        <w:gridCol w:w="4391"/>
        <w:gridCol w:w="4252"/>
      </w:tblGrid>
      <w:tr w:rsidR="00B713B7" w14:paraId="14F3B064" w14:textId="77777777" w:rsidTr="00CF763A">
        <w:trPr>
          <w:trHeight w:val="396"/>
          <w:jc w:val="center"/>
        </w:trPr>
        <w:tc>
          <w:tcPr>
            <w:tcW w:w="4391" w:type="dxa"/>
            <w:shd w:val="clear" w:color="auto" w:fill="456685"/>
          </w:tcPr>
          <w:p w14:paraId="5896FBDC" w14:textId="77777777" w:rsidR="00B713B7" w:rsidRDefault="00B713B7" w:rsidP="00CF763A">
            <w:pPr>
              <w:pStyle w:val="TableParagraph"/>
              <w:spacing w:before="83"/>
              <w:ind w:left="109"/>
              <w:rPr>
                <w:rFonts w:ascii="Arial"/>
                <w:b/>
                <w:sz w:val="20"/>
              </w:rPr>
            </w:pPr>
            <w:r>
              <w:rPr>
                <w:rFonts w:ascii="Arial"/>
                <w:b/>
                <w:color w:val="FFFFFF"/>
                <w:spacing w:val="-2"/>
                <w:w w:val="90"/>
                <w:sz w:val="20"/>
              </w:rPr>
              <w:t>REDACTADO</w:t>
            </w:r>
          </w:p>
        </w:tc>
        <w:tc>
          <w:tcPr>
            <w:tcW w:w="4252" w:type="dxa"/>
            <w:shd w:val="clear" w:color="auto" w:fill="456685"/>
          </w:tcPr>
          <w:p w14:paraId="33490FE6" w14:textId="77777777" w:rsidR="00B713B7" w:rsidRDefault="00B713B7" w:rsidP="00CF763A">
            <w:pPr>
              <w:pStyle w:val="TableParagraph"/>
              <w:spacing w:before="83"/>
              <w:ind w:left="107"/>
              <w:rPr>
                <w:rFonts w:ascii="Arial"/>
                <w:b/>
                <w:sz w:val="20"/>
              </w:rPr>
            </w:pPr>
            <w:r>
              <w:rPr>
                <w:rFonts w:ascii="Arial"/>
                <w:b/>
                <w:color w:val="FFFFFF"/>
                <w:spacing w:val="-2"/>
                <w:w w:val="90"/>
                <w:sz w:val="20"/>
              </w:rPr>
              <w:t>REVISADO</w:t>
            </w:r>
          </w:p>
        </w:tc>
      </w:tr>
      <w:tr w:rsidR="00B713B7" w14:paraId="5B06536F" w14:textId="77777777" w:rsidTr="00CF763A">
        <w:trPr>
          <w:trHeight w:val="2286"/>
          <w:jc w:val="center"/>
        </w:trPr>
        <w:tc>
          <w:tcPr>
            <w:tcW w:w="4391" w:type="dxa"/>
          </w:tcPr>
          <w:p w14:paraId="63C2AAE4" w14:textId="77777777" w:rsidR="00B713B7" w:rsidRPr="00FF74A9" w:rsidRDefault="0074562C" w:rsidP="00CF763A">
            <w:r>
              <w:rPr>
                <w:lang w:val="es-ES"/>
              </w:rPr>
              <w:pict w14:anchorId="109044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sin firmar" style="width:178.45pt;height:90.8pt">
                  <v:imagedata r:id="rId19" o:title=""/>
                  <o:lock v:ext="edit" ungrouping="t" rotation="t" cropping="t" verticies="t" text="t" grouping="t"/>
                  <o:signatureline v:ext="edit" id="{14EA2424-EE6D-4E5F-A842-A2C82F2B1EF3}" provid="{00000000-0000-0000-0000-000000000000}" issignatureline="t"/>
                </v:shape>
              </w:pict>
            </w:r>
          </w:p>
        </w:tc>
        <w:tc>
          <w:tcPr>
            <w:tcW w:w="4252" w:type="dxa"/>
          </w:tcPr>
          <w:p w14:paraId="3E22E05E" w14:textId="77777777" w:rsidR="00B713B7" w:rsidRPr="00FF74A9" w:rsidRDefault="0074562C" w:rsidP="00CF763A">
            <w:pPr>
              <w:tabs>
                <w:tab w:val="left" w:pos="1540"/>
              </w:tabs>
            </w:pPr>
            <w:r>
              <w:rPr>
                <w:lang w:val="es-ES"/>
              </w:rPr>
              <w:pict w14:anchorId="09A2E517">
                <v:shape id="_x0000_i1026" type="#_x0000_t75" alt="Línea de firma, sin firmar" style="width:178.45pt;height:90.8pt">
                  <v:imagedata r:id="rId19" o:title=""/>
                  <o:lock v:ext="edit" ungrouping="t" rotation="t" cropping="t" verticies="t" text="t" grouping="t"/>
                  <o:signatureline v:ext="edit" id="{05D5914F-9A37-4F80-8188-4E38394E7F2B}" provid="{00000000-0000-0000-0000-000000000000}" issignatureline="t"/>
                </v:shape>
              </w:pict>
            </w:r>
          </w:p>
        </w:tc>
      </w:tr>
      <w:tr w:rsidR="00B713B7" w14:paraId="66412A7D" w14:textId="77777777" w:rsidTr="00CF763A">
        <w:trPr>
          <w:trHeight w:val="396"/>
          <w:jc w:val="center"/>
        </w:trPr>
        <w:tc>
          <w:tcPr>
            <w:tcW w:w="8643" w:type="dxa"/>
            <w:gridSpan w:val="2"/>
            <w:shd w:val="clear" w:color="auto" w:fill="456685"/>
          </w:tcPr>
          <w:p w14:paraId="1CBBA8A3" w14:textId="77777777" w:rsidR="00B713B7" w:rsidRDefault="00B713B7" w:rsidP="00CF763A">
            <w:pPr>
              <w:pStyle w:val="TableParagraph"/>
              <w:spacing w:before="83"/>
              <w:ind w:left="109"/>
              <w:rPr>
                <w:rFonts w:ascii="Arial"/>
                <w:b/>
                <w:sz w:val="20"/>
              </w:rPr>
            </w:pPr>
            <w:r>
              <w:rPr>
                <w:rFonts w:ascii="Arial"/>
                <w:b/>
                <w:color w:val="FFFFFF"/>
                <w:w w:val="80"/>
                <w:sz w:val="20"/>
              </w:rPr>
              <w:t>RESPONSABLE</w:t>
            </w:r>
            <w:r>
              <w:rPr>
                <w:rFonts w:ascii="Arial"/>
                <w:b/>
                <w:color w:val="FFFFFF"/>
                <w:spacing w:val="5"/>
                <w:sz w:val="20"/>
              </w:rPr>
              <w:t xml:space="preserve"> </w:t>
            </w:r>
            <w:r>
              <w:rPr>
                <w:rFonts w:ascii="Arial"/>
                <w:b/>
                <w:color w:val="FFFFFF"/>
                <w:w w:val="80"/>
                <w:sz w:val="20"/>
              </w:rPr>
              <w:t>FUNCIONAL</w:t>
            </w:r>
            <w:r>
              <w:rPr>
                <w:rFonts w:ascii="Arial"/>
                <w:b/>
                <w:color w:val="FFFFFF"/>
                <w:spacing w:val="6"/>
                <w:sz w:val="20"/>
              </w:rPr>
              <w:t xml:space="preserve"> </w:t>
            </w:r>
            <w:r>
              <w:rPr>
                <w:rFonts w:ascii="Arial"/>
                <w:b/>
                <w:color w:val="FFFFFF"/>
                <w:w w:val="80"/>
                <w:sz w:val="20"/>
              </w:rPr>
              <w:t>DEL</w:t>
            </w:r>
            <w:r>
              <w:rPr>
                <w:rFonts w:ascii="Arial"/>
                <w:b/>
                <w:color w:val="FFFFFF"/>
                <w:spacing w:val="7"/>
                <w:sz w:val="20"/>
              </w:rPr>
              <w:t xml:space="preserve"> </w:t>
            </w:r>
            <w:r>
              <w:rPr>
                <w:rFonts w:ascii="Arial"/>
                <w:b/>
                <w:color w:val="FFFFFF"/>
                <w:spacing w:val="-2"/>
                <w:w w:val="80"/>
                <w:sz w:val="20"/>
              </w:rPr>
              <w:t>SISTEMA</w:t>
            </w:r>
          </w:p>
        </w:tc>
      </w:tr>
      <w:tr w:rsidR="00B713B7" w14:paraId="61B11A38" w14:textId="77777777" w:rsidTr="00CF763A">
        <w:trPr>
          <w:trHeight w:val="2285"/>
          <w:jc w:val="center"/>
        </w:trPr>
        <w:tc>
          <w:tcPr>
            <w:tcW w:w="8643" w:type="dxa"/>
            <w:gridSpan w:val="2"/>
          </w:tcPr>
          <w:p w14:paraId="6D07DCDE" w14:textId="77777777" w:rsidR="00B713B7" w:rsidRDefault="0074562C" w:rsidP="00100BED">
            <w:pPr>
              <w:jc w:val="center"/>
            </w:pPr>
            <w:r>
              <w:rPr>
                <w:lang w:val="es-ES"/>
              </w:rPr>
              <w:pict w14:anchorId="493B4D3D">
                <v:shape id="_x0000_i1027" type="#_x0000_t75" alt="Línea de firma, sin firmar" style="width:178.45pt;height:90.8pt">
                  <v:imagedata r:id="rId19" o:title=""/>
                  <o:lock v:ext="edit" ungrouping="t" rotation="t" cropping="t" verticies="t" text="t" grouping="t"/>
                  <o:signatureline v:ext="edit" id="{E1C027B0-1B1C-4B14-BB7B-AEA2122D2464}" provid="{00000000-0000-0000-0000-000000000000}" issignatureline="t"/>
                </v:shape>
              </w:pict>
            </w:r>
          </w:p>
        </w:tc>
      </w:tr>
    </w:tbl>
    <w:p w14:paraId="6247D3FF" w14:textId="77777777" w:rsidR="000C2342" w:rsidRDefault="000C2342" w:rsidP="00C402F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lang w:val="es-ES_tradnl"/>
        </w:rPr>
      </w:pPr>
    </w:p>
    <w:p w14:paraId="789CCEED"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Textopredet"/>
          <w:rFonts w:ascii="Arial" w:hAnsi="Arial"/>
          <w:sz w:val="20"/>
        </w:rPr>
      </w:pPr>
    </w:p>
    <w:p w14:paraId="32BB4C84"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56732584"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1A731052"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4B45EBAF"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546F86DE"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5595DADF"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70FA9040"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577CCF06" w14:textId="77777777" w:rsidR="000C2342"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6A1F090C" w14:textId="77777777" w:rsidR="000C2342" w:rsidRPr="000B6BF9" w:rsidRDefault="000C2342" w:rsidP="000C23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Textopredet"/>
          <w:rFonts w:ascii="Arial" w:hAnsi="Arial"/>
          <w:sz w:val="20"/>
        </w:rPr>
      </w:pPr>
    </w:p>
    <w:p w14:paraId="43AAF277" w14:textId="77777777" w:rsidR="00E932B9" w:rsidRPr="005813AF" w:rsidRDefault="00E932B9" w:rsidP="005813AF">
      <w:pPr>
        <w:rPr>
          <w:rFonts w:cs="Arial"/>
          <w:sz w:val="24"/>
          <w:lang w:val="es-ES_tradnl"/>
        </w:rPr>
        <w:sectPr w:rsidR="00E932B9" w:rsidRPr="005813AF" w:rsidSect="00C402FC">
          <w:headerReference w:type="even" r:id="rId20"/>
          <w:headerReference w:type="default" r:id="rId21"/>
          <w:footerReference w:type="default" r:id="rId22"/>
          <w:headerReference w:type="first" r:id="rId23"/>
          <w:pgSz w:w="11910" w:h="16840" w:code="9"/>
          <w:pgMar w:top="1060" w:right="879" w:bottom="278" w:left="1162" w:header="720" w:footer="720" w:gutter="0"/>
          <w:cols w:space="720"/>
          <w:noEndnote/>
          <w:docGrid w:linePitch="299"/>
        </w:sectPr>
      </w:pPr>
    </w:p>
    <w:p w14:paraId="00E3C650" w14:textId="2E89C9DD" w:rsidR="6B8FE3D2" w:rsidRDefault="6B8FE3D2" w:rsidP="6B8FE3D2">
      <w:pPr>
        <w:rPr>
          <w:rFonts w:eastAsia="Arial" w:cs="Arial"/>
          <w:b/>
          <w:bCs/>
          <w:sz w:val="28"/>
          <w:szCs w:val="28"/>
        </w:rPr>
      </w:pPr>
      <w:r w:rsidRPr="6B8FE3D2">
        <w:rPr>
          <w:rFonts w:eastAsia="Arial" w:cs="Arial"/>
          <w:b/>
          <w:bCs/>
          <w:sz w:val="28"/>
          <w:szCs w:val="28"/>
        </w:rPr>
        <w:lastRenderedPageBreak/>
        <w:t>ÍNDICE</w:t>
      </w:r>
    </w:p>
    <w:sdt>
      <w:sdtPr>
        <w:rPr>
          <w:rFonts w:eastAsiaTheme="minorHAnsi" w:cstheme="minorBidi"/>
          <w:b w:val="0"/>
          <w:caps w:val="0"/>
          <w:color w:val="auto"/>
          <w:szCs w:val="22"/>
          <w:lang w:eastAsia="en-US"/>
        </w:rPr>
        <w:id w:val="1800102775"/>
        <w:docPartObj>
          <w:docPartGallery w:val="Table of Contents"/>
          <w:docPartUnique/>
        </w:docPartObj>
      </w:sdtPr>
      <w:sdtEndPr>
        <w:rPr>
          <w:bCs/>
        </w:rPr>
      </w:sdtEndPr>
      <w:sdtContent>
        <w:p w14:paraId="450E99CF" w14:textId="77C402A0" w:rsidR="00EA2A09" w:rsidRDefault="00EA2A09">
          <w:pPr>
            <w:pStyle w:val="TtuloTDC"/>
          </w:pPr>
          <w:r>
            <w:t>Contenido</w:t>
          </w:r>
        </w:p>
        <w:p w14:paraId="69253766" w14:textId="52279AEB" w:rsidR="0074562C" w:rsidRDefault="00EA2A09">
          <w:pPr>
            <w:pStyle w:val="TDC1"/>
            <w:tabs>
              <w:tab w:val="left" w:pos="440"/>
              <w:tab w:val="right" w:leader="dot" w:pos="9859"/>
            </w:tabs>
            <w:rPr>
              <w:rFonts w:asciiTheme="minorHAnsi" w:eastAsiaTheme="minorEastAsia" w:hAnsiTheme="minorHAnsi"/>
              <w:b w:val="0"/>
              <w:noProof/>
              <w:kern w:val="2"/>
              <w:szCs w:val="24"/>
              <w:lang w:eastAsia="es-ES"/>
              <w14:ligatures w14:val="standardContextual"/>
            </w:rPr>
          </w:pPr>
          <w:r>
            <w:fldChar w:fldCharType="begin"/>
          </w:r>
          <w:r>
            <w:instrText xml:space="preserve"> TOC \o "1-3" \h \z \u </w:instrText>
          </w:r>
          <w:r>
            <w:fldChar w:fldCharType="separate"/>
          </w:r>
          <w:hyperlink w:anchor="_Toc239844713" w:history="1">
            <w:r w:rsidR="0074562C" w:rsidRPr="007F5747">
              <w:rPr>
                <w:rStyle w:val="Hipervnculo"/>
                <w:rFonts w:cs="Arial"/>
                <w:noProof/>
                <w:lang w:eastAsia="es-ES"/>
              </w:rPr>
              <w:t>2.</w:t>
            </w:r>
            <w:r w:rsidR="0074562C">
              <w:rPr>
                <w:rFonts w:asciiTheme="minorHAnsi" w:eastAsiaTheme="minorEastAsia" w:hAnsiTheme="minorHAnsi"/>
                <w:b w:val="0"/>
                <w:noProof/>
                <w:kern w:val="2"/>
                <w:szCs w:val="24"/>
                <w:lang w:eastAsia="es-ES"/>
                <w14:ligatures w14:val="standardContextual"/>
              </w:rPr>
              <w:tab/>
            </w:r>
            <w:r w:rsidR="0074562C" w:rsidRPr="007F5747">
              <w:rPr>
                <w:rStyle w:val="Hipervnculo"/>
                <w:noProof/>
                <w:lang w:eastAsia="es-ES"/>
              </w:rPr>
              <w:t>DESCRIPCI</w:t>
            </w:r>
            <w:r w:rsidR="0074562C" w:rsidRPr="007F5747">
              <w:rPr>
                <w:rStyle w:val="Hipervnculo"/>
                <w:rFonts w:hint="eastAsia"/>
                <w:noProof/>
                <w:lang w:eastAsia="es-ES"/>
              </w:rPr>
              <w:t>Ó</w:t>
            </w:r>
            <w:r w:rsidR="0074562C" w:rsidRPr="007F5747">
              <w:rPr>
                <w:rStyle w:val="Hipervnculo"/>
                <w:noProof/>
                <w:lang w:eastAsia="es-ES"/>
              </w:rPr>
              <w:t>N</w:t>
            </w:r>
            <w:r w:rsidR="0074562C">
              <w:rPr>
                <w:noProof/>
                <w:webHidden/>
              </w:rPr>
              <w:tab/>
            </w:r>
            <w:r w:rsidR="0074562C">
              <w:rPr>
                <w:noProof/>
                <w:webHidden/>
              </w:rPr>
              <w:fldChar w:fldCharType="begin"/>
            </w:r>
            <w:r w:rsidR="0074562C">
              <w:rPr>
                <w:noProof/>
                <w:webHidden/>
              </w:rPr>
              <w:instrText xml:space="preserve"> PAGEREF _Toc239844713 \h </w:instrText>
            </w:r>
            <w:r w:rsidR="0074562C">
              <w:rPr>
                <w:noProof/>
                <w:webHidden/>
              </w:rPr>
            </w:r>
            <w:r w:rsidR="0074562C">
              <w:rPr>
                <w:noProof/>
                <w:webHidden/>
              </w:rPr>
              <w:fldChar w:fldCharType="separate"/>
            </w:r>
            <w:r w:rsidR="0074562C">
              <w:rPr>
                <w:noProof/>
                <w:webHidden/>
              </w:rPr>
              <w:t>1</w:t>
            </w:r>
            <w:r w:rsidR="0074562C">
              <w:rPr>
                <w:noProof/>
                <w:webHidden/>
              </w:rPr>
              <w:fldChar w:fldCharType="end"/>
            </w:r>
          </w:hyperlink>
        </w:p>
        <w:p w14:paraId="53CB43A8" w14:textId="5603BAB0" w:rsidR="0074562C" w:rsidRDefault="0074562C">
          <w:pPr>
            <w:pStyle w:val="TDC1"/>
            <w:tabs>
              <w:tab w:val="left" w:pos="440"/>
              <w:tab w:val="right" w:leader="dot" w:pos="9859"/>
            </w:tabs>
            <w:rPr>
              <w:rFonts w:asciiTheme="minorHAnsi" w:eastAsiaTheme="minorEastAsia" w:hAnsiTheme="minorHAnsi"/>
              <w:b w:val="0"/>
              <w:noProof/>
              <w:kern w:val="2"/>
              <w:szCs w:val="24"/>
              <w:lang w:eastAsia="es-ES"/>
              <w14:ligatures w14:val="standardContextual"/>
            </w:rPr>
          </w:pPr>
          <w:hyperlink w:anchor="_Toc239844714" w:history="1">
            <w:r w:rsidRPr="007F5747">
              <w:rPr>
                <w:rStyle w:val="Hipervnculo"/>
                <w:rFonts w:cs="Arial"/>
                <w:noProof/>
                <w:lang w:eastAsia="es-ES"/>
              </w:rPr>
              <w:t>3.</w:t>
            </w:r>
            <w:r>
              <w:rPr>
                <w:rFonts w:asciiTheme="minorHAnsi" w:eastAsiaTheme="minorEastAsia" w:hAnsiTheme="minorHAnsi"/>
                <w:b w:val="0"/>
                <w:noProof/>
                <w:kern w:val="2"/>
                <w:szCs w:val="24"/>
                <w:lang w:eastAsia="es-ES"/>
                <w14:ligatures w14:val="standardContextual"/>
              </w:rPr>
              <w:tab/>
            </w:r>
            <w:r w:rsidRPr="007F5747">
              <w:rPr>
                <w:rStyle w:val="Hipervnculo"/>
                <w:noProof/>
                <w:lang w:eastAsia="es-ES"/>
              </w:rPr>
              <w:t>REFERENCIAS</w:t>
            </w:r>
            <w:r>
              <w:rPr>
                <w:noProof/>
                <w:webHidden/>
              </w:rPr>
              <w:tab/>
            </w:r>
            <w:r>
              <w:rPr>
                <w:noProof/>
                <w:webHidden/>
              </w:rPr>
              <w:fldChar w:fldCharType="begin"/>
            </w:r>
            <w:r>
              <w:rPr>
                <w:noProof/>
                <w:webHidden/>
              </w:rPr>
              <w:instrText xml:space="preserve"> PAGEREF _Toc239844714 \h </w:instrText>
            </w:r>
            <w:r>
              <w:rPr>
                <w:noProof/>
                <w:webHidden/>
              </w:rPr>
            </w:r>
            <w:r>
              <w:rPr>
                <w:noProof/>
                <w:webHidden/>
              </w:rPr>
              <w:fldChar w:fldCharType="separate"/>
            </w:r>
            <w:r>
              <w:rPr>
                <w:noProof/>
                <w:webHidden/>
              </w:rPr>
              <w:t>1</w:t>
            </w:r>
            <w:r>
              <w:rPr>
                <w:noProof/>
                <w:webHidden/>
              </w:rPr>
              <w:fldChar w:fldCharType="end"/>
            </w:r>
          </w:hyperlink>
        </w:p>
        <w:p w14:paraId="37EF6AAF" w14:textId="20AABE1B" w:rsidR="0074562C" w:rsidRDefault="0074562C">
          <w:pPr>
            <w:pStyle w:val="TDC1"/>
            <w:tabs>
              <w:tab w:val="left" w:pos="440"/>
              <w:tab w:val="right" w:leader="dot" w:pos="9859"/>
            </w:tabs>
            <w:rPr>
              <w:rFonts w:asciiTheme="minorHAnsi" w:eastAsiaTheme="minorEastAsia" w:hAnsiTheme="minorHAnsi"/>
              <w:b w:val="0"/>
              <w:noProof/>
              <w:kern w:val="2"/>
              <w:szCs w:val="24"/>
              <w:lang w:eastAsia="es-ES"/>
              <w14:ligatures w14:val="standardContextual"/>
            </w:rPr>
          </w:pPr>
          <w:hyperlink w:anchor="_Toc239844715" w:history="1">
            <w:r w:rsidRPr="007F5747">
              <w:rPr>
                <w:rStyle w:val="Hipervnculo"/>
                <w:rFonts w:cs="Arial"/>
                <w:noProof/>
              </w:rPr>
              <w:t>4.</w:t>
            </w:r>
            <w:r>
              <w:rPr>
                <w:rFonts w:asciiTheme="minorHAnsi" w:eastAsiaTheme="minorEastAsia" w:hAnsiTheme="minorHAnsi"/>
                <w:b w:val="0"/>
                <w:noProof/>
                <w:kern w:val="2"/>
                <w:szCs w:val="24"/>
                <w:lang w:eastAsia="es-ES"/>
                <w14:ligatures w14:val="standardContextual"/>
              </w:rPr>
              <w:tab/>
            </w:r>
            <w:r w:rsidRPr="007F5747">
              <w:rPr>
                <w:rStyle w:val="Hipervnculo"/>
                <w:noProof/>
              </w:rPr>
              <w:t>ESTABLECIMIENTO DE REQUISITOS Y CASOS DE USO</w:t>
            </w:r>
            <w:r>
              <w:rPr>
                <w:noProof/>
                <w:webHidden/>
              </w:rPr>
              <w:tab/>
            </w:r>
            <w:r>
              <w:rPr>
                <w:noProof/>
                <w:webHidden/>
              </w:rPr>
              <w:fldChar w:fldCharType="begin"/>
            </w:r>
            <w:r>
              <w:rPr>
                <w:noProof/>
                <w:webHidden/>
              </w:rPr>
              <w:instrText xml:space="preserve"> PAGEREF _Toc239844715 \h </w:instrText>
            </w:r>
            <w:r>
              <w:rPr>
                <w:noProof/>
                <w:webHidden/>
              </w:rPr>
            </w:r>
            <w:r>
              <w:rPr>
                <w:noProof/>
                <w:webHidden/>
              </w:rPr>
              <w:fldChar w:fldCharType="separate"/>
            </w:r>
            <w:r>
              <w:rPr>
                <w:noProof/>
                <w:webHidden/>
              </w:rPr>
              <w:t>1</w:t>
            </w:r>
            <w:r>
              <w:rPr>
                <w:noProof/>
                <w:webHidden/>
              </w:rPr>
              <w:fldChar w:fldCharType="end"/>
            </w:r>
          </w:hyperlink>
        </w:p>
        <w:p w14:paraId="76DC8F91" w14:textId="1F416614"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16" w:history="1">
            <w:r w:rsidRPr="007F5747">
              <w:rPr>
                <w:rStyle w:val="Hipervnculo"/>
                <w:noProof/>
              </w:rPr>
              <w:t>4.1.</w:t>
            </w:r>
            <w:r>
              <w:rPr>
                <w:rFonts w:asciiTheme="minorHAnsi" w:eastAsiaTheme="minorEastAsia" w:hAnsiTheme="minorHAnsi"/>
                <w:noProof/>
                <w:kern w:val="2"/>
                <w:sz w:val="24"/>
                <w:szCs w:val="24"/>
                <w:lang w:eastAsia="es-ES"/>
                <w14:ligatures w14:val="standardContextual"/>
              </w:rPr>
              <w:tab/>
            </w:r>
            <w:r w:rsidRPr="007F5747">
              <w:rPr>
                <w:rStyle w:val="Hipervnculo"/>
                <w:noProof/>
              </w:rPr>
              <w:t>OBTENCI</w:t>
            </w:r>
            <w:r w:rsidRPr="007F5747">
              <w:rPr>
                <w:rStyle w:val="Hipervnculo"/>
                <w:rFonts w:hint="eastAsia"/>
                <w:noProof/>
              </w:rPr>
              <w:t>Ó</w:t>
            </w:r>
            <w:r w:rsidRPr="007F5747">
              <w:rPr>
                <w:rStyle w:val="Hipervnculo"/>
                <w:noProof/>
              </w:rPr>
              <w:t>N DE REQUISITOS</w:t>
            </w:r>
            <w:r>
              <w:rPr>
                <w:noProof/>
                <w:webHidden/>
              </w:rPr>
              <w:tab/>
            </w:r>
            <w:r>
              <w:rPr>
                <w:noProof/>
                <w:webHidden/>
              </w:rPr>
              <w:fldChar w:fldCharType="begin"/>
            </w:r>
            <w:r>
              <w:rPr>
                <w:noProof/>
                <w:webHidden/>
              </w:rPr>
              <w:instrText xml:space="preserve"> PAGEREF _Toc239844716 \h </w:instrText>
            </w:r>
            <w:r>
              <w:rPr>
                <w:noProof/>
                <w:webHidden/>
              </w:rPr>
            </w:r>
            <w:r>
              <w:rPr>
                <w:noProof/>
                <w:webHidden/>
              </w:rPr>
              <w:fldChar w:fldCharType="separate"/>
            </w:r>
            <w:r>
              <w:rPr>
                <w:noProof/>
                <w:webHidden/>
              </w:rPr>
              <w:t>1</w:t>
            </w:r>
            <w:r>
              <w:rPr>
                <w:noProof/>
                <w:webHidden/>
              </w:rPr>
              <w:fldChar w:fldCharType="end"/>
            </w:r>
          </w:hyperlink>
        </w:p>
        <w:p w14:paraId="067C9F45" w14:textId="22A2C066"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17" w:history="1">
            <w:r w:rsidRPr="007F5747">
              <w:rPr>
                <w:rStyle w:val="Hipervnculo"/>
                <w:noProof/>
              </w:rPr>
              <w:t>4.2.</w:t>
            </w:r>
            <w:r>
              <w:rPr>
                <w:rFonts w:asciiTheme="minorHAnsi" w:eastAsiaTheme="minorEastAsia" w:hAnsiTheme="minorHAnsi"/>
                <w:noProof/>
                <w:kern w:val="2"/>
                <w:sz w:val="24"/>
                <w:szCs w:val="24"/>
                <w:lang w:eastAsia="es-ES"/>
                <w14:ligatures w14:val="standardContextual"/>
              </w:rPr>
              <w:tab/>
            </w:r>
            <w:r w:rsidRPr="007F5747">
              <w:rPr>
                <w:rStyle w:val="Hipervnculo"/>
                <w:noProof/>
              </w:rPr>
              <w:t>CASOS DE USO</w:t>
            </w:r>
            <w:r>
              <w:rPr>
                <w:noProof/>
                <w:webHidden/>
              </w:rPr>
              <w:tab/>
            </w:r>
            <w:r>
              <w:rPr>
                <w:noProof/>
                <w:webHidden/>
              </w:rPr>
              <w:fldChar w:fldCharType="begin"/>
            </w:r>
            <w:r>
              <w:rPr>
                <w:noProof/>
                <w:webHidden/>
              </w:rPr>
              <w:instrText xml:space="preserve"> PAGEREF _Toc239844717 \h </w:instrText>
            </w:r>
            <w:r>
              <w:rPr>
                <w:noProof/>
                <w:webHidden/>
              </w:rPr>
            </w:r>
            <w:r>
              <w:rPr>
                <w:noProof/>
                <w:webHidden/>
              </w:rPr>
              <w:fldChar w:fldCharType="separate"/>
            </w:r>
            <w:r>
              <w:rPr>
                <w:noProof/>
                <w:webHidden/>
              </w:rPr>
              <w:t>2</w:t>
            </w:r>
            <w:r>
              <w:rPr>
                <w:noProof/>
                <w:webHidden/>
              </w:rPr>
              <w:fldChar w:fldCharType="end"/>
            </w:r>
          </w:hyperlink>
        </w:p>
        <w:p w14:paraId="75F6DBA0" w14:textId="1BC08042"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18" w:history="1">
            <w:r w:rsidRPr="007F5747">
              <w:rPr>
                <w:rStyle w:val="Hipervnculo"/>
                <w:noProof/>
              </w:rPr>
              <w:t>4.2.1.</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UC-01 </w:t>
            </w:r>
            <w:r w:rsidRPr="007F5747">
              <w:rPr>
                <w:rStyle w:val="Hipervnculo"/>
                <w:rFonts w:hint="eastAsia"/>
                <w:noProof/>
              </w:rPr>
              <w:t>–</w:t>
            </w:r>
            <w:r w:rsidRPr="007F5747">
              <w:rPr>
                <w:rStyle w:val="Hipervnculo"/>
                <w:noProof/>
              </w:rPr>
              <w:t xml:space="preserve"> Acceso y visualizaci</w:t>
            </w:r>
            <w:r w:rsidRPr="007F5747">
              <w:rPr>
                <w:rStyle w:val="Hipervnculo"/>
                <w:rFonts w:hint="eastAsia"/>
                <w:noProof/>
              </w:rPr>
              <w:t>ó</w:t>
            </w:r>
            <w:r w:rsidRPr="007F5747">
              <w:rPr>
                <w:rStyle w:val="Hipervnculo"/>
                <w:noProof/>
              </w:rPr>
              <w:t>n del listado de usuarios</w:t>
            </w:r>
            <w:r>
              <w:rPr>
                <w:noProof/>
                <w:webHidden/>
              </w:rPr>
              <w:tab/>
            </w:r>
            <w:r>
              <w:rPr>
                <w:noProof/>
                <w:webHidden/>
              </w:rPr>
              <w:fldChar w:fldCharType="begin"/>
            </w:r>
            <w:r>
              <w:rPr>
                <w:noProof/>
                <w:webHidden/>
              </w:rPr>
              <w:instrText xml:space="preserve"> PAGEREF _Toc239844718 \h </w:instrText>
            </w:r>
            <w:r>
              <w:rPr>
                <w:noProof/>
                <w:webHidden/>
              </w:rPr>
            </w:r>
            <w:r>
              <w:rPr>
                <w:noProof/>
                <w:webHidden/>
              </w:rPr>
              <w:fldChar w:fldCharType="separate"/>
            </w:r>
            <w:r>
              <w:rPr>
                <w:noProof/>
                <w:webHidden/>
              </w:rPr>
              <w:t>2</w:t>
            </w:r>
            <w:r>
              <w:rPr>
                <w:noProof/>
                <w:webHidden/>
              </w:rPr>
              <w:fldChar w:fldCharType="end"/>
            </w:r>
          </w:hyperlink>
        </w:p>
        <w:p w14:paraId="1A5486DB" w14:textId="13894CE4"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19" w:history="1">
            <w:r w:rsidRPr="007F5747">
              <w:rPr>
                <w:rStyle w:val="Hipervnculo"/>
                <w:noProof/>
              </w:rPr>
              <w:t>4.2.2.</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UC-02 </w:t>
            </w:r>
            <w:r w:rsidRPr="007F5747">
              <w:rPr>
                <w:rStyle w:val="Hipervnculo"/>
                <w:rFonts w:hint="eastAsia"/>
                <w:noProof/>
              </w:rPr>
              <w:t>–</w:t>
            </w:r>
            <w:r w:rsidRPr="007F5747">
              <w:rPr>
                <w:rStyle w:val="Hipervnculo"/>
                <w:noProof/>
              </w:rPr>
              <w:t xml:space="preserve"> Registrar un nuevo usuario en el sistema</w:t>
            </w:r>
            <w:r>
              <w:rPr>
                <w:noProof/>
                <w:webHidden/>
              </w:rPr>
              <w:tab/>
            </w:r>
            <w:r>
              <w:rPr>
                <w:noProof/>
                <w:webHidden/>
              </w:rPr>
              <w:fldChar w:fldCharType="begin"/>
            </w:r>
            <w:r>
              <w:rPr>
                <w:noProof/>
                <w:webHidden/>
              </w:rPr>
              <w:instrText xml:space="preserve"> PAGEREF _Toc239844719 \h </w:instrText>
            </w:r>
            <w:r>
              <w:rPr>
                <w:noProof/>
                <w:webHidden/>
              </w:rPr>
            </w:r>
            <w:r>
              <w:rPr>
                <w:noProof/>
                <w:webHidden/>
              </w:rPr>
              <w:fldChar w:fldCharType="separate"/>
            </w:r>
            <w:r>
              <w:rPr>
                <w:noProof/>
                <w:webHidden/>
              </w:rPr>
              <w:t>3</w:t>
            </w:r>
            <w:r>
              <w:rPr>
                <w:noProof/>
                <w:webHidden/>
              </w:rPr>
              <w:fldChar w:fldCharType="end"/>
            </w:r>
          </w:hyperlink>
        </w:p>
        <w:p w14:paraId="37C6519B" w14:textId="041F2EB2"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0" w:history="1">
            <w:r w:rsidRPr="007F5747">
              <w:rPr>
                <w:rStyle w:val="Hipervnculo"/>
                <w:noProof/>
              </w:rPr>
              <w:t>4.2.3.</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UC-03 </w:t>
            </w:r>
            <w:r w:rsidRPr="007F5747">
              <w:rPr>
                <w:rStyle w:val="Hipervnculo"/>
                <w:rFonts w:hint="eastAsia"/>
                <w:noProof/>
              </w:rPr>
              <w:t>–</w:t>
            </w:r>
            <w:r w:rsidRPr="007F5747">
              <w:rPr>
                <w:rStyle w:val="Hipervnculo"/>
                <w:noProof/>
              </w:rPr>
              <w:t xml:space="preserve"> Consultar el detalle de un usuario en modo solo lectura</w:t>
            </w:r>
            <w:r>
              <w:rPr>
                <w:noProof/>
                <w:webHidden/>
              </w:rPr>
              <w:tab/>
            </w:r>
            <w:r>
              <w:rPr>
                <w:noProof/>
                <w:webHidden/>
              </w:rPr>
              <w:fldChar w:fldCharType="begin"/>
            </w:r>
            <w:r>
              <w:rPr>
                <w:noProof/>
                <w:webHidden/>
              </w:rPr>
              <w:instrText xml:space="preserve"> PAGEREF _Toc239844720 \h </w:instrText>
            </w:r>
            <w:r>
              <w:rPr>
                <w:noProof/>
                <w:webHidden/>
              </w:rPr>
            </w:r>
            <w:r>
              <w:rPr>
                <w:noProof/>
                <w:webHidden/>
              </w:rPr>
              <w:fldChar w:fldCharType="separate"/>
            </w:r>
            <w:r>
              <w:rPr>
                <w:noProof/>
                <w:webHidden/>
              </w:rPr>
              <w:t>3</w:t>
            </w:r>
            <w:r>
              <w:rPr>
                <w:noProof/>
                <w:webHidden/>
              </w:rPr>
              <w:fldChar w:fldCharType="end"/>
            </w:r>
          </w:hyperlink>
        </w:p>
        <w:p w14:paraId="4E357D2D" w14:textId="6D9A24E6"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1" w:history="1">
            <w:r w:rsidRPr="007F5747">
              <w:rPr>
                <w:rStyle w:val="Hipervnculo"/>
                <w:noProof/>
              </w:rPr>
              <w:t>4.2.4.</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UC-04 </w:t>
            </w:r>
            <w:r w:rsidRPr="007F5747">
              <w:rPr>
                <w:rStyle w:val="Hipervnculo"/>
                <w:rFonts w:hint="eastAsia"/>
                <w:noProof/>
              </w:rPr>
              <w:t>–</w:t>
            </w:r>
            <w:r w:rsidRPr="007F5747">
              <w:rPr>
                <w:rStyle w:val="Hipervnculo"/>
                <w:noProof/>
              </w:rPr>
              <w:t xml:space="preserve"> Actualizar los datos de un usuario existente</w:t>
            </w:r>
            <w:r>
              <w:rPr>
                <w:noProof/>
                <w:webHidden/>
              </w:rPr>
              <w:tab/>
            </w:r>
            <w:r>
              <w:rPr>
                <w:noProof/>
                <w:webHidden/>
              </w:rPr>
              <w:fldChar w:fldCharType="begin"/>
            </w:r>
            <w:r>
              <w:rPr>
                <w:noProof/>
                <w:webHidden/>
              </w:rPr>
              <w:instrText xml:space="preserve"> PAGEREF _Toc239844721 \h </w:instrText>
            </w:r>
            <w:r>
              <w:rPr>
                <w:noProof/>
                <w:webHidden/>
              </w:rPr>
            </w:r>
            <w:r>
              <w:rPr>
                <w:noProof/>
                <w:webHidden/>
              </w:rPr>
              <w:fldChar w:fldCharType="separate"/>
            </w:r>
            <w:r>
              <w:rPr>
                <w:noProof/>
                <w:webHidden/>
              </w:rPr>
              <w:t>4</w:t>
            </w:r>
            <w:r>
              <w:rPr>
                <w:noProof/>
                <w:webHidden/>
              </w:rPr>
              <w:fldChar w:fldCharType="end"/>
            </w:r>
          </w:hyperlink>
        </w:p>
        <w:p w14:paraId="75100754" w14:textId="75F435D8"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2" w:history="1">
            <w:r w:rsidRPr="007F5747">
              <w:rPr>
                <w:rStyle w:val="Hipervnculo"/>
                <w:noProof/>
              </w:rPr>
              <w:t>4.2.5.</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UC-05 </w:t>
            </w:r>
            <w:r w:rsidRPr="007F5747">
              <w:rPr>
                <w:rStyle w:val="Hipervnculo"/>
                <w:rFonts w:hint="eastAsia"/>
                <w:noProof/>
              </w:rPr>
              <w:t>–</w:t>
            </w:r>
            <w:r w:rsidRPr="007F5747">
              <w:rPr>
                <w:rStyle w:val="Hipervnculo"/>
                <w:noProof/>
              </w:rPr>
              <w:t xml:space="preserve"> Permitir gestionar el listado de usuarios mediante filtros, paginaci</w:t>
            </w:r>
            <w:r w:rsidRPr="007F5747">
              <w:rPr>
                <w:rStyle w:val="Hipervnculo"/>
                <w:rFonts w:hint="eastAsia"/>
                <w:noProof/>
              </w:rPr>
              <w:t>ó</w:t>
            </w:r>
            <w:r w:rsidRPr="007F5747">
              <w:rPr>
                <w:rStyle w:val="Hipervnculo"/>
                <w:noProof/>
              </w:rPr>
              <w:t>n y exportaci</w:t>
            </w:r>
            <w:r w:rsidRPr="007F5747">
              <w:rPr>
                <w:rStyle w:val="Hipervnculo"/>
                <w:rFonts w:hint="eastAsia"/>
                <w:noProof/>
              </w:rPr>
              <w:t>ó</w:t>
            </w:r>
            <w:r w:rsidRPr="007F5747">
              <w:rPr>
                <w:rStyle w:val="Hipervnculo"/>
                <w:noProof/>
              </w:rPr>
              <w:t>n.</w:t>
            </w:r>
            <w:r>
              <w:rPr>
                <w:noProof/>
                <w:webHidden/>
              </w:rPr>
              <w:tab/>
            </w:r>
            <w:r>
              <w:rPr>
                <w:noProof/>
                <w:webHidden/>
              </w:rPr>
              <w:fldChar w:fldCharType="begin"/>
            </w:r>
            <w:r>
              <w:rPr>
                <w:noProof/>
                <w:webHidden/>
              </w:rPr>
              <w:instrText xml:space="preserve"> PAGEREF _Toc239844722 \h </w:instrText>
            </w:r>
            <w:r>
              <w:rPr>
                <w:noProof/>
                <w:webHidden/>
              </w:rPr>
            </w:r>
            <w:r>
              <w:rPr>
                <w:noProof/>
                <w:webHidden/>
              </w:rPr>
              <w:fldChar w:fldCharType="separate"/>
            </w:r>
            <w:r>
              <w:rPr>
                <w:noProof/>
                <w:webHidden/>
              </w:rPr>
              <w:t>4</w:t>
            </w:r>
            <w:r>
              <w:rPr>
                <w:noProof/>
                <w:webHidden/>
              </w:rPr>
              <w:fldChar w:fldCharType="end"/>
            </w:r>
          </w:hyperlink>
        </w:p>
        <w:p w14:paraId="02F61582" w14:textId="48DA0CA9"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3" w:history="1">
            <w:r w:rsidRPr="007F5747">
              <w:rPr>
                <w:rStyle w:val="Hipervnculo"/>
                <w:noProof/>
              </w:rPr>
              <w:t>4.2.6.</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UC-06 </w:t>
            </w:r>
            <w:r w:rsidRPr="007F5747">
              <w:rPr>
                <w:rStyle w:val="Hipervnculo"/>
                <w:rFonts w:hint="eastAsia"/>
                <w:noProof/>
              </w:rPr>
              <w:t>–</w:t>
            </w:r>
            <w:r w:rsidRPr="007F5747">
              <w:rPr>
                <w:rStyle w:val="Hipervnculo"/>
                <w:noProof/>
              </w:rPr>
              <w:t xml:space="preserve"> Acceso y visualizaci</w:t>
            </w:r>
            <w:r w:rsidRPr="007F5747">
              <w:rPr>
                <w:rStyle w:val="Hipervnculo"/>
                <w:rFonts w:hint="eastAsia"/>
                <w:noProof/>
              </w:rPr>
              <w:t>ó</w:t>
            </w:r>
            <w:r w:rsidRPr="007F5747">
              <w:rPr>
                <w:rStyle w:val="Hipervnculo"/>
                <w:noProof/>
              </w:rPr>
              <w:t>n del listado de roles</w:t>
            </w:r>
            <w:r>
              <w:rPr>
                <w:noProof/>
                <w:webHidden/>
              </w:rPr>
              <w:tab/>
            </w:r>
            <w:r>
              <w:rPr>
                <w:noProof/>
                <w:webHidden/>
              </w:rPr>
              <w:fldChar w:fldCharType="begin"/>
            </w:r>
            <w:r>
              <w:rPr>
                <w:noProof/>
                <w:webHidden/>
              </w:rPr>
              <w:instrText xml:space="preserve"> PAGEREF _Toc239844723 \h </w:instrText>
            </w:r>
            <w:r>
              <w:rPr>
                <w:noProof/>
                <w:webHidden/>
              </w:rPr>
            </w:r>
            <w:r>
              <w:rPr>
                <w:noProof/>
                <w:webHidden/>
              </w:rPr>
              <w:fldChar w:fldCharType="separate"/>
            </w:r>
            <w:r>
              <w:rPr>
                <w:noProof/>
                <w:webHidden/>
              </w:rPr>
              <w:t>5</w:t>
            </w:r>
            <w:r>
              <w:rPr>
                <w:noProof/>
                <w:webHidden/>
              </w:rPr>
              <w:fldChar w:fldCharType="end"/>
            </w:r>
          </w:hyperlink>
        </w:p>
        <w:p w14:paraId="35A3D699" w14:textId="4C70A952"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4" w:history="1">
            <w:r w:rsidRPr="007F5747">
              <w:rPr>
                <w:rStyle w:val="Hipervnculo"/>
                <w:noProof/>
              </w:rPr>
              <w:t>4.2.7.</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UC-07 </w:t>
            </w:r>
            <w:r w:rsidRPr="007F5747">
              <w:rPr>
                <w:rStyle w:val="Hipervnculo"/>
                <w:rFonts w:hint="eastAsia"/>
                <w:noProof/>
              </w:rPr>
              <w:t>–</w:t>
            </w:r>
            <w:r w:rsidRPr="007F5747">
              <w:rPr>
                <w:rStyle w:val="Hipervnculo"/>
                <w:noProof/>
              </w:rPr>
              <w:t xml:space="preserve"> Registrar un nuevo rol</w:t>
            </w:r>
            <w:r>
              <w:rPr>
                <w:noProof/>
                <w:webHidden/>
              </w:rPr>
              <w:tab/>
            </w:r>
            <w:r>
              <w:rPr>
                <w:noProof/>
                <w:webHidden/>
              </w:rPr>
              <w:fldChar w:fldCharType="begin"/>
            </w:r>
            <w:r>
              <w:rPr>
                <w:noProof/>
                <w:webHidden/>
              </w:rPr>
              <w:instrText xml:space="preserve"> PAGEREF _Toc239844724 \h </w:instrText>
            </w:r>
            <w:r>
              <w:rPr>
                <w:noProof/>
                <w:webHidden/>
              </w:rPr>
            </w:r>
            <w:r>
              <w:rPr>
                <w:noProof/>
                <w:webHidden/>
              </w:rPr>
              <w:fldChar w:fldCharType="separate"/>
            </w:r>
            <w:r>
              <w:rPr>
                <w:noProof/>
                <w:webHidden/>
              </w:rPr>
              <w:t>5</w:t>
            </w:r>
            <w:r>
              <w:rPr>
                <w:noProof/>
                <w:webHidden/>
              </w:rPr>
              <w:fldChar w:fldCharType="end"/>
            </w:r>
          </w:hyperlink>
        </w:p>
        <w:p w14:paraId="696C722A" w14:textId="6C7274F3"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5" w:history="1">
            <w:r w:rsidRPr="007F5747">
              <w:rPr>
                <w:rStyle w:val="Hipervnculo"/>
                <w:noProof/>
              </w:rPr>
              <w:t>4.2.8.</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UC-08 </w:t>
            </w:r>
            <w:r w:rsidRPr="007F5747">
              <w:rPr>
                <w:rStyle w:val="Hipervnculo"/>
                <w:rFonts w:hint="eastAsia"/>
                <w:noProof/>
              </w:rPr>
              <w:t>–</w:t>
            </w:r>
            <w:r w:rsidRPr="007F5747">
              <w:rPr>
                <w:rStyle w:val="Hipervnculo"/>
                <w:noProof/>
              </w:rPr>
              <w:t xml:space="preserve"> Consultar el detalle de un rol en modo solo lectura</w:t>
            </w:r>
            <w:r>
              <w:rPr>
                <w:noProof/>
                <w:webHidden/>
              </w:rPr>
              <w:tab/>
            </w:r>
            <w:r>
              <w:rPr>
                <w:noProof/>
                <w:webHidden/>
              </w:rPr>
              <w:fldChar w:fldCharType="begin"/>
            </w:r>
            <w:r>
              <w:rPr>
                <w:noProof/>
                <w:webHidden/>
              </w:rPr>
              <w:instrText xml:space="preserve"> PAGEREF _Toc239844725 \h </w:instrText>
            </w:r>
            <w:r>
              <w:rPr>
                <w:noProof/>
                <w:webHidden/>
              </w:rPr>
            </w:r>
            <w:r>
              <w:rPr>
                <w:noProof/>
                <w:webHidden/>
              </w:rPr>
              <w:fldChar w:fldCharType="separate"/>
            </w:r>
            <w:r>
              <w:rPr>
                <w:noProof/>
                <w:webHidden/>
              </w:rPr>
              <w:t>6</w:t>
            </w:r>
            <w:r>
              <w:rPr>
                <w:noProof/>
                <w:webHidden/>
              </w:rPr>
              <w:fldChar w:fldCharType="end"/>
            </w:r>
          </w:hyperlink>
        </w:p>
        <w:p w14:paraId="0064AA26" w14:textId="0F2F9CB6"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6" w:history="1">
            <w:r w:rsidRPr="007F5747">
              <w:rPr>
                <w:rStyle w:val="Hipervnculo"/>
                <w:noProof/>
              </w:rPr>
              <w:t>4.2.9.</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UC-09 </w:t>
            </w:r>
            <w:r w:rsidRPr="007F5747">
              <w:rPr>
                <w:rStyle w:val="Hipervnculo"/>
                <w:rFonts w:hint="eastAsia"/>
                <w:noProof/>
              </w:rPr>
              <w:t>–</w:t>
            </w:r>
            <w:r w:rsidRPr="007F5747">
              <w:rPr>
                <w:rStyle w:val="Hipervnculo"/>
                <w:noProof/>
              </w:rPr>
              <w:t xml:space="preserve"> Actualizar un rol existente</w:t>
            </w:r>
            <w:r>
              <w:rPr>
                <w:noProof/>
                <w:webHidden/>
              </w:rPr>
              <w:tab/>
            </w:r>
            <w:r>
              <w:rPr>
                <w:noProof/>
                <w:webHidden/>
              </w:rPr>
              <w:fldChar w:fldCharType="begin"/>
            </w:r>
            <w:r>
              <w:rPr>
                <w:noProof/>
                <w:webHidden/>
              </w:rPr>
              <w:instrText xml:space="preserve"> PAGEREF _Toc239844726 \h </w:instrText>
            </w:r>
            <w:r>
              <w:rPr>
                <w:noProof/>
                <w:webHidden/>
              </w:rPr>
            </w:r>
            <w:r>
              <w:rPr>
                <w:noProof/>
                <w:webHidden/>
              </w:rPr>
              <w:fldChar w:fldCharType="separate"/>
            </w:r>
            <w:r>
              <w:rPr>
                <w:noProof/>
                <w:webHidden/>
              </w:rPr>
              <w:t>6</w:t>
            </w:r>
            <w:r>
              <w:rPr>
                <w:noProof/>
                <w:webHidden/>
              </w:rPr>
              <w:fldChar w:fldCharType="end"/>
            </w:r>
          </w:hyperlink>
        </w:p>
        <w:p w14:paraId="30E03512" w14:textId="0707EF96"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7" w:history="1">
            <w:r w:rsidRPr="007F5747">
              <w:rPr>
                <w:rStyle w:val="Hipervnculo"/>
                <w:noProof/>
              </w:rPr>
              <w:t>4.2.10.</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UC-10 </w:t>
            </w:r>
            <w:r w:rsidRPr="007F5747">
              <w:rPr>
                <w:rStyle w:val="Hipervnculo"/>
                <w:rFonts w:hint="eastAsia"/>
                <w:noProof/>
              </w:rPr>
              <w:t>–</w:t>
            </w:r>
            <w:r w:rsidRPr="007F5747">
              <w:rPr>
                <w:rStyle w:val="Hipervnculo"/>
                <w:noProof/>
              </w:rPr>
              <w:t xml:space="preserve"> Gestionar permisos asociados a un rol</w:t>
            </w:r>
            <w:r>
              <w:rPr>
                <w:noProof/>
                <w:webHidden/>
              </w:rPr>
              <w:tab/>
            </w:r>
            <w:r>
              <w:rPr>
                <w:noProof/>
                <w:webHidden/>
              </w:rPr>
              <w:fldChar w:fldCharType="begin"/>
            </w:r>
            <w:r>
              <w:rPr>
                <w:noProof/>
                <w:webHidden/>
              </w:rPr>
              <w:instrText xml:space="preserve"> PAGEREF _Toc239844727 \h </w:instrText>
            </w:r>
            <w:r>
              <w:rPr>
                <w:noProof/>
                <w:webHidden/>
              </w:rPr>
            </w:r>
            <w:r>
              <w:rPr>
                <w:noProof/>
                <w:webHidden/>
              </w:rPr>
              <w:fldChar w:fldCharType="separate"/>
            </w:r>
            <w:r>
              <w:rPr>
                <w:noProof/>
                <w:webHidden/>
              </w:rPr>
              <w:t>6</w:t>
            </w:r>
            <w:r>
              <w:rPr>
                <w:noProof/>
                <w:webHidden/>
              </w:rPr>
              <w:fldChar w:fldCharType="end"/>
            </w:r>
          </w:hyperlink>
        </w:p>
        <w:p w14:paraId="2460AF09" w14:textId="417F4258"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8" w:history="1">
            <w:r w:rsidRPr="007F5747">
              <w:rPr>
                <w:rStyle w:val="Hipervnculo"/>
                <w:noProof/>
              </w:rPr>
              <w:t>4.2.11.</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UC-11 </w:t>
            </w:r>
            <w:r w:rsidRPr="007F5747">
              <w:rPr>
                <w:rStyle w:val="Hipervnculo"/>
                <w:rFonts w:hint="eastAsia"/>
                <w:noProof/>
              </w:rPr>
              <w:t>–</w:t>
            </w:r>
            <w:r w:rsidRPr="007F5747">
              <w:rPr>
                <w:rStyle w:val="Hipervnculo"/>
                <w:noProof/>
              </w:rPr>
              <w:t xml:space="preserve"> Gestionar asignaci</w:t>
            </w:r>
            <w:r w:rsidRPr="007F5747">
              <w:rPr>
                <w:rStyle w:val="Hipervnculo"/>
                <w:rFonts w:hint="eastAsia"/>
                <w:noProof/>
              </w:rPr>
              <w:t>ó</w:t>
            </w:r>
            <w:r w:rsidRPr="007F5747">
              <w:rPr>
                <w:rStyle w:val="Hipervnculo"/>
                <w:noProof/>
              </w:rPr>
              <w:t>n de roles a usuarios</w:t>
            </w:r>
            <w:r>
              <w:rPr>
                <w:noProof/>
                <w:webHidden/>
              </w:rPr>
              <w:tab/>
            </w:r>
            <w:r>
              <w:rPr>
                <w:noProof/>
                <w:webHidden/>
              </w:rPr>
              <w:fldChar w:fldCharType="begin"/>
            </w:r>
            <w:r>
              <w:rPr>
                <w:noProof/>
                <w:webHidden/>
              </w:rPr>
              <w:instrText xml:space="preserve"> PAGEREF _Toc239844728 \h </w:instrText>
            </w:r>
            <w:r>
              <w:rPr>
                <w:noProof/>
                <w:webHidden/>
              </w:rPr>
            </w:r>
            <w:r>
              <w:rPr>
                <w:noProof/>
                <w:webHidden/>
              </w:rPr>
              <w:fldChar w:fldCharType="separate"/>
            </w:r>
            <w:r>
              <w:rPr>
                <w:noProof/>
                <w:webHidden/>
              </w:rPr>
              <w:t>7</w:t>
            </w:r>
            <w:r>
              <w:rPr>
                <w:noProof/>
                <w:webHidden/>
              </w:rPr>
              <w:fldChar w:fldCharType="end"/>
            </w:r>
          </w:hyperlink>
        </w:p>
        <w:p w14:paraId="2C27B6AD" w14:textId="6962861B"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29" w:history="1">
            <w:r w:rsidRPr="007F5747">
              <w:rPr>
                <w:rStyle w:val="Hipervnculo"/>
                <w:noProof/>
              </w:rPr>
              <w:t>4.2.12.</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 xml:space="preserve">UC-12 </w:t>
            </w:r>
            <w:r w:rsidRPr="007F5747">
              <w:rPr>
                <w:rStyle w:val="Hipervnculo"/>
                <w:rFonts w:hint="eastAsia"/>
                <w:noProof/>
              </w:rPr>
              <w:t>–</w:t>
            </w:r>
            <w:r w:rsidRPr="007F5747">
              <w:rPr>
                <w:rStyle w:val="Hipervnculo"/>
                <w:noProof/>
              </w:rPr>
              <w:t xml:space="preserve"> Eliminar un rol</w:t>
            </w:r>
            <w:r>
              <w:rPr>
                <w:noProof/>
                <w:webHidden/>
              </w:rPr>
              <w:tab/>
            </w:r>
            <w:r>
              <w:rPr>
                <w:noProof/>
                <w:webHidden/>
              </w:rPr>
              <w:fldChar w:fldCharType="begin"/>
            </w:r>
            <w:r>
              <w:rPr>
                <w:noProof/>
                <w:webHidden/>
              </w:rPr>
              <w:instrText xml:space="preserve"> PAGEREF _Toc239844729 \h </w:instrText>
            </w:r>
            <w:r>
              <w:rPr>
                <w:noProof/>
                <w:webHidden/>
              </w:rPr>
            </w:r>
            <w:r>
              <w:rPr>
                <w:noProof/>
                <w:webHidden/>
              </w:rPr>
              <w:fldChar w:fldCharType="separate"/>
            </w:r>
            <w:r>
              <w:rPr>
                <w:noProof/>
                <w:webHidden/>
              </w:rPr>
              <w:t>7</w:t>
            </w:r>
            <w:r>
              <w:rPr>
                <w:noProof/>
                <w:webHidden/>
              </w:rPr>
              <w:fldChar w:fldCharType="end"/>
            </w:r>
          </w:hyperlink>
        </w:p>
        <w:p w14:paraId="0A97CC7D" w14:textId="48EB8A78"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30" w:history="1">
            <w:r w:rsidRPr="007F5747">
              <w:rPr>
                <w:rStyle w:val="Hipervnculo"/>
                <w:noProof/>
                <w:lang w:val="es-ES_tradnl"/>
              </w:rPr>
              <w:t>4.2.13.</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s-ES_tradnl"/>
              </w:rPr>
              <w:t xml:space="preserve">UC-13 </w:t>
            </w:r>
            <w:r w:rsidRPr="007F5747">
              <w:rPr>
                <w:rStyle w:val="Hipervnculo"/>
                <w:rFonts w:hint="eastAsia"/>
                <w:noProof/>
                <w:lang w:val="es-ES_tradnl"/>
              </w:rPr>
              <w:t>–</w:t>
            </w:r>
            <w:r w:rsidRPr="007F5747">
              <w:rPr>
                <w:rStyle w:val="Hipervnculo"/>
                <w:noProof/>
                <w:lang w:val="es-ES_tradnl"/>
              </w:rPr>
              <w:t xml:space="preserve"> Solicitar acceso temporal a un recurso restringido</w:t>
            </w:r>
            <w:r>
              <w:rPr>
                <w:noProof/>
                <w:webHidden/>
              </w:rPr>
              <w:tab/>
            </w:r>
            <w:r>
              <w:rPr>
                <w:noProof/>
                <w:webHidden/>
              </w:rPr>
              <w:fldChar w:fldCharType="begin"/>
            </w:r>
            <w:r>
              <w:rPr>
                <w:noProof/>
                <w:webHidden/>
              </w:rPr>
              <w:instrText xml:space="preserve"> PAGEREF _Toc239844730 \h </w:instrText>
            </w:r>
            <w:r>
              <w:rPr>
                <w:noProof/>
                <w:webHidden/>
              </w:rPr>
            </w:r>
            <w:r>
              <w:rPr>
                <w:noProof/>
                <w:webHidden/>
              </w:rPr>
              <w:fldChar w:fldCharType="separate"/>
            </w:r>
            <w:r>
              <w:rPr>
                <w:noProof/>
                <w:webHidden/>
              </w:rPr>
              <w:t>7</w:t>
            </w:r>
            <w:r>
              <w:rPr>
                <w:noProof/>
                <w:webHidden/>
              </w:rPr>
              <w:fldChar w:fldCharType="end"/>
            </w:r>
          </w:hyperlink>
        </w:p>
        <w:p w14:paraId="7C8C8F61" w14:textId="73A0A43C"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31" w:history="1">
            <w:r w:rsidRPr="007F5747">
              <w:rPr>
                <w:rStyle w:val="Hipervnculo"/>
                <w:noProof/>
                <w:lang w:val="es-ES_tradnl"/>
              </w:rPr>
              <w:t>4.2.14.</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s-ES_tradnl"/>
              </w:rPr>
              <w:t xml:space="preserve">UC-14 </w:t>
            </w:r>
            <w:r w:rsidRPr="007F5747">
              <w:rPr>
                <w:rStyle w:val="Hipervnculo"/>
                <w:rFonts w:hint="eastAsia"/>
                <w:noProof/>
                <w:lang w:val="es-ES_tradnl"/>
              </w:rPr>
              <w:t>–</w:t>
            </w:r>
            <w:r w:rsidRPr="007F5747">
              <w:rPr>
                <w:rStyle w:val="Hipervnculo"/>
                <w:noProof/>
                <w:lang w:val="es-ES_tradnl"/>
              </w:rPr>
              <w:t xml:space="preserve"> Aprobar o rechazar una solicitud de acceso temporal</w:t>
            </w:r>
            <w:r>
              <w:rPr>
                <w:noProof/>
                <w:webHidden/>
              </w:rPr>
              <w:tab/>
            </w:r>
            <w:r>
              <w:rPr>
                <w:noProof/>
                <w:webHidden/>
              </w:rPr>
              <w:fldChar w:fldCharType="begin"/>
            </w:r>
            <w:r>
              <w:rPr>
                <w:noProof/>
                <w:webHidden/>
              </w:rPr>
              <w:instrText xml:space="preserve"> PAGEREF _Toc239844731 \h </w:instrText>
            </w:r>
            <w:r>
              <w:rPr>
                <w:noProof/>
                <w:webHidden/>
              </w:rPr>
            </w:r>
            <w:r>
              <w:rPr>
                <w:noProof/>
                <w:webHidden/>
              </w:rPr>
              <w:fldChar w:fldCharType="separate"/>
            </w:r>
            <w:r>
              <w:rPr>
                <w:noProof/>
                <w:webHidden/>
              </w:rPr>
              <w:t>8</w:t>
            </w:r>
            <w:r>
              <w:rPr>
                <w:noProof/>
                <w:webHidden/>
              </w:rPr>
              <w:fldChar w:fldCharType="end"/>
            </w:r>
          </w:hyperlink>
        </w:p>
        <w:p w14:paraId="37657061" w14:textId="3F87B8C7"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32" w:history="1">
            <w:r w:rsidRPr="007F5747">
              <w:rPr>
                <w:rStyle w:val="Hipervnculo"/>
                <w:noProof/>
                <w:lang w:val="es-ES_tradnl"/>
              </w:rPr>
              <w:t>4.2.15.</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s-ES_tradnl"/>
              </w:rPr>
              <w:t xml:space="preserve">UC-15 </w:t>
            </w:r>
            <w:r w:rsidRPr="007F5747">
              <w:rPr>
                <w:rStyle w:val="Hipervnculo"/>
                <w:rFonts w:hint="eastAsia"/>
                <w:noProof/>
                <w:lang w:val="es-ES_tradnl"/>
              </w:rPr>
              <w:t>–</w:t>
            </w:r>
            <w:r w:rsidRPr="007F5747">
              <w:rPr>
                <w:rStyle w:val="Hipervnculo"/>
                <w:noProof/>
                <w:lang w:val="es-ES_tradnl"/>
              </w:rPr>
              <w:t xml:space="preserve"> Consultar recursos con acceso temporal concedido</w:t>
            </w:r>
            <w:r>
              <w:rPr>
                <w:noProof/>
                <w:webHidden/>
              </w:rPr>
              <w:tab/>
            </w:r>
            <w:r>
              <w:rPr>
                <w:noProof/>
                <w:webHidden/>
              </w:rPr>
              <w:fldChar w:fldCharType="begin"/>
            </w:r>
            <w:r>
              <w:rPr>
                <w:noProof/>
                <w:webHidden/>
              </w:rPr>
              <w:instrText xml:space="preserve"> PAGEREF _Toc239844732 \h </w:instrText>
            </w:r>
            <w:r>
              <w:rPr>
                <w:noProof/>
                <w:webHidden/>
              </w:rPr>
            </w:r>
            <w:r>
              <w:rPr>
                <w:noProof/>
                <w:webHidden/>
              </w:rPr>
              <w:fldChar w:fldCharType="separate"/>
            </w:r>
            <w:r>
              <w:rPr>
                <w:noProof/>
                <w:webHidden/>
              </w:rPr>
              <w:t>8</w:t>
            </w:r>
            <w:r>
              <w:rPr>
                <w:noProof/>
                <w:webHidden/>
              </w:rPr>
              <w:fldChar w:fldCharType="end"/>
            </w:r>
          </w:hyperlink>
        </w:p>
        <w:p w14:paraId="499501B2" w14:textId="39F0141A"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33" w:history="1">
            <w:r w:rsidRPr="007F5747">
              <w:rPr>
                <w:rStyle w:val="Hipervnculo"/>
                <w:noProof/>
                <w:lang w:val="es-ES_tradnl"/>
              </w:rPr>
              <w:t>4.2.16.</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s-ES_tradnl"/>
              </w:rPr>
              <w:t xml:space="preserve">UC-16 </w:t>
            </w:r>
            <w:r w:rsidRPr="007F5747">
              <w:rPr>
                <w:rStyle w:val="Hipervnculo"/>
                <w:rFonts w:hint="eastAsia"/>
                <w:noProof/>
                <w:lang w:val="es-ES_tradnl"/>
              </w:rPr>
              <w:t>–</w:t>
            </w:r>
            <w:r w:rsidRPr="007F5747">
              <w:rPr>
                <w:rStyle w:val="Hipervnculo"/>
                <w:noProof/>
                <w:lang w:val="es-ES_tradnl"/>
              </w:rPr>
              <w:t xml:space="preserve"> Revocar o gestionar la expiraci</w:t>
            </w:r>
            <w:r w:rsidRPr="007F5747">
              <w:rPr>
                <w:rStyle w:val="Hipervnculo"/>
                <w:rFonts w:hint="eastAsia"/>
                <w:noProof/>
                <w:lang w:val="es-ES_tradnl"/>
              </w:rPr>
              <w:t>ó</w:t>
            </w:r>
            <w:r w:rsidRPr="007F5747">
              <w:rPr>
                <w:rStyle w:val="Hipervnculo"/>
                <w:noProof/>
                <w:lang w:val="es-ES_tradnl"/>
              </w:rPr>
              <w:t>n de un acceso temporal</w:t>
            </w:r>
            <w:r>
              <w:rPr>
                <w:noProof/>
                <w:webHidden/>
              </w:rPr>
              <w:tab/>
            </w:r>
            <w:r>
              <w:rPr>
                <w:noProof/>
                <w:webHidden/>
              </w:rPr>
              <w:fldChar w:fldCharType="begin"/>
            </w:r>
            <w:r>
              <w:rPr>
                <w:noProof/>
                <w:webHidden/>
              </w:rPr>
              <w:instrText xml:space="preserve"> PAGEREF _Toc239844733 \h </w:instrText>
            </w:r>
            <w:r>
              <w:rPr>
                <w:noProof/>
                <w:webHidden/>
              </w:rPr>
            </w:r>
            <w:r>
              <w:rPr>
                <w:noProof/>
                <w:webHidden/>
              </w:rPr>
              <w:fldChar w:fldCharType="separate"/>
            </w:r>
            <w:r>
              <w:rPr>
                <w:noProof/>
                <w:webHidden/>
              </w:rPr>
              <w:t>9</w:t>
            </w:r>
            <w:r>
              <w:rPr>
                <w:noProof/>
                <w:webHidden/>
              </w:rPr>
              <w:fldChar w:fldCharType="end"/>
            </w:r>
          </w:hyperlink>
        </w:p>
        <w:p w14:paraId="746ED5F0" w14:textId="311C51CE"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34" w:history="1">
            <w:r w:rsidRPr="007F5747">
              <w:rPr>
                <w:rStyle w:val="Hipervnculo"/>
                <w:noProof/>
              </w:rPr>
              <w:t>4.3.</w:t>
            </w:r>
            <w:r>
              <w:rPr>
                <w:rFonts w:asciiTheme="minorHAnsi" w:eastAsiaTheme="minorEastAsia" w:hAnsiTheme="minorHAnsi"/>
                <w:noProof/>
                <w:kern w:val="2"/>
                <w:sz w:val="24"/>
                <w:szCs w:val="24"/>
                <w:lang w:eastAsia="es-ES"/>
                <w14:ligatures w14:val="standardContextual"/>
              </w:rPr>
              <w:tab/>
            </w:r>
            <w:r w:rsidRPr="007F5747">
              <w:rPr>
                <w:rStyle w:val="Hipervnculo"/>
                <w:noProof/>
              </w:rPr>
              <w:t>DEPENDENCIAS ENTRE CASOS DE USO</w:t>
            </w:r>
            <w:r>
              <w:rPr>
                <w:noProof/>
                <w:webHidden/>
              </w:rPr>
              <w:tab/>
            </w:r>
            <w:r>
              <w:rPr>
                <w:noProof/>
                <w:webHidden/>
              </w:rPr>
              <w:fldChar w:fldCharType="begin"/>
            </w:r>
            <w:r>
              <w:rPr>
                <w:noProof/>
                <w:webHidden/>
              </w:rPr>
              <w:instrText xml:space="preserve"> PAGEREF _Toc239844734 \h </w:instrText>
            </w:r>
            <w:r>
              <w:rPr>
                <w:noProof/>
                <w:webHidden/>
              </w:rPr>
            </w:r>
            <w:r>
              <w:rPr>
                <w:noProof/>
                <w:webHidden/>
              </w:rPr>
              <w:fldChar w:fldCharType="separate"/>
            </w:r>
            <w:r>
              <w:rPr>
                <w:noProof/>
                <w:webHidden/>
              </w:rPr>
              <w:t>9</w:t>
            </w:r>
            <w:r>
              <w:rPr>
                <w:noProof/>
                <w:webHidden/>
              </w:rPr>
              <w:fldChar w:fldCharType="end"/>
            </w:r>
          </w:hyperlink>
        </w:p>
        <w:p w14:paraId="5B1254F1" w14:textId="3F996FB3"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35" w:history="1">
            <w:r w:rsidRPr="007F5747">
              <w:rPr>
                <w:rStyle w:val="Hipervnculo"/>
                <w:noProof/>
              </w:rPr>
              <w:t>4.4.</w:t>
            </w:r>
            <w:r>
              <w:rPr>
                <w:rFonts w:asciiTheme="minorHAnsi" w:eastAsiaTheme="minorEastAsia" w:hAnsiTheme="minorHAnsi"/>
                <w:noProof/>
                <w:kern w:val="2"/>
                <w:sz w:val="24"/>
                <w:szCs w:val="24"/>
                <w:lang w:eastAsia="es-ES"/>
                <w14:ligatures w14:val="standardContextual"/>
              </w:rPr>
              <w:tab/>
            </w:r>
            <w:r w:rsidRPr="007F5747">
              <w:rPr>
                <w:rStyle w:val="Hipervnculo"/>
                <w:noProof/>
              </w:rPr>
              <w:t>MATRIZ DE TRAZABILIDAD</w:t>
            </w:r>
            <w:r>
              <w:rPr>
                <w:noProof/>
                <w:webHidden/>
              </w:rPr>
              <w:tab/>
            </w:r>
            <w:r>
              <w:rPr>
                <w:noProof/>
                <w:webHidden/>
              </w:rPr>
              <w:fldChar w:fldCharType="begin"/>
            </w:r>
            <w:r>
              <w:rPr>
                <w:noProof/>
                <w:webHidden/>
              </w:rPr>
              <w:instrText xml:space="preserve"> PAGEREF _Toc239844735 \h </w:instrText>
            </w:r>
            <w:r>
              <w:rPr>
                <w:noProof/>
                <w:webHidden/>
              </w:rPr>
            </w:r>
            <w:r>
              <w:rPr>
                <w:noProof/>
                <w:webHidden/>
              </w:rPr>
              <w:fldChar w:fldCharType="separate"/>
            </w:r>
            <w:r>
              <w:rPr>
                <w:noProof/>
                <w:webHidden/>
              </w:rPr>
              <w:t>10</w:t>
            </w:r>
            <w:r>
              <w:rPr>
                <w:noProof/>
                <w:webHidden/>
              </w:rPr>
              <w:fldChar w:fldCharType="end"/>
            </w:r>
          </w:hyperlink>
        </w:p>
        <w:p w14:paraId="69518C06" w14:textId="28ECB434" w:rsidR="0074562C" w:rsidRDefault="0074562C">
          <w:pPr>
            <w:pStyle w:val="TDC1"/>
            <w:tabs>
              <w:tab w:val="left" w:pos="440"/>
              <w:tab w:val="right" w:leader="dot" w:pos="9859"/>
            </w:tabs>
            <w:rPr>
              <w:rFonts w:asciiTheme="minorHAnsi" w:eastAsiaTheme="minorEastAsia" w:hAnsiTheme="minorHAnsi"/>
              <w:b w:val="0"/>
              <w:noProof/>
              <w:kern w:val="2"/>
              <w:szCs w:val="24"/>
              <w:lang w:eastAsia="es-ES"/>
              <w14:ligatures w14:val="standardContextual"/>
            </w:rPr>
          </w:pPr>
          <w:hyperlink w:anchor="_Toc239844736" w:history="1">
            <w:r w:rsidRPr="007F5747">
              <w:rPr>
                <w:rStyle w:val="Hipervnculo"/>
                <w:rFonts w:cs="Arial"/>
                <w:noProof/>
              </w:rPr>
              <w:t>5.</w:t>
            </w:r>
            <w:r>
              <w:rPr>
                <w:rFonts w:asciiTheme="minorHAnsi" w:eastAsiaTheme="minorEastAsia" w:hAnsiTheme="minorHAnsi"/>
                <w:b w:val="0"/>
                <w:noProof/>
                <w:kern w:val="2"/>
                <w:szCs w:val="24"/>
                <w:lang w:eastAsia="es-ES"/>
                <w14:ligatures w14:val="standardContextual"/>
              </w:rPr>
              <w:tab/>
            </w:r>
            <w:r w:rsidRPr="007F5747">
              <w:rPr>
                <w:rStyle w:val="Hipervnculo"/>
                <w:noProof/>
              </w:rPr>
              <w:t>AN</w:t>
            </w:r>
            <w:r w:rsidRPr="007F5747">
              <w:rPr>
                <w:rStyle w:val="Hipervnculo"/>
                <w:rFonts w:hint="eastAsia"/>
                <w:noProof/>
              </w:rPr>
              <w:t>Á</w:t>
            </w:r>
            <w:r w:rsidRPr="007F5747">
              <w:rPr>
                <w:rStyle w:val="Hipervnculo"/>
                <w:noProof/>
              </w:rPr>
              <w:t>LISIS FUNCIONALIDAD GESTI</w:t>
            </w:r>
            <w:r w:rsidRPr="007F5747">
              <w:rPr>
                <w:rStyle w:val="Hipervnculo"/>
                <w:rFonts w:hint="eastAsia"/>
                <w:noProof/>
              </w:rPr>
              <w:t>Ó</w:t>
            </w:r>
            <w:r w:rsidRPr="007F5747">
              <w:rPr>
                <w:rStyle w:val="Hipervnculo"/>
                <w:noProof/>
              </w:rPr>
              <w:t>N DE USUARIOS Y ROLES</w:t>
            </w:r>
            <w:r>
              <w:rPr>
                <w:noProof/>
                <w:webHidden/>
              </w:rPr>
              <w:tab/>
            </w:r>
            <w:r>
              <w:rPr>
                <w:noProof/>
                <w:webHidden/>
              </w:rPr>
              <w:fldChar w:fldCharType="begin"/>
            </w:r>
            <w:r>
              <w:rPr>
                <w:noProof/>
                <w:webHidden/>
              </w:rPr>
              <w:instrText xml:space="preserve"> PAGEREF _Toc239844736 \h </w:instrText>
            </w:r>
            <w:r>
              <w:rPr>
                <w:noProof/>
                <w:webHidden/>
              </w:rPr>
            </w:r>
            <w:r>
              <w:rPr>
                <w:noProof/>
                <w:webHidden/>
              </w:rPr>
              <w:fldChar w:fldCharType="separate"/>
            </w:r>
            <w:r>
              <w:rPr>
                <w:noProof/>
                <w:webHidden/>
              </w:rPr>
              <w:t>15</w:t>
            </w:r>
            <w:r>
              <w:rPr>
                <w:noProof/>
                <w:webHidden/>
              </w:rPr>
              <w:fldChar w:fldCharType="end"/>
            </w:r>
          </w:hyperlink>
        </w:p>
        <w:p w14:paraId="7875A049" w14:textId="530C653E"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37" w:history="1">
            <w:r w:rsidRPr="007F5747">
              <w:rPr>
                <w:rStyle w:val="Hipervnculo"/>
                <w:noProof/>
              </w:rPr>
              <w:t>5.1.</w:t>
            </w:r>
            <w:r>
              <w:rPr>
                <w:rFonts w:asciiTheme="minorHAnsi" w:eastAsiaTheme="minorEastAsia" w:hAnsiTheme="minorHAnsi"/>
                <w:noProof/>
                <w:kern w:val="2"/>
                <w:sz w:val="24"/>
                <w:szCs w:val="24"/>
                <w:lang w:eastAsia="es-ES"/>
                <w14:ligatures w14:val="standardContextual"/>
              </w:rPr>
              <w:tab/>
            </w:r>
            <w:r w:rsidRPr="007F5747">
              <w:rPr>
                <w:rStyle w:val="Hipervnculo"/>
                <w:noProof/>
              </w:rPr>
              <w:t>Gestion de Usuarios</w:t>
            </w:r>
            <w:r>
              <w:rPr>
                <w:noProof/>
                <w:webHidden/>
              </w:rPr>
              <w:tab/>
            </w:r>
            <w:r>
              <w:rPr>
                <w:noProof/>
                <w:webHidden/>
              </w:rPr>
              <w:fldChar w:fldCharType="begin"/>
            </w:r>
            <w:r>
              <w:rPr>
                <w:noProof/>
                <w:webHidden/>
              </w:rPr>
              <w:instrText xml:space="preserve"> PAGEREF _Toc239844737 \h </w:instrText>
            </w:r>
            <w:r>
              <w:rPr>
                <w:noProof/>
                <w:webHidden/>
              </w:rPr>
            </w:r>
            <w:r>
              <w:rPr>
                <w:noProof/>
                <w:webHidden/>
              </w:rPr>
              <w:fldChar w:fldCharType="separate"/>
            </w:r>
            <w:r>
              <w:rPr>
                <w:noProof/>
                <w:webHidden/>
              </w:rPr>
              <w:t>15</w:t>
            </w:r>
            <w:r>
              <w:rPr>
                <w:noProof/>
                <w:webHidden/>
              </w:rPr>
              <w:fldChar w:fldCharType="end"/>
            </w:r>
          </w:hyperlink>
        </w:p>
        <w:p w14:paraId="5393161E" w14:textId="75EA0F97"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38" w:history="1">
            <w:r w:rsidRPr="007F5747">
              <w:rPr>
                <w:rStyle w:val="Hipervnculo"/>
                <w:noProof/>
              </w:rPr>
              <w:t>5.1.1.</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Acceso y Visualizaci</w:t>
            </w:r>
            <w:r w:rsidRPr="007F5747">
              <w:rPr>
                <w:rStyle w:val="Hipervnculo"/>
                <w:rFonts w:hint="eastAsia"/>
                <w:noProof/>
              </w:rPr>
              <w:t>ó</w:t>
            </w:r>
            <w:r w:rsidRPr="007F5747">
              <w:rPr>
                <w:rStyle w:val="Hipervnculo"/>
                <w:noProof/>
              </w:rPr>
              <w:t>n</w:t>
            </w:r>
            <w:r>
              <w:rPr>
                <w:noProof/>
                <w:webHidden/>
              </w:rPr>
              <w:tab/>
            </w:r>
            <w:r>
              <w:rPr>
                <w:noProof/>
                <w:webHidden/>
              </w:rPr>
              <w:fldChar w:fldCharType="begin"/>
            </w:r>
            <w:r>
              <w:rPr>
                <w:noProof/>
                <w:webHidden/>
              </w:rPr>
              <w:instrText xml:space="preserve"> PAGEREF _Toc239844738 \h </w:instrText>
            </w:r>
            <w:r>
              <w:rPr>
                <w:noProof/>
                <w:webHidden/>
              </w:rPr>
            </w:r>
            <w:r>
              <w:rPr>
                <w:noProof/>
                <w:webHidden/>
              </w:rPr>
              <w:fldChar w:fldCharType="separate"/>
            </w:r>
            <w:r>
              <w:rPr>
                <w:noProof/>
                <w:webHidden/>
              </w:rPr>
              <w:t>15</w:t>
            </w:r>
            <w:r>
              <w:rPr>
                <w:noProof/>
                <w:webHidden/>
              </w:rPr>
              <w:fldChar w:fldCharType="end"/>
            </w:r>
          </w:hyperlink>
        </w:p>
        <w:p w14:paraId="4CC451A4" w14:textId="01F3D6CE"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39" w:history="1">
            <w:r w:rsidRPr="007F5747">
              <w:rPr>
                <w:rStyle w:val="Hipervnculo"/>
                <w:noProof/>
              </w:rPr>
              <w:t>5.1.2.</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Vista principal</w:t>
            </w:r>
            <w:r>
              <w:rPr>
                <w:noProof/>
                <w:webHidden/>
              </w:rPr>
              <w:tab/>
            </w:r>
            <w:r>
              <w:rPr>
                <w:noProof/>
                <w:webHidden/>
              </w:rPr>
              <w:fldChar w:fldCharType="begin"/>
            </w:r>
            <w:r>
              <w:rPr>
                <w:noProof/>
                <w:webHidden/>
              </w:rPr>
              <w:instrText xml:space="preserve"> PAGEREF _Toc239844739 \h </w:instrText>
            </w:r>
            <w:r>
              <w:rPr>
                <w:noProof/>
                <w:webHidden/>
              </w:rPr>
            </w:r>
            <w:r>
              <w:rPr>
                <w:noProof/>
                <w:webHidden/>
              </w:rPr>
              <w:fldChar w:fldCharType="separate"/>
            </w:r>
            <w:r>
              <w:rPr>
                <w:noProof/>
                <w:webHidden/>
              </w:rPr>
              <w:t>16</w:t>
            </w:r>
            <w:r>
              <w:rPr>
                <w:noProof/>
                <w:webHidden/>
              </w:rPr>
              <w:fldChar w:fldCharType="end"/>
            </w:r>
          </w:hyperlink>
        </w:p>
        <w:p w14:paraId="227CEB21" w14:textId="7481A210"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0" w:history="1">
            <w:r w:rsidRPr="007F5747">
              <w:rPr>
                <w:rStyle w:val="Hipervnculo"/>
                <w:noProof/>
              </w:rPr>
              <w:t>5.1.3.</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Registro de nuevo usuario</w:t>
            </w:r>
            <w:r>
              <w:rPr>
                <w:noProof/>
                <w:webHidden/>
              </w:rPr>
              <w:tab/>
            </w:r>
            <w:r>
              <w:rPr>
                <w:noProof/>
                <w:webHidden/>
              </w:rPr>
              <w:fldChar w:fldCharType="begin"/>
            </w:r>
            <w:r>
              <w:rPr>
                <w:noProof/>
                <w:webHidden/>
              </w:rPr>
              <w:instrText xml:space="preserve"> PAGEREF _Toc239844740 \h </w:instrText>
            </w:r>
            <w:r>
              <w:rPr>
                <w:noProof/>
                <w:webHidden/>
              </w:rPr>
            </w:r>
            <w:r>
              <w:rPr>
                <w:noProof/>
                <w:webHidden/>
              </w:rPr>
              <w:fldChar w:fldCharType="separate"/>
            </w:r>
            <w:r>
              <w:rPr>
                <w:noProof/>
                <w:webHidden/>
              </w:rPr>
              <w:t>17</w:t>
            </w:r>
            <w:r>
              <w:rPr>
                <w:noProof/>
                <w:webHidden/>
              </w:rPr>
              <w:fldChar w:fldCharType="end"/>
            </w:r>
          </w:hyperlink>
        </w:p>
        <w:p w14:paraId="2D550FB4" w14:textId="3791DE1A"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1" w:history="1">
            <w:r w:rsidRPr="007F5747">
              <w:rPr>
                <w:rStyle w:val="Hipervnculo"/>
                <w:noProof/>
              </w:rPr>
              <w:t>5.1.4.</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Consulta/Edici</w:t>
            </w:r>
            <w:r w:rsidRPr="007F5747">
              <w:rPr>
                <w:rStyle w:val="Hipervnculo"/>
                <w:rFonts w:hint="eastAsia"/>
                <w:noProof/>
              </w:rPr>
              <w:t>ó</w:t>
            </w:r>
            <w:r w:rsidRPr="007F5747">
              <w:rPr>
                <w:rStyle w:val="Hipervnculo"/>
                <w:noProof/>
              </w:rPr>
              <w:t>n de usuario registrado</w:t>
            </w:r>
            <w:r>
              <w:rPr>
                <w:noProof/>
                <w:webHidden/>
              </w:rPr>
              <w:tab/>
            </w:r>
            <w:r>
              <w:rPr>
                <w:noProof/>
                <w:webHidden/>
              </w:rPr>
              <w:fldChar w:fldCharType="begin"/>
            </w:r>
            <w:r>
              <w:rPr>
                <w:noProof/>
                <w:webHidden/>
              </w:rPr>
              <w:instrText xml:space="preserve"> PAGEREF _Toc239844741 \h </w:instrText>
            </w:r>
            <w:r>
              <w:rPr>
                <w:noProof/>
                <w:webHidden/>
              </w:rPr>
            </w:r>
            <w:r>
              <w:rPr>
                <w:noProof/>
                <w:webHidden/>
              </w:rPr>
              <w:fldChar w:fldCharType="separate"/>
            </w:r>
            <w:r>
              <w:rPr>
                <w:noProof/>
                <w:webHidden/>
              </w:rPr>
              <w:t>19</w:t>
            </w:r>
            <w:r>
              <w:rPr>
                <w:noProof/>
                <w:webHidden/>
              </w:rPr>
              <w:fldChar w:fldCharType="end"/>
            </w:r>
          </w:hyperlink>
        </w:p>
        <w:p w14:paraId="33484781" w14:textId="353C0664"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2" w:history="1">
            <w:r w:rsidRPr="007F5747">
              <w:rPr>
                <w:rStyle w:val="Hipervnculo"/>
                <w:noProof/>
              </w:rPr>
              <w:t>5.1.5.</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Edici</w:t>
            </w:r>
            <w:r w:rsidRPr="007F5747">
              <w:rPr>
                <w:rStyle w:val="Hipervnculo"/>
                <w:rFonts w:hint="eastAsia"/>
                <w:noProof/>
              </w:rPr>
              <w:t>ó</w:t>
            </w:r>
            <w:r w:rsidRPr="007F5747">
              <w:rPr>
                <w:rStyle w:val="Hipervnculo"/>
                <w:noProof/>
              </w:rPr>
              <w:t>n de usuario registrado</w:t>
            </w:r>
            <w:r>
              <w:rPr>
                <w:noProof/>
                <w:webHidden/>
              </w:rPr>
              <w:tab/>
            </w:r>
            <w:r>
              <w:rPr>
                <w:noProof/>
                <w:webHidden/>
              </w:rPr>
              <w:fldChar w:fldCharType="begin"/>
            </w:r>
            <w:r>
              <w:rPr>
                <w:noProof/>
                <w:webHidden/>
              </w:rPr>
              <w:instrText xml:space="preserve"> PAGEREF _Toc239844742 \h </w:instrText>
            </w:r>
            <w:r>
              <w:rPr>
                <w:noProof/>
                <w:webHidden/>
              </w:rPr>
            </w:r>
            <w:r>
              <w:rPr>
                <w:noProof/>
                <w:webHidden/>
              </w:rPr>
              <w:fldChar w:fldCharType="separate"/>
            </w:r>
            <w:r>
              <w:rPr>
                <w:noProof/>
                <w:webHidden/>
              </w:rPr>
              <w:t>19</w:t>
            </w:r>
            <w:r>
              <w:rPr>
                <w:noProof/>
                <w:webHidden/>
              </w:rPr>
              <w:fldChar w:fldCharType="end"/>
            </w:r>
          </w:hyperlink>
        </w:p>
        <w:p w14:paraId="76EBF4E7" w14:textId="2829028D"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3" w:history="1">
            <w:r w:rsidRPr="007F5747">
              <w:rPr>
                <w:rStyle w:val="Hipervnculo"/>
                <w:noProof/>
              </w:rPr>
              <w:t>5.1.6.</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Descarga del listado de usuarios</w:t>
            </w:r>
            <w:r>
              <w:rPr>
                <w:noProof/>
                <w:webHidden/>
              </w:rPr>
              <w:tab/>
            </w:r>
            <w:r>
              <w:rPr>
                <w:noProof/>
                <w:webHidden/>
              </w:rPr>
              <w:fldChar w:fldCharType="begin"/>
            </w:r>
            <w:r>
              <w:rPr>
                <w:noProof/>
                <w:webHidden/>
              </w:rPr>
              <w:instrText xml:space="preserve"> PAGEREF _Toc239844743 \h </w:instrText>
            </w:r>
            <w:r>
              <w:rPr>
                <w:noProof/>
                <w:webHidden/>
              </w:rPr>
            </w:r>
            <w:r>
              <w:rPr>
                <w:noProof/>
                <w:webHidden/>
              </w:rPr>
              <w:fldChar w:fldCharType="separate"/>
            </w:r>
            <w:r>
              <w:rPr>
                <w:noProof/>
                <w:webHidden/>
              </w:rPr>
              <w:t>20</w:t>
            </w:r>
            <w:r>
              <w:rPr>
                <w:noProof/>
                <w:webHidden/>
              </w:rPr>
              <w:fldChar w:fldCharType="end"/>
            </w:r>
          </w:hyperlink>
        </w:p>
        <w:p w14:paraId="551F4857" w14:textId="0C442E01"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4" w:history="1">
            <w:r w:rsidRPr="007F5747">
              <w:rPr>
                <w:rStyle w:val="Hipervnculo"/>
                <w:noProof/>
              </w:rPr>
              <w:t>5.1.7.</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Navegaci</w:t>
            </w:r>
            <w:r w:rsidRPr="007F5747">
              <w:rPr>
                <w:rStyle w:val="Hipervnculo"/>
                <w:rFonts w:hint="eastAsia"/>
                <w:noProof/>
              </w:rPr>
              <w:t>ó</w:t>
            </w:r>
            <w:r w:rsidRPr="007F5747">
              <w:rPr>
                <w:rStyle w:val="Hipervnculo"/>
                <w:noProof/>
              </w:rPr>
              <w:t>n y filtrado del listado de usuarios</w:t>
            </w:r>
            <w:r>
              <w:rPr>
                <w:noProof/>
                <w:webHidden/>
              </w:rPr>
              <w:tab/>
            </w:r>
            <w:r>
              <w:rPr>
                <w:noProof/>
                <w:webHidden/>
              </w:rPr>
              <w:fldChar w:fldCharType="begin"/>
            </w:r>
            <w:r>
              <w:rPr>
                <w:noProof/>
                <w:webHidden/>
              </w:rPr>
              <w:instrText xml:space="preserve"> PAGEREF _Toc239844744 \h </w:instrText>
            </w:r>
            <w:r>
              <w:rPr>
                <w:noProof/>
                <w:webHidden/>
              </w:rPr>
            </w:r>
            <w:r>
              <w:rPr>
                <w:noProof/>
                <w:webHidden/>
              </w:rPr>
              <w:fldChar w:fldCharType="separate"/>
            </w:r>
            <w:r>
              <w:rPr>
                <w:noProof/>
                <w:webHidden/>
              </w:rPr>
              <w:t>21</w:t>
            </w:r>
            <w:r>
              <w:rPr>
                <w:noProof/>
                <w:webHidden/>
              </w:rPr>
              <w:fldChar w:fldCharType="end"/>
            </w:r>
          </w:hyperlink>
        </w:p>
        <w:p w14:paraId="2C27065A" w14:textId="0E4B6072"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45" w:history="1">
            <w:r w:rsidRPr="007F5747">
              <w:rPr>
                <w:rStyle w:val="Hipervnculo"/>
                <w:bCs/>
                <w:noProof/>
              </w:rPr>
              <w:t>5.2.</w:t>
            </w:r>
            <w:r>
              <w:rPr>
                <w:rFonts w:asciiTheme="minorHAnsi" w:eastAsiaTheme="minorEastAsia" w:hAnsiTheme="minorHAnsi"/>
                <w:noProof/>
                <w:kern w:val="2"/>
                <w:sz w:val="24"/>
                <w:szCs w:val="24"/>
                <w:lang w:eastAsia="es-ES"/>
                <w14:ligatures w14:val="standardContextual"/>
              </w:rPr>
              <w:tab/>
            </w:r>
            <w:r w:rsidRPr="007F5747">
              <w:rPr>
                <w:rStyle w:val="Hipervnculo"/>
                <w:bCs/>
                <w:noProof/>
              </w:rPr>
              <w:t>Gesti</w:t>
            </w:r>
            <w:r w:rsidRPr="007F5747">
              <w:rPr>
                <w:rStyle w:val="Hipervnculo"/>
                <w:rFonts w:hint="eastAsia"/>
                <w:bCs/>
                <w:noProof/>
              </w:rPr>
              <w:t>ó</w:t>
            </w:r>
            <w:r w:rsidRPr="007F5747">
              <w:rPr>
                <w:rStyle w:val="Hipervnculo"/>
                <w:bCs/>
                <w:noProof/>
              </w:rPr>
              <w:t>n de Roles</w:t>
            </w:r>
            <w:r>
              <w:rPr>
                <w:noProof/>
                <w:webHidden/>
              </w:rPr>
              <w:tab/>
            </w:r>
            <w:r>
              <w:rPr>
                <w:noProof/>
                <w:webHidden/>
              </w:rPr>
              <w:fldChar w:fldCharType="begin"/>
            </w:r>
            <w:r>
              <w:rPr>
                <w:noProof/>
                <w:webHidden/>
              </w:rPr>
              <w:instrText xml:space="preserve"> PAGEREF _Toc239844745 \h </w:instrText>
            </w:r>
            <w:r>
              <w:rPr>
                <w:noProof/>
                <w:webHidden/>
              </w:rPr>
            </w:r>
            <w:r>
              <w:rPr>
                <w:noProof/>
                <w:webHidden/>
              </w:rPr>
              <w:fldChar w:fldCharType="separate"/>
            </w:r>
            <w:r>
              <w:rPr>
                <w:noProof/>
                <w:webHidden/>
              </w:rPr>
              <w:t>22</w:t>
            </w:r>
            <w:r>
              <w:rPr>
                <w:noProof/>
                <w:webHidden/>
              </w:rPr>
              <w:fldChar w:fldCharType="end"/>
            </w:r>
          </w:hyperlink>
        </w:p>
        <w:p w14:paraId="702B6EE1" w14:textId="4F78BAAD"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6" w:history="1">
            <w:r w:rsidRPr="007F5747">
              <w:rPr>
                <w:rStyle w:val="Hipervnculo"/>
                <w:noProof/>
              </w:rPr>
              <w:t>5.2.1.</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Vista principal de roles</w:t>
            </w:r>
            <w:r>
              <w:rPr>
                <w:noProof/>
                <w:webHidden/>
              </w:rPr>
              <w:tab/>
            </w:r>
            <w:r>
              <w:rPr>
                <w:noProof/>
                <w:webHidden/>
              </w:rPr>
              <w:fldChar w:fldCharType="begin"/>
            </w:r>
            <w:r>
              <w:rPr>
                <w:noProof/>
                <w:webHidden/>
              </w:rPr>
              <w:instrText xml:space="preserve"> PAGEREF _Toc239844746 \h </w:instrText>
            </w:r>
            <w:r>
              <w:rPr>
                <w:noProof/>
                <w:webHidden/>
              </w:rPr>
            </w:r>
            <w:r>
              <w:rPr>
                <w:noProof/>
                <w:webHidden/>
              </w:rPr>
              <w:fldChar w:fldCharType="separate"/>
            </w:r>
            <w:r>
              <w:rPr>
                <w:noProof/>
                <w:webHidden/>
              </w:rPr>
              <w:t>23</w:t>
            </w:r>
            <w:r>
              <w:rPr>
                <w:noProof/>
                <w:webHidden/>
              </w:rPr>
              <w:fldChar w:fldCharType="end"/>
            </w:r>
          </w:hyperlink>
        </w:p>
        <w:p w14:paraId="4D4992D1" w14:textId="274973EF"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7" w:history="1">
            <w:r w:rsidRPr="007F5747">
              <w:rPr>
                <w:rStyle w:val="Hipervnculo"/>
                <w:noProof/>
              </w:rPr>
              <w:t>5.2.2.</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Registro de nuevo rol</w:t>
            </w:r>
            <w:r>
              <w:rPr>
                <w:noProof/>
                <w:webHidden/>
              </w:rPr>
              <w:tab/>
            </w:r>
            <w:r>
              <w:rPr>
                <w:noProof/>
                <w:webHidden/>
              </w:rPr>
              <w:fldChar w:fldCharType="begin"/>
            </w:r>
            <w:r>
              <w:rPr>
                <w:noProof/>
                <w:webHidden/>
              </w:rPr>
              <w:instrText xml:space="preserve"> PAGEREF _Toc239844747 \h </w:instrText>
            </w:r>
            <w:r>
              <w:rPr>
                <w:noProof/>
                <w:webHidden/>
              </w:rPr>
            </w:r>
            <w:r>
              <w:rPr>
                <w:noProof/>
                <w:webHidden/>
              </w:rPr>
              <w:fldChar w:fldCharType="separate"/>
            </w:r>
            <w:r>
              <w:rPr>
                <w:noProof/>
                <w:webHidden/>
              </w:rPr>
              <w:t>23</w:t>
            </w:r>
            <w:r>
              <w:rPr>
                <w:noProof/>
                <w:webHidden/>
              </w:rPr>
              <w:fldChar w:fldCharType="end"/>
            </w:r>
          </w:hyperlink>
        </w:p>
        <w:p w14:paraId="1A92371E" w14:textId="62BE8098"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8" w:history="1">
            <w:r w:rsidRPr="007F5747">
              <w:rPr>
                <w:rStyle w:val="Hipervnculo"/>
                <w:noProof/>
              </w:rPr>
              <w:t>5.2.3.</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Consulta de rol registrado</w:t>
            </w:r>
            <w:r>
              <w:rPr>
                <w:noProof/>
                <w:webHidden/>
              </w:rPr>
              <w:tab/>
            </w:r>
            <w:r>
              <w:rPr>
                <w:noProof/>
                <w:webHidden/>
              </w:rPr>
              <w:fldChar w:fldCharType="begin"/>
            </w:r>
            <w:r>
              <w:rPr>
                <w:noProof/>
                <w:webHidden/>
              </w:rPr>
              <w:instrText xml:space="preserve"> PAGEREF _Toc239844748 \h </w:instrText>
            </w:r>
            <w:r>
              <w:rPr>
                <w:noProof/>
                <w:webHidden/>
              </w:rPr>
            </w:r>
            <w:r>
              <w:rPr>
                <w:noProof/>
                <w:webHidden/>
              </w:rPr>
              <w:fldChar w:fldCharType="separate"/>
            </w:r>
            <w:r>
              <w:rPr>
                <w:noProof/>
                <w:webHidden/>
              </w:rPr>
              <w:t>24</w:t>
            </w:r>
            <w:r>
              <w:rPr>
                <w:noProof/>
                <w:webHidden/>
              </w:rPr>
              <w:fldChar w:fldCharType="end"/>
            </w:r>
          </w:hyperlink>
        </w:p>
        <w:p w14:paraId="76592F8B" w14:textId="6C9907DA"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49" w:history="1">
            <w:r w:rsidRPr="007F5747">
              <w:rPr>
                <w:rStyle w:val="Hipervnculo"/>
                <w:noProof/>
              </w:rPr>
              <w:t>5.2.4.</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Edici</w:t>
            </w:r>
            <w:r w:rsidRPr="007F5747">
              <w:rPr>
                <w:rStyle w:val="Hipervnculo"/>
                <w:rFonts w:hint="eastAsia"/>
                <w:noProof/>
              </w:rPr>
              <w:t>ó</w:t>
            </w:r>
            <w:r w:rsidRPr="007F5747">
              <w:rPr>
                <w:rStyle w:val="Hipervnculo"/>
                <w:noProof/>
              </w:rPr>
              <w:t>n de rol registrado</w:t>
            </w:r>
            <w:r>
              <w:rPr>
                <w:noProof/>
                <w:webHidden/>
              </w:rPr>
              <w:tab/>
            </w:r>
            <w:r>
              <w:rPr>
                <w:noProof/>
                <w:webHidden/>
              </w:rPr>
              <w:fldChar w:fldCharType="begin"/>
            </w:r>
            <w:r>
              <w:rPr>
                <w:noProof/>
                <w:webHidden/>
              </w:rPr>
              <w:instrText xml:space="preserve"> PAGEREF _Toc239844749 \h </w:instrText>
            </w:r>
            <w:r>
              <w:rPr>
                <w:noProof/>
                <w:webHidden/>
              </w:rPr>
            </w:r>
            <w:r>
              <w:rPr>
                <w:noProof/>
                <w:webHidden/>
              </w:rPr>
              <w:fldChar w:fldCharType="separate"/>
            </w:r>
            <w:r>
              <w:rPr>
                <w:noProof/>
                <w:webHidden/>
              </w:rPr>
              <w:t>25</w:t>
            </w:r>
            <w:r>
              <w:rPr>
                <w:noProof/>
                <w:webHidden/>
              </w:rPr>
              <w:fldChar w:fldCharType="end"/>
            </w:r>
          </w:hyperlink>
        </w:p>
        <w:p w14:paraId="5681E9CC" w14:textId="1B966793"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50" w:history="1">
            <w:r w:rsidRPr="007F5747">
              <w:rPr>
                <w:rStyle w:val="Hipervnculo"/>
                <w:noProof/>
              </w:rPr>
              <w:t>5.2.5.</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Eliminaci</w:t>
            </w:r>
            <w:r w:rsidRPr="007F5747">
              <w:rPr>
                <w:rStyle w:val="Hipervnculo"/>
                <w:rFonts w:hint="eastAsia"/>
                <w:noProof/>
              </w:rPr>
              <w:t>ó</w:t>
            </w:r>
            <w:r w:rsidRPr="007F5747">
              <w:rPr>
                <w:rStyle w:val="Hipervnculo"/>
                <w:noProof/>
              </w:rPr>
              <w:t>n de rol</w:t>
            </w:r>
            <w:r>
              <w:rPr>
                <w:noProof/>
                <w:webHidden/>
              </w:rPr>
              <w:tab/>
            </w:r>
            <w:r>
              <w:rPr>
                <w:noProof/>
                <w:webHidden/>
              </w:rPr>
              <w:fldChar w:fldCharType="begin"/>
            </w:r>
            <w:r>
              <w:rPr>
                <w:noProof/>
                <w:webHidden/>
              </w:rPr>
              <w:instrText xml:space="preserve"> PAGEREF _Toc239844750 \h </w:instrText>
            </w:r>
            <w:r>
              <w:rPr>
                <w:noProof/>
                <w:webHidden/>
              </w:rPr>
            </w:r>
            <w:r>
              <w:rPr>
                <w:noProof/>
                <w:webHidden/>
              </w:rPr>
              <w:fldChar w:fldCharType="separate"/>
            </w:r>
            <w:r>
              <w:rPr>
                <w:noProof/>
                <w:webHidden/>
              </w:rPr>
              <w:t>26</w:t>
            </w:r>
            <w:r>
              <w:rPr>
                <w:noProof/>
                <w:webHidden/>
              </w:rPr>
              <w:fldChar w:fldCharType="end"/>
            </w:r>
          </w:hyperlink>
        </w:p>
        <w:p w14:paraId="50F30C27" w14:textId="3D02B444"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51" w:history="1">
            <w:r w:rsidRPr="007F5747">
              <w:rPr>
                <w:rStyle w:val="Hipervnculo"/>
                <w:noProof/>
              </w:rPr>
              <w:t>5.2.6.</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Asociaci</w:t>
            </w:r>
            <w:r w:rsidRPr="007F5747">
              <w:rPr>
                <w:rStyle w:val="Hipervnculo"/>
                <w:rFonts w:hint="eastAsia"/>
                <w:noProof/>
              </w:rPr>
              <w:t>ó</w:t>
            </w:r>
            <w:r w:rsidRPr="007F5747">
              <w:rPr>
                <w:rStyle w:val="Hipervnculo"/>
                <w:noProof/>
              </w:rPr>
              <w:t>n de permisos a roles</w:t>
            </w:r>
            <w:r>
              <w:rPr>
                <w:noProof/>
                <w:webHidden/>
              </w:rPr>
              <w:tab/>
            </w:r>
            <w:r>
              <w:rPr>
                <w:noProof/>
                <w:webHidden/>
              </w:rPr>
              <w:fldChar w:fldCharType="begin"/>
            </w:r>
            <w:r>
              <w:rPr>
                <w:noProof/>
                <w:webHidden/>
              </w:rPr>
              <w:instrText xml:space="preserve"> PAGEREF _Toc239844751 \h </w:instrText>
            </w:r>
            <w:r>
              <w:rPr>
                <w:noProof/>
                <w:webHidden/>
              </w:rPr>
            </w:r>
            <w:r>
              <w:rPr>
                <w:noProof/>
                <w:webHidden/>
              </w:rPr>
              <w:fldChar w:fldCharType="separate"/>
            </w:r>
            <w:r>
              <w:rPr>
                <w:noProof/>
                <w:webHidden/>
              </w:rPr>
              <w:t>26</w:t>
            </w:r>
            <w:r>
              <w:rPr>
                <w:noProof/>
                <w:webHidden/>
              </w:rPr>
              <w:fldChar w:fldCharType="end"/>
            </w:r>
          </w:hyperlink>
        </w:p>
        <w:p w14:paraId="1726143B" w14:textId="6E4D018C"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52" w:history="1">
            <w:r w:rsidRPr="007F5747">
              <w:rPr>
                <w:rStyle w:val="Hipervnculo"/>
                <w:noProof/>
              </w:rPr>
              <w:t>5.2.7.</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Asociaci</w:t>
            </w:r>
            <w:r w:rsidRPr="007F5747">
              <w:rPr>
                <w:rStyle w:val="Hipervnculo"/>
                <w:rFonts w:hint="eastAsia"/>
                <w:noProof/>
              </w:rPr>
              <w:t>ó</w:t>
            </w:r>
            <w:r w:rsidRPr="007F5747">
              <w:rPr>
                <w:rStyle w:val="Hipervnculo"/>
                <w:noProof/>
              </w:rPr>
              <w:t>n de roles a usuarios</w:t>
            </w:r>
            <w:r>
              <w:rPr>
                <w:noProof/>
                <w:webHidden/>
              </w:rPr>
              <w:tab/>
            </w:r>
            <w:r>
              <w:rPr>
                <w:noProof/>
                <w:webHidden/>
              </w:rPr>
              <w:fldChar w:fldCharType="begin"/>
            </w:r>
            <w:r>
              <w:rPr>
                <w:noProof/>
                <w:webHidden/>
              </w:rPr>
              <w:instrText xml:space="preserve"> PAGEREF _Toc239844752 \h </w:instrText>
            </w:r>
            <w:r>
              <w:rPr>
                <w:noProof/>
                <w:webHidden/>
              </w:rPr>
            </w:r>
            <w:r>
              <w:rPr>
                <w:noProof/>
                <w:webHidden/>
              </w:rPr>
              <w:fldChar w:fldCharType="separate"/>
            </w:r>
            <w:r>
              <w:rPr>
                <w:noProof/>
                <w:webHidden/>
              </w:rPr>
              <w:t>27</w:t>
            </w:r>
            <w:r>
              <w:rPr>
                <w:noProof/>
                <w:webHidden/>
              </w:rPr>
              <w:fldChar w:fldCharType="end"/>
            </w:r>
          </w:hyperlink>
        </w:p>
        <w:p w14:paraId="2AE2C9AA" w14:textId="2E2D08FB"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53" w:history="1">
            <w:r w:rsidRPr="007F5747">
              <w:rPr>
                <w:rStyle w:val="Hipervnculo"/>
                <w:noProof/>
              </w:rPr>
              <w:t>5.3.</w:t>
            </w:r>
            <w:r>
              <w:rPr>
                <w:rFonts w:asciiTheme="minorHAnsi" w:eastAsiaTheme="minorEastAsia" w:hAnsiTheme="minorHAnsi"/>
                <w:noProof/>
                <w:kern w:val="2"/>
                <w:sz w:val="24"/>
                <w:szCs w:val="24"/>
                <w:lang w:eastAsia="es-ES"/>
                <w14:ligatures w14:val="standardContextual"/>
              </w:rPr>
              <w:tab/>
            </w:r>
            <w:r w:rsidRPr="007F5747">
              <w:rPr>
                <w:rStyle w:val="Hipervnculo"/>
                <w:noProof/>
              </w:rPr>
              <w:t>Elaboraci</w:t>
            </w:r>
            <w:r w:rsidRPr="007F5747">
              <w:rPr>
                <w:rStyle w:val="Hipervnculo"/>
                <w:rFonts w:hint="eastAsia"/>
                <w:noProof/>
              </w:rPr>
              <w:t>ó</w:t>
            </w:r>
            <w:r w:rsidRPr="007F5747">
              <w:rPr>
                <w:rStyle w:val="Hipervnculo"/>
                <w:noProof/>
              </w:rPr>
              <w:t>n del modelo de datos l</w:t>
            </w:r>
            <w:r w:rsidRPr="007F5747">
              <w:rPr>
                <w:rStyle w:val="Hipervnculo"/>
                <w:rFonts w:hint="eastAsia"/>
                <w:noProof/>
              </w:rPr>
              <w:t>ó</w:t>
            </w:r>
            <w:r w:rsidRPr="007F5747">
              <w:rPr>
                <w:rStyle w:val="Hipervnculo"/>
                <w:noProof/>
              </w:rPr>
              <w:t>gico</w:t>
            </w:r>
            <w:r>
              <w:rPr>
                <w:noProof/>
                <w:webHidden/>
              </w:rPr>
              <w:tab/>
            </w:r>
            <w:r>
              <w:rPr>
                <w:noProof/>
                <w:webHidden/>
              </w:rPr>
              <w:fldChar w:fldCharType="begin"/>
            </w:r>
            <w:r>
              <w:rPr>
                <w:noProof/>
                <w:webHidden/>
              </w:rPr>
              <w:instrText xml:space="preserve"> PAGEREF _Toc239844753 \h </w:instrText>
            </w:r>
            <w:r>
              <w:rPr>
                <w:noProof/>
                <w:webHidden/>
              </w:rPr>
            </w:r>
            <w:r>
              <w:rPr>
                <w:noProof/>
                <w:webHidden/>
              </w:rPr>
              <w:fldChar w:fldCharType="separate"/>
            </w:r>
            <w:r>
              <w:rPr>
                <w:noProof/>
                <w:webHidden/>
              </w:rPr>
              <w:t>28</w:t>
            </w:r>
            <w:r>
              <w:rPr>
                <w:noProof/>
                <w:webHidden/>
              </w:rPr>
              <w:fldChar w:fldCharType="end"/>
            </w:r>
          </w:hyperlink>
        </w:p>
        <w:p w14:paraId="595F5B5E" w14:textId="38DD1FFB"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54" w:history="1">
            <w:r w:rsidRPr="007F5747">
              <w:rPr>
                <w:rStyle w:val="Hipervnculo"/>
                <w:noProof/>
              </w:rPr>
              <w:t>5.3.1.</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Entidad de concesi</w:t>
            </w:r>
            <w:r w:rsidRPr="007F5747">
              <w:rPr>
                <w:rStyle w:val="Hipervnculo"/>
                <w:rFonts w:hint="eastAsia"/>
                <w:noProof/>
              </w:rPr>
              <w:t>ó</w:t>
            </w:r>
            <w:r w:rsidRPr="007F5747">
              <w:rPr>
                <w:rStyle w:val="Hipervnculo"/>
                <w:noProof/>
              </w:rPr>
              <w:t>n de acceso temporal</w:t>
            </w:r>
            <w:r>
              <w:rPr>
                <w:noProof/>
                <w:webHidden/>
              </w:rPr>
              <w:tab/>
            </w:r>
            <w:r>
              <w:rPr>
                <w:noProof/>
                <w:webHidden/>
              </w:rPr>
              <w:fldChar w:fldCharType="begin"/>
            </w:r>
            <w:r>
              <w:rPr>
                <w:noProof/>
                <w:webHidden/>
              </w:rPr>
              <w:instrText xml:space="preserve"> PAGEREF _Toc239844754 \h </w:instrText>
            </w:r>
            <w:r>
              <w:rPr>
                <w:noProof/>
                <w:webHidden/>
              </w:rPr>
            </w:r>
            <w:r>
              <w:rPr>
                <w:noProof/>
                <w:webHidden/>
              </w:rPr>
              <w:fldChar w:fldCharType="separate"/>
            </w:r>
            <w:r>
              <w:rPr>
                <w:noProof/>
                <w:webHidden/>
              </w:rPr>
              <w:t>29</w:t>
            </w:r>
            <w:r>
              <w:rPr>
                <w:noProof/>
                <w:webHidden/>
              </w:rPr>
              <w:fldChar w:fldCharType="end"/>
            </w:r>
          </w:hyperlink>
        </w:p>
        <w:p w14:paraId="3A411278" w14:textId="7D1F5D72"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55" w:history="1">
            <w:r w:rsidRPr="007F5747">
              <w:rPr>
                <w:rStyle w:val="Hipervnculo"/>
                <w:noProof/>
              </w:rPr>
              <w:t>5.3.2.</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Consideraciones de persistencia y normalizaci</w:t>
            </w:r>
            <w:r w:rsidRPr="007F5747">
              <w:rPr>
                <w:rStyle w:val="Hipervnculo"/>
                <w:rFonts w:hint="eastAsia"/>
                <w:noProof/>
              </w:rPr>
              <w:t>ó</w:t>
            </w:r>
            <w:r w:rsidRPr="007F5747">
              <w:rPr>
                <w:rStyle w:val="Hipervnculo"/>
                <w:noProof/>
              </w:rPr>
              <w:t>n</w:t>
            </w:r>
            <w:r>
              <w:rPr>
                <w:noProof/>
                <w:webHidden/>
              </w:rPr>
              <w:tab/>
            </w:r>
            <w:r>
              <w:rPr>
                <w:noProof/>
                <w:webHidden/>
              </w:rPr>
              <w:fldChar w:fldCharType="begin"/>
            </w:r>
            <w:r>
              <w:rPr>
                <w:noProof/>
                <w:webHidden/>
              </w:rPr>
              <w:instrText xml:space="preserve"> PAGEREF _Toc239844755 \h </w:instrText>
            </w:r>
            <w:r>
              <w:rPr>
                <w:noProof/>
                <w:webHidden/>
              </w:rPr>
            </w:r>
            <w:r>
              <w:rPr>
                <w:noProof/>
                <w:webHidden/>
              </w:rPr>
              <w:fldChar w:fldCharType="separate"/>
            </w:r>
            <w:r>
              <w:rPr>
                <w:noProof/>
                <w:webHidden/>
              </w:rPr>
              <w:t>29</w:t>
            </w:r>
            <w:r>
              <w:rPr>
                <w:noProof/>
                <w:webHidden/>
              </w:rPr>
              <w:fldChar w:fldCharType="end"/>
            </w:r>
          </w:hyperlink>
        </w:p>
        <w:p w14:paraId="6D6E5FF4" w14:textId="039C2503"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56" w:history="1">
            <w:r w:rsidRPr="007F5747">
              <w:rPr>
                <w:rStyle w:val="Hipervnculo"/>
                <w:noProof/>
              </w:rPr>
              <w:t>5.4.</w:t>
            </w:r>
            <w:r>
              <w:rPr>
                <w:rFonts w:asciiTheme="minorHAnsi" w:eastAsiaTheme="minorEastAsia" w:hAnsiTheme="minorHAnsi"/>
                <w:noProof/>
                <w:kern w:val="2"/>
                <w:sz w:val="24"/>
                <w:szCs w:val="24"/>
                <w:lang w:eastAsia="es-ES"/>
                <w14:ligatures w14:val="standardContextual"/>
              </w:rPr>
              <w:tab/>
            </w:r>
            <w:r w:rsidRPr="007F5747">
              <w:rPr>
                <w:rStyle w:val="Hipervnculo"/>
                <w:noProof/>
              </w:rPr>
              <w:t>Definici</w:t>
            </w:r>
            <w:r w:rsidRPr="007F5747">
              <w:rPr>
                <w:rStyle w:val="Hipervnculo"/>
                <w:rFonts w:hint="eastAsia"/>
                <w:noProof/>
              </w:rPr>
              <w:t>ó</w:t>
            </w:r>
            <w:r w:rsidRPr="007F5747">
              <w:rPr>
                <w:rStyle w:val="Hipervnculo"/>
                <w:noProof/>
              </w:rPr>
              <w:t>n de interfaces de usuario</w:t>
            </w:r>
            <w:r>
              <w:rPr>
                <w:noProof/>
                <w:webHidden/>
              </w:rPr>
              <w:tab/>
            </w:r>
            <w:r>
              <w:rPr>
                <w:noProof/>
                <w:webHidden/>
              </w:rPr>
              <w:fldChar w:fldCharType="begin"/>
            </w:r>
            <w:r>
              <w:rPr>
                <w:noProof/>
                <w:webHidden/>
              </w:rPr>
              <w:instrText xml:space="preserve"> PAGEREF _Toc239844756 \h </w:instrText>
            </w:r>
            <w:r>
              <w:rPr>
                <w:noProof/>
                <w:webHidden/>
              </w:rPr>
            </w:r>
            <w:r>
              <w:rPr>
                <w:noProof/>
                <w:webHidden/>
              </w:rPr>
              <w:fldChar w:fldCharType="separate"/>
            </w:r>
            <w:r>
              <w:rPr>
                <w:noProof/>
                <w:webHidden/>
              </w:rPr>
              <w:t>29</w:t>
            </w:r>
            <w:r>
              <w:rPr>
                <w:noProof/>
                <w:webHidden/>
              </w:rPr>
              <w:fldChar w:fldCharType="end"/>
            </w:r>
          </w:hyperlink>
        </w:p>
        <w:p w14:paraId="3E641617" w14:textId="73AB7EC8"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57" w:history="1">
            <w:r w:rsidRPr="007F5747">
              <w:rPr>
                <w:rStyle w:val="Hipervnculo"/>
                <w:bCs/>
                <w:noProof/>
              </w:rPr>
              <w:t>5.5.</w:t>
            </w:r>
            <w:r>
              <w:rPr>
                <w:rFonts w:asciiTheme="minorHAnsi" w:eastAsiaTheme="minorEastAsia" w:hAnsiTheme="minorHAnsi"/>
                <w:noProof/>
                <w:kern w:val="2"/>
                <w:sz w:val="24"/>
                <w:szCs w:val="24"/>
                <w:lang w:eastAsia="es-ES"/>
                <w14:ligatures w14:val="standardContextual"/>
              </w:rPr>
              <w:tab/>
            </w:r>
            <w:r w:rsidRPr="007F5747">
              <w:rPr>
                <w:rStyle w:val="Hipervnculo"/>
                <w:bCs/>
                <w:noProof/>
              </w:rPr>
              <w:t>Interfaz de Gesti</w:t>
            </w:r>
            <w:r w:rsidRPr="007F5747">
              <w:rPr>
                <w:rStyle w:val="Hipervnculo"/>
                <w:rFonts w:hint="eastAsia"/>
                <w:bCs/>
                <w:noProof/>
              </w:rPr>
              <w:t>ó</w:t>
            </w:r>
            <w:r w:rsidRPr="007F5747">
              <w:rPr>
                <w:rStyle w:val="Hipervnculo"/>
                <w:bCs/>
                <w:noProof/>
              </w:rPr>
              <w:t>n de Roles y Permisos</w:t>
            </w:r>
            <w:r>
              <w:rPr>
                <w:noProof/>
                <w:webHidden/>
              </w:rPr>
              <w:tab/>
            </w:r>
            <w:r>
              <w:rPr>
                <w:noProof/>
                <w:webHidden/>
              </w:rPr>
              <w:fldChar w:fldCharType="begin"/>
            </w:r>
            <w:r>
              <w:rPr>
                <w:noProof/>
                <w:webHidden/>
              </w:rPr>
              <w:instrText xml:space="preserve"> PAGEREF _Toc239844757 \h </w:instrText>
            </w:r>
            <w:r>
              <w:rPr>
                <w:noProof/>
                <w:webHidden/>
              </w:rPr>
            </w:r>
            <w:r>
              <w:rPr>
                <w:noProof/>
                <w:webHidden/>
              </w:rPr>
              <w:fldChar w:fldCharType="separate"/>
            </w:r>
            <w:r>
              <w:rPr>
                <w:noProof/>
                <w:webHidden/>
              </w:rPr>
              <w:t>35</w:t>
            </w:r>
            <w:r>
              <w:rPr>
                <w:noProof/>
                <w:webHidden/>
              </w:rPr>
              <w:fldChar w:fldCharType="end"/>
            </w:r>
          </w:hyperlink>
        </w:p>
        <w:p w14:paraId="20B05357" w14:textId="381A2AE0"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58" w:history="1">
            <w:r w:rsidRPr="007F5747">
              <w:rPr>
                <w:rStyle w:val="Hipervnculo"/>
                <w:bCs/>
                <w:noProof/>
              </w:rPr>
              <w:t>5.6.</w:t>
            </w:r>
            <w:r>
              <w:rPr>
                <w:rFonts w:asciiTheme="minorHAnsi" w:eastAsiaTheme="minorEastAsia" w:hAnsiTheme="minorHAnsi"/>
                <w:noProof/>
                <w:kern w:val="2"/>
                <w:sz w:val="24"/>
                <w:szCs w:val="24"/>
                <w:lang w:eastAsia="es-ES"/>
                <w14:ligatures w14:val="standardContextual"/>
              </w:rPr>
              <w:tab/>
            </w:r>
            <w:r w:rsidRPr="007F5747">
              <w:rPr>
                <w:rStyle w:val="Hipervnculo"/>
                <w:bCs/>
                <w:noProof/>
              </w:rPr>
              <w:t>Control de Acceso RBAC</w:t>
            </w:r>
            <w:r>
              <w:rPr>
                <w:noProof/>
                <w:webHidden/>
              </w:rPr>
              <w:tab/>
            </w:r>
            <w:r>
              <w:rPr>
                <w:noProof/>
                <w:webHidden/>
              </w:rPr>
              <w:fldChar w:fldCharType="begin"/>
            </w:r>
            <w:r>
              <w:rPr>
                <w:noProof/>
                <w:webHidden/>
              </w:rPr>
              <w:instrText xml:space="preserve"> PAGEREF _Toc239844758 \h </w:instrText>
            </w:r>
            <w:r>
              <w:rPr>
                <w:noProof/>
                <w:webHidden/>
              </w:rPr>
            </w:r>
            <w:r>
              <w:rPr>
                <w:noProof/>
                <w:webHidden/>
              </w:rPr>
              <w:fldChar w:fldCharType="separate"/>
            </w:r>
            <w:r>
              <w:rPr>
                <w:noProof/>
                <w:webHidden/>
              </w:rPr>
              <w:t>35</w:t>
            </w:r>
            <w:r>
              <w:rPr>
                <w:noProof/>
                <w:webHidden/>
              </w:rPr>
              <w:fldChar w:fldCharType="end"/>
            </w:r>
          </w:hyperlink>
        </w:p>
        <w:p w14:paraId="2779E20F" w14:textId="3E89BF57" w:rsidR="0074562C" w:rsidRDefault="0074562C">
          <w:pPr>
            <w:pStyle w:val="TDC2"/>
            <w:tabs>
              <w:tab w:val="left" w:pos="720"/>
            </w:tabs>
            <w:rPr>
              <w:rFonts w:asciiTheme="minorHAnsi" w:eastAsiaTheme="minorEastAsia" w:hAnsiTheme="minorHAnsi"/>
              <w:noProof/>
              <w:kern w:val="2"/>
              <w:sz w:val="24"/>
              <w:szCs w:val="24"/>
              <w:lang w:eastAsia="es-ES"/>
              <w14:ligatures w14:val="standardContextual"/>
            </w:rPr>
          </w:pPr>
          <w:hyperlink w:anchor="_Toc239844759" w:history="1">
            <w:r w:rsidRPr="007F5747">
              <w:rPr>
                <w:rStyle w:val="Hipervnculo"/>
                <w:noProof/>
              </w:rPr>
              <w:t>5.7.</w:t>
            </w:r>
            <w:r>
              <w:rPr>
                <w:rFonts w:asciiTheme="minorHAnsi" w:eastAsiaTheme="minorEastAsia" w:hAnsiTheme="minorHAnsi"/>
                <w:noProof/>
                <w:kern w:val="2"/>
                <w:sz w:val="24"/>
                <w:szCs w:val="24"/>
                <w:lang w:eastAsia="es-ES"/>
                <w14:ligatures w14:val="standardContextual"/>
              </w:rPr>
              <w:tab/>
            </w:r>
            <w:r w:rsidRPr="007F5747">
              <w:rPr>
                <w:rStyle w:val="Hipervnculo"/>
                <w:noProof/>
              </w:rPr>
              <w:t>Gesti</w:t>
            </w:r>
            <w:r w:rsidRPr="007F5747">
              <w:rPr>
                <w:rStyle w:val="Hipervnculo"/>
                <w:rFonts w:hint="eastAsia"/>
                <w:noProof/>
              </w:rPr>
              <w:t>ó</w:t>
            </w:r>
            <w:r w:rsidRPr="007F5747">
              <w:rPr>
                <w:rStyle w:val="Hipervnculo"/>
                <w:noProof/>
              </w:rPr>
              <w:t>n de Acceso Temporal a Recursos</w:t>
            </w:r>
            <w:r>
              <w:rPr>
                <w:noProof/>
                <w:webHidden/>
              </w:rPr>
              <w:tab/>
            </w:r>
            <w:r>
              <w:rPr>
                <w:noProof/>
                <w:webHidden/>
              </w:rPr>
              <w:fldChar w:fldCharType="begin"/>
            </w:r>
            <w:r>
              <w:rPr>
                <w:noProof/>
                <w:webHidden/>
              </w:rPr>
              <w:instrText xml:space="preserve"> PAGEREF _Toc239844759 \h </w:instrText>
            </w:r>
            <w:r>
              <w:rPr>
                <w:noProof/>
                <w:webHidden/>
              </w:rPr>
            </w:r>
            <w:r>
              <w:rPr>
                <w:noProof/>
                <w:webHidden/>
              </w:rPr>
              <w:fldChar w:fldCharType="separate"/>
            </w:r>
            <w:r>
              <w:rPr>
                <w:noProof/>
                <w:webHidden/>
              </w:rPr>
              <w:t>36</w:t>
            </w:r>
            <w:r>
              <w:rPr>
                <w:noProof/>
                <w:webHidden/>
              </w:rPr>
              <w:fldChar w:fldCharType="end"/>
            </w:r>
          </w:hyperlink>
        </w:p>
        <w:p w14:paraId="09E22ECC" w14:textId="0725DDBC"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0" w:history="1">
            <w:r w:rsidRPr="007F5747">
              <w:rPr>
                <w:rStyle w:val="Hipervnculo"/>
                <w:noProof/>
                <w:lang w:val="en-US"/>
              </w:rPr>
              <w:t>5.7.1.</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n-US"/>
              </w:rPr>
              <w:t>Contexto y necesidad</w:t>
            </w:r>
            <w:r>
              <w:rPr>
                <w:noProof/>
                <w:webHidden/>
              </w:rPr>
              <w:tab/>
            </w:r>
            <w:r>
              <w:rPr>
                <w:noProof/>
                <w:webHidden/>
              </w:rPr>
              <w:fldChar w:fldCharType="begin"/>
            </w:r>
            <w:r>
              <w:rPr>
                <w:noProof/>
                <w:webHidden/>
              </w:rPr>
              <w:instrText xml:space="preserve"> PAGEREF _Toc239844760 \h </w:instrText>
            </w:r>
            <w:r>
              <w:rPr>
                <w:noProof/>
                <w:webHidden/>
              </w:rPr>
            </w:r>
            <w:r>
              <w:rPr>
                <w:noProof/>
                <w:webHidden/>
              </w:rPr>
              <w:fldChar w:fldCharType="separate"/>
            </w:r>
            <w:r>
              <w:rPr>
                <w:noProof/>
                <w:webHidden/>
              </w:rPr>
              <w:t>36</w:t>
            </w:r>
            <w:r>
              <w:rPr>
                <w:noProof/>
                <w:webHidden/>
              </w:rPr>
              <w:fldChar w:fldCharType="end"/>
            </w:r>
          </w:hyperlink>
        </w:p>
        <w:p w14:paraId="4529F750" w14:textId="00A52E15"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1" w:history="1">
            <w:r w:rsidRPr="007F5747">
              <w:rPr>
                <w:rStyle w:val="Hipervnculo"/>
                <w:noProof/>
                <w:lang w:val="es-ES_tradnl"/>
              </w:rPr>
              <w:t>5.7.2.</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s-ES_tradnl"/>
              </w:rPr>
              <w:t>Modelo de gesti</w:t>
            </w:r>
            <w:r w:rsidRPr="007F5747">
              <w:rPr>
                <w:rStyle w:val="Hipervnculo"/>
                <w:rFonts w:hint="eastAsia"/>
                <w:noProof/>
                <w:lang w:val="es-ES_tradnl"/>
              </w:rPr>
              <w:t>ó</w:t>
            </w:r>
            <w:r w:rsidRPr="007F5747">
              <w:rPr>
                <w:rStyle w:val="Hipervnculo"/>
                <w:noProof/>
                <w:lang w:val="es-ES_tradnl"/>
              </w:rPr>
              <w:t>n del acceso temporal</w:t>
            </w:r>
            <w:r>
              <w:rPr>
                <w:noProof/>
                <w:webHidden/>
              </w:rPr>
              <w:tab/>
            </w:r>
            <w:r>
              <w:rPr>
                <w:noProof/>
                <w:webHidden/>
              </w:rPr>
              <w:fldChar w:fldCharType="begin"/>
            </w:r>
            <w:r>
              <w:rPr>
                <w:noProof/>
                <w:webHidden/>
              </w:rPr>
              <w:instrText xml:space="preserve"> PAGEREF _Toc239844761 \h </w:instrText>
            </w:r>
            <w:r>
              <w:rPr>
                <w:noProof/>
                <w:webHidden/>
              </w:rPr>
            </w:r>
            <w:r>
              <w:rPr>
                <w:noProof/>
                <w:webHidden/>
              </w:rPr>
              <w:fldChar w:fldCharType="separate"/>
            </w:r>
            <w:r>
              <w:rPr>
                <w:noProof/>
                <w:webHidden/>
              </w:rPr>
              <w:t>36</w:t>
            </w:r>
            <w:r>
              <w:rPr>
                <w:noProof/>
                <w:webHidden/>
              </w:rPr>
              <w:fldChar w:fldCharType="end"/>
            </w:r>
          </w:hyperlink>
        </w:p>
        <w:p w14:paraId="7601A288" w14:textId="611FEF23"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2" w:history="1">
            <w:r w:rsidRPr="007F5747">
              <w:rPr>
                <w:rStyle w:val="Hipervnculo"/>
                <w:noProof/>
              </w:rPr>
              <w:t>5.7.3.</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Separaci</w:t>
            </w:r>
            <w:r w:rsidRPr="007F5747">
              <w:rPr>
                <w:rStyle w:val="Hipervnculo"/>
                <w:rFonts w:hint="eastAsia"/>
                <w:noProof/>
              </w:rPr>
              <w:t>ó</w:t>
            </w:r>
            <w:r w:rsidRPr="007F5747">
              <w:rPr>
                <w:rStyle w:val="Hipervnculo"/>
                <w:noProof/>
              </w:rPr>
              <w:t>n de responsabilidades DICODEF / Medusa / aplicaci</w:t>
            </w:r>
            <w:r w:rsidRPr="007F5747">
              <w:rPr>
                <w:rStyle w:val="Hipervnculo"/>
                <w:rFonts w:hint="eastAsia"/>
                <w:noProof/>
              </w:rPr>
              <w:t>ó</w:t>
            </w:r>
            <w:r w:rsidRPr="007F5747">
              <w:rPr>
                <w:rStyle w:val="Hipervnculo"/>
                <w:noProof/>
              </w:rPr>
              <w:t>n</w:t>
            </w:r>
            <w:r>
              <w:rPr>
                <w:noProof/>
                <w:webHidden/>
              </w:rPr>
              <w:tab/>
            </w:r>
            <w:r>
              <w:rPr>
                <w:noProof/>
                <w:webHidden/>
              </w:rPr>
              <w:fldChar w:fldCharType="begin"/>
            </w:r>
            <w:r>
              <w:rPr>
                <w:noProof/>
                <w:webHidden/>
              </w:rPr>
              <w:instrText xml:space="preserve"> PAGEREF _Toc239844762 \h </w:instrText>
            </w:r>
            <w:r>
              <w:rPr>
                <w:noProof/>
                <w:webHidden/>
              </w:rPr>
            </w:r>
            <w:r>
              <w:rPr>
                <w:noProof/>
                <w:webHidden/>
              </w:rPr>
              <w:fldChar w:fldCharType="separate"/>
            </w:r>
            <w:r>
              <w:rPr>
                <w:noProof/>
                <w:webHidden/>
              </w:rPr>
              <w:t>36</w:t>
            </w:r>
            <w:r>
              <w:rPr>
                <w:noProof/>
                <w:webHidden/>
              </w:rPr>
              <w:fldChar w:fldCharType="end"/>
            </w:r>
          </w:hyperlink>
        </w:p>
        <w:p w14:paraId="37C53FE1" w14:textId="09DA67FE"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3" w:history="1">
            <w:r w:rsidRPr="007F5747">
              <w:rPr>
                <w:rStyle w:val="Hipervnculo"/>
                <w:noProof/>
                <w:lang w:val="es-ES_tradnl"/>
              </w:rPr>
              <w:t>5.7.4.</w:t>
            </w:r>
            <w:r>
              <w:rPr>
                <w:rFonts w:asciiTheme="minorHAnsi" w:eastAsiaTheme="minorEastAsia" w:hAnsiTheme="minorHAnsi"/>
                <w:i w:val="0"/>
                <w:noProof/>
                <w:kern w:val="2"/>
                <w:sz w:val="24"/>
                <w:szCs w:val="24"/>
                <w:lang w:eastAsia="es-ES"/>
                <w14:ligatures w14:val="standardContextual"/>
              </w:rPr>
              <w:tab/>
            </w:r>
            <w:r w:rsidRPr="007F5747">
              <w:rPr>
                <w:rStyle w:val="Hipervnculo"/>
                <w:noProof/>
                <w:lang w:val="es-ES_tradnl"/>
              </w:rPr>
              <w:t>Consideraciones de dise</w:t>
            </w:r>
            <w:r w:rsidRPr="007F5747">
              <w:rPr>
                <w:rStyle w:val="Hipervnculo"/>
                <w:rFonts w:hint="eastAsia"/>
                <w:noProof/>
                <w:lang w:val="es-ES_tradnl"/>
              </w:rPr>
              <w:t>ñ</w:t>
            </w:r>
            <w:r w:rsidRPr="007F5747">
              <w:rPr>
                <w:rStyle w:val="Hipervnculo"/>
                <w:noProof/>
                <w:lang w:val="es-ES_tradnl"/>
              </w:rPr>
              <w:t>o t</w:t>
            </w:r>
            <w:r w:rsidRPr="007F5747">
              <w:rPr>
                <w:rStyle w:val="Hipervnculo"/>
                <w:rFonts w:hint="eastAsia"/>
                <w:noProof/>
                <w:lang w:val="es-ES_tradnl"/>
              </w:rPr>
              <w:t>é</w:t>
            </w:r>
            <w:r w:rsidRPr="007F5747">
              <w:rPr>
                <w:rStyle w:val="Hipervnculo"/>
                <w:noProof/>
                <w:lang w:val="es-ES_tradnl"/>
              </w:rPr>
              <w:t>cnico</w:t>
            </w:r>
            <w:r>
              <w:rPr>
                <w:noProof/>
                <w:webHidden/>
              </w:rPr>
              <w:tab/>
            </w:r>
            <w:r>
              <w:rPr>
                <w:noProof/>
                <w:webHidden/>
              </w:rPr>
              <w:fldChar w:fldCharType="begin"/>
            </w:r>
            <w:r>
              <w:rPr>
                <w:noProof/>
                <w:webHidden/>
              </w:rPr>
              <w:instrText xml:space="preserve"> PAGEREF _Toc239844763 \h </w:instrText>
            </w:r>
            <w:r>
              <w:rPr>
                <w:noProof/>
                <w:webHidden/>
              </w:rPr>
            </w:r>
            <w:r>
              <w:rPr>
                <w:noProof/>
                <w:webHidden/>
              </w:rPr>
              <w:fldChar w:fldCharType="separate"/>
            </w:r>
            <w:r>
              <w:rPr>
                <w:noProof/>
                <w:webHidden/>
              </w:rPr>
              <w:t>37</w:t>
            </w:r>
            <w:r>
              <w:rPr>
                <w:noProof/>
                <w:webHidden/>
              </w:rPr>
              <w:fldChar w:fldCharType="end"/>
            </w:r>
          </w:hyperlink>
        </w:p>
        <w:p w14:paraId="253079F9" w14:textId="456109B6"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4" w:history="1">
            <w:r w:rsidRPr="007F5747">
              <w:rPr>
                <w:rStyle w:val="Hipervnculo"/>
                <w:noProof/>
              </w:rPr>
              <w:t>5.7.5.</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Solicitud de Acceso Temporal</w:t>
            </w:r>
            <w:r>
              <w:rPr>
                <w:noProof/>
                <w:webHidden/>
              </w:rPr>
              <w:tab/>
            </w:r>
            <w:r>
              <w:rPr>
                <w:noProof/>
                <w:webHidden/>
              </w:rPr>
              <w:fldChar w:fldCharType="begin"/>
            </w:r>
            <w:r>
              <w:rPr>
                <w:noProof/>
                <w:webHidden/>
              </w:rPr>
              <w:instrText xml:space="preserve"> PAGEREF _Toc239844764 \h </w:instrText>
            </w:r>
            <w:r>
              <w:rPr>
                <w:noProof/>
                <w:webHidden/>
              </w:rPr>
            </w:r>
            <w:r>
              <w:rPr>
                <w:noProof/>
                <w:webHidden/>
              </w:rPr>
              <w:fldChar w:fldCharType="separate"/>
            </w:r>
            <w:r>
              <w:rPr>
                <w:noProof/>
                <w:webHidden/>
              </w:rPr>
              <w:t>37</w:t>
            </w:r>
            <w:r>
              <w:rPr>
                <w:noProof/>
                <w:webHidden/>
              </w:rPr>
              <w:fldChar w:fldCharType="end"/>
            </w:r>
          </w:hyperlink>
        </w:p>
        <w:p w14:paraId="4FC41A20" w14:textId="134C2D96"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5" w:history="1">
            <w:r w:rsidRPr="007F5747">
              <w:rPr>
                <w:rStyle w:val="Hipervnculo"/>
                <w:noProof/>
              </w:rPr>
              <w:t>5.7.6.</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Consulta de Solicitudes de Acceso Temporal</w:t>
            </w:r>
            <w:r>
              <w:rPr>
                <w:noProof/>
                <w:webHidden/>
              </w:rPr>
              <w:tab/>
            </w:r>
            <w:r>
              <w:rPr>
                <w:noProof/>
                <w:webHidden/>
              </w:rPr>
              <w:fldChar w:fldCharType="begin"/>
            </w:r>
            <w:r>
              <w:rPr>
                <w:noProof/>
                <w:webHidden/>
              </w:rPr>
              <w:instrText xml:space="preserve"> PAGEREF _Toc239844765 \h </w:instrText>
            </w:r>
            <w:r>
              <w:rPr>
                <w:noProof/>
                <w:webHidden/>
              </w:rPr>
            </w:r>
            <w:r>
              <w:rPr>
                <w:noProof/>
                <w:webHidden/>
              </w:rPr>
              <w:fldChar w:fldCharType="separate"/>
            </w:r>
            <w:r>
              <w:rPr>
                <w:noProof/>
                <w:webHidden/>
              </w:rPr>
              <w:t>39</w:t>
            </w:r>
            <w:r>
              <w:rPr>
                <w:noProof/>
                <w:webHidden/>
              </w:rPr>
              <w:fldChar w:fldCharType="end"/>
            </w:r>
          </w:hyperlink>
        </w:p>
        <w:p w14:paraId="312B2135" w14:textId="63AEE955" w:rsidR="0074562C" w:rsidRDefault="0074562C">
          <w:pPr>
            <w:pStyle w:val="TDC3"/>
            <w:tabs>
              <w:tab w:val="left" w:pos="1200"/>
              <w:tab w:val="right" w:leader="dot" w:pos="9859"/>
            </w:tabs>
            <w:rPr>
              <w:rFonts w:asciiTheme="minorHAnsi" w:eastAsiaTheme="minorEastAsia" w:hAnsiTheme="minorHAnsi"/>
              <w:i w:val="0"/>
              <w:noProof/>
              <w:kern w:val="2"/>
              <w:sz w:val="24"/>
              <w:szCs w:val="24"/>
              <w:lang w:eastAsia="es-ES"/>
              <w14:ligatures w14:val="standardContextual"/>
            </w:rPr>
          </w:pPr>
          <w:hyperlink w:anchor="_Toc239844766" w:history="1">
            <w:r w:rsidRPr="007F5747">
              <w:rPr>
                <w:rStyle w:val="Hipervnculo"/>
                <w:noProof/>
              </w:rPr>
              <w:t>5.7.7.</w:t>
            </w:r>
            <w:r>
              <w:rPr>
                <w:rFonts w:asciiTheme="minorHAnsi" w:eastAsiaTheme="minorEastAsia" w:hAnsiTheme="minorHAnsi"/>
                <w:i w:val="0"/>
                <w:noProof/>
                <w:kern w:val="2"/>
                <w:sz w:val="24"/>
                <w:szCs w:val="24"/>
                <w:lang w:eastAsia="es-ES"/>
                <w14:ligatures w14:val="standardContextual"/>
              </w:rPr>
              <w:tab/>
            </w:r>
            <w:r w:rsidRPr="007F5747">
              <w:rPr>
                <w:rStyle w:val="Hipervnculo"/>
                <w:noProof/>
              </w:rPr>
              <w:t>Aprobaci</w:t>
            </w:r>
            <w:r w:rsidRPr="007F5747">
              <w:rPr>
                <w:rStyle w:val="Hipervnculo"/>
                <w:rFonts w:hint="eastAsia"/>
                <w:noProof/>
              </w:rPr>
              <w:t>ó</w:t>
            </w:r>
            <w:r w:rsidRPr="007F5747">
              <w:rPr>
                <w:rStyle w:val="Hipervnculo"/>
                <w:noProof/>
              </w:rPr>
              <w:t>n de una Solicitud de Acceso Temporal</w:t>
            </w:r>
            <w:r>
              <w:rPr>
                <w:noProof/>
                <w:webHidden/>
              </w:rPr>
              <w:tab/>
            </w:r>
            <w:r>
              <w:rPr>
                <w:noProof/>
                <w:webHidden/>
              </w:rPr>
              <w:fldChar w:fldCharType="begin"/>
            </w:r>
            <w:r>
              <w:rPr>
                <w:noProof/>
                <w:webHidden/>
              </w:rPr>
              <w:instrText xml:space="preserve"> PAGEREF _Toc239844766 \h </w:instrText>
            </w:r>
            <w:r>
              <w:rPr>
                <w:noProof/>
                <w:webHidden/>
              </w:rPr>
            </w:r>
            <w:r>
              <w:rPr>
                <w:noProof/>
                <w:webHidden/>
              </w:rPr>
              <w:fldChar w:fldCharType="separate"/>
            </w:r>
            <w:r>
              <w:rPr>
                <w:noProof/>
                <w:webHidden/>
              </w:rPr>
              <w:t>40</w:t>
            </w:r>
            <w:r>
              <w:rPr>
                <w:noProof/>
                <w:webHidden/>
              </w:rPr>
              <w:fldChar w:fldCharType="end"/>
            </w:r>
          </w:hyperlink>
        </w:p>
        <w:p w14:paraId="5C2F6C3F" w14:textId="5EA5B117" w:rsidR="00EA2A09" w:rsidRDefault="00EA2A09">
          <w:r>
            <w:rPr>
              <w:b/>
              <w:bCs/>
            </w:rPr>
            <w:fldChar w:fldCharType="end"/>
          </w:r>
        </w:p>
      </w:sdtContent>
    </w:sdt>
    <w:p w14:paraId="5E65AF4C" w14:textId="77777777" w:rsidR="00EA2A09" w:rsidRDefault="00EA2A09" w:rsidP="6B8FE3D2">
      <w:pPr>
        <w:rPr>
          <w:rFonts w:eastAsia="Arial" w:cs="Arial"/>
          <w:b/>
          <w:bCs/>
          <w:sz w:val="28"/>
          <w:szCs w:val="28"/>
        </w:rPr>
      </w:pPr>
    </w:p>
    <w:p w14:paraId="76840ED7" w14:textId="3A92A6DB" w:rsidR="6B8FE3D2" w:rsidRDefault="6B8FE3D2" w:rsidP="6B8FE3D2">
      <w:pPr>
        <w:rPr>
          <w:rFonts w:eastAsia="Arial" w:cs="Arial"/>
          <w:b/>
          <w:bCs/>
          <w:sz w:val="28"/>
          <w:szCs w:val="28"/>
        </w:rPr>
      </w:pPr>
      <w:r w:rsidRPr="6B8FE3D2">
        <w:rPr>
          <w:rFonts w:eastAsia="Arial" w:cs="Arial"/>
          <w:b/>
          <w:bCs/>
          <w:sz w:val="28"/>
          <w:szCs w:val="28"/>
        </w:rPr>
        <w:t>FIGURAS</w:t>
      </w:r>
    </w:p>
    <w:p w14:paraId="014C41EF" w14:textId="73B0C1B1" w:rsidR="006B313A" w:rsidRDefault="006C06B4">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rFonts w:eastAsia="Arial" w:cs="Arial"/>
          <w:b/>
          <w:bCs/>
          <w:sz w:val="28"/>
          <w:szCs w:val="28"/>
        </w:rPr>
        <w:fldChar w:fldCharType="begin"/>
      </w:r>
      <w:r>
        <w:rPr>
          <w:rFonts w:eastAsia="Arial" w:cs="Arial"/>
          <w:b/>
          <w:bCs/>
          <w:sz w:val="28"/>
          <w:szCs w:val="28"/>
        </w:rPr>
        <w:instrText xml:space="preserve"> TOC \c "Ilustración" </w:instrText>
      </w:r>
      <w:r>
        <w:rPr>
          <w:rFonts w:eastAsia="Arial" w:cs="Arial"/>
          <w:b/>
          <w:bCs/>
          <w:sz w:val="28"/>
          <w:szCs w:val="28"/>
        </w:rPr>
        <w:fldChar w:fldCharType="separate"/>
      </w:r>
      <w:r w:rsidR="006B313A">
        <w:rPr>
          <w:noProof/>
        </w:rPr>
        <w:t>Ilustración 1 - Acceso a la gestión de usuarios desde el menú lateral</w:t>
      </w:r>
      <w:r w:rsidR="006B313A">
        <w:rPr>
          <w:noProof/>
        </w:rPr>
        <w:tab/>
      </w:r>
      <w:r w:rsidR="006B313A">
        <w:rPr>
          <w:noProof/>
        </w:rPr>
        <w:fldChar w:fldCharType="begin"/>
      </w:r>
      <w:r w:rsidR="006B313A">
        <w:rPr>
          <w:noProof/>
        </w:rPr>
        <w:instrText xml:space="preserve"> PAGEREF _Toc236738992 \h </w:instrText>
      </w:r>
      <w:r w:rsidR="006B313A">
        <w:rPr>
          <w:noProof/>
        </w:rPr>
      </w:r>
      <w:r w:rsidR="006B313A">
        <w:rPr>
          <w:noProof/>
        </w:rPr>
        <w:fldChar w:fldCharType="separate"/>
      </w:r>
      <w:r w:rsidR="006B313A">
        <w:rPr>
          <w:noProof/>
        </w:rPr>
        <w:t>15</w:t>
      </w:r>
      <w:r w:rsidR="006B313A">
        <w:rPr>
          <w:noProof/>
        </w:rPr>
        <w:fldChar w:fldCharType="end"/>
      </w:r>
    </w:p>
    <w:p w14:paraId="658A116A" w14:textId="2911C422"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2 - Listado gestión de usuarios</w:t>
      </w:r>
      <w:r>
        <w:rPr>
          <w:noProof/>
        </w:rPr>
        <w:tab/>
      </w:r>
      <w:r>
        <w:rPr>
          <w:noProof/>
        </w:rPr>
        <w:fldChar w:fldCharType="begin"/>
      </w:r>
      <w:r>
        <w:rPr>
          <w:noProof/>
        </w:rPr>
        <w:instrText xml:space="preserve"> PAGEREF _Toc236738993 \h </w:instrText>
      </w:r>
      <w:r>
        <w:rPr>
          <w:noProof/>
        </w:rPr>
      </w:r>
      <w:r>
        <w:rPr>
          <w:noProof/>
        </w:rPr>
        <w:fldChar w:fldCharType="separate"/>
      </w:r>
      <w:r>
        <w:rPr>
          <w:noProof/>
        </w:rPr>
        <w:t>16</w:t>
      </w:r>
      <w:r>
        <w:rPr>
          <w:noProof/>
        </w:rPr>
        <w:fldChar w:fldCharType="end"/>
      </w:r>
    </w:p>
    <w:p w14:paraId="7CCAF40F" w14:textId="301B3AC8"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3 - Ventana buscar NIF</w:t>
      </w:r>
      <w:r>
        <w:rPr>
          <w:noProof/>
        </w:rPr>
        <w:tab/>
      </w:r>
      <w:r>
        <w:rPr>
          <w:noProof/>
        </w:rPr>
        <w:fldChar w:fldCharType="begin"/>
      </w:r>
      <w:r>
        <w:rPr>
          <w:noProof/>
        </w:rPr>
        <w:instrText xml:space="preserve"> PAGEREF _Toc236738994 \h </w:instrText>
      </w:r>
      <w:r>
        <w:rPr>
          <w:noProof/>
        </w:rPr>
      </w:r>
      <w:r>
        <w:rPr>
          <w:noProof/>
        </w:rPr>
        <w:fldChar w:fldCharType="separate"/>
      </w:r>
      <w:r>
        <w:rPr>
          <w:noProof/>
        </w:rPr>
        <w:t>17</w:t>
      </w:r>
      <w:r>
        <w:rPr>
          <w:noProof/>
        </w:rPr>
        <w:fldChar w:fldCharType="end"/>
      </w:r>
    </w:p>
    <w:p w14:paraId="1101E5FA" w14:textId="761BBB33"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4 - Ventana Nuevo Usuario</w:t>
      </w:r>
      <w:r>
        <w:rPr>
          <w:noProof/>
        </w:rPr>
        <w:tab/>
      </w:r>
      <w:r>
        <w:rPr>
          <w:noProof/>
        </w:rPr>
        <w:fldChar w:fldCharType="begin"/>
      </w:r>
      <w:r>
        <w:rPr>
          <w:noProof/>
        </w:rPr>
        <w:instrText xml:space="preserve"> PAGEREF _Toc236738995 \h </w:instrText>
      </w:r>
      <w:r>
        <w:rPr>
          <w:noProof/>
        </w:rPr>
      </w:r>
      <w:r>
        <w:rPr>
          <w:noProof/>
        </w:rPr>
        <w:fldChar w:fldCharType="separate"/>
      </w:r>
      <w:r>
        <w:rPr>
          <w:noProof/>
        </w:rPr>
        <w:t>18</w:t>
      </w:r>
      <w:r>
        <w:rPr>
          <w:noProof/>
        </w:rPr>
        <w:fldChar w:fldCharType="end"/>
      </w:r>
    </w:p>
    <w:p w14:paraId="10E06B7C" w14:textId="3A11F30F"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5 - Ventana Consulta de usuario</w:t>
      </w:r>
      <w:r>
        <w:rPr>
          <w:noProof/>
        </w:rPr>
        <w:tab/>
      </w:r>
      <w:r>
        <w:rPr>
          <w:noProof/>
        </w:rPr>
        <w:fldChar w:fldCharType="begin"/>
      </w:r>
      <w:r>
        <w:rPr>
          <w:noProof/>
        </w:rPr>
        <w:instrText xml:space="preserve"> PAGEREF _Toc236738996 \h </w:instrText>
      </w:r>
      <w:r>
        <w:rPr>
          <w:noProof/>
        </w:rPr>
      </w:r>
      <w:r>
        <w:rPr>
          <w:noProof/>
        </w:rPr>
        <w:fldChar w:fldCharType="separate"/>
      </w:r>
      <w:r>
        <w:rPr>
          <w:noProof/>
        </w:rPr>
        <w:t>19</w:t>
      </w:r>
      <w:r>
        <w:rPr>
          <w:noProof/>
        </w:rPr>
        <w:fldChar w:fldCharType="end"/>
      </w:r>
    </w:p>
    <w:p w14:paraId="0C88285A" w14:textId="5407DA33"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6 - Ventana Edición usuario</w:t>
      </w:r>
      <w:r>
        <w:rPr>
          <w:noProof/>
        </w:rPr>
        <w:tab/>
      </w:r>
      <w:r>
        <w:rPr>
          <w:noProof/>
        </w:rPr>
        <w:fldChar w:fldCharType="begin"/>
      </w:r>
      <w:r>
        <w:rPr>
          <w:noProof/>
        </w:rPr>
        <w:instrText xml:space="preserve"> PAGEREF _Toc236738997 \h </w:instrText>
      </w:r>
      <w:r>
        <w:rPr>
          <w:noProof/>
        </w:rPr>
      </w:r>
      <w:r>
        <w:rPr>
          <w:noProof/>
        </w:rPr>
        <w:fldChar w:fldCharType="separate"/>
      </w:r>
      <w:r>
        <w:rPr>
          <w:noProof/>
        </w:rPr>
        <w:t>20</w:t>
      </w:r>
      <w:r>
        <w:rPr>
          <w:noProof/>
        </w:rPr>
        <w:fldChar w:fldCharType="end"/>
      </w:r>
    </w:p>
    <w:p w14:paraId="5E80AFED" w14:textId="68BBB38D"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7 - Botones de exportar</w:t>
      </w:r>
      <w:r>
        <w:rPr>
          <w:noProof/>
        </w:rPr>
        <w:tab/>
      </w:r>
      <w:r>
        <w:rPr>
          <w:noProof/>
        </w:rPr>
        <w:fldChar w:fldCharType="begin"/>
      </w:r>
      <w:r>
        <w:rPr>
          <w:noProof/>
        </w:rPr>
        <w:instrText xml:space="preserve"> PAGEREF _Toc236738998 \h </w:instrText>
      </w:r>
      <w:r>
        <w:rPr>
          <w:noProof/>
        </w:rPr>
      </w:r>
      <w:r>
        <w:rPr>
          <w:noProof/>
        </w:rPr>
        <w:fldChar w:fldCharType="separate"/>
      </w:r>
      <w:r>
        <w:rPr>
          <w:noProof/>
        </w:rPr>
        <w:t>21</w:t>
      </w:r>
      <w:r>
        <w:rPr>
          <w:noProof/>
        </w:rPr>
        <w:fldChar w:fldCharType="end"/>
      </w:r>
    </w:p>
    <w:p w14:paraId="09EA0FE3" w14:textId="5FBC7420"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lastRenderedPageBreak/>
        <w:t>Ilustración 8 - Confirmación exportar</w:t>
      </w:r>
      <w:r>
        <w:rPr>
          <w:noProof/>
        </w:rPr>
        <w:tab/>
      </w:r>
      <w:r>
        <w:rPr>
          <w:noProof/>
        </w:rPr>
        <w:fldChar w:fldCharType="begin"/>
      </w:r>
      <w:r>
        <w:rPr>
          <w:noProof/>
        </w:rPr>
        <w:instrText xml:space="preserve"> PAGEREF _Toc236738999 \h </w:instrText>
      </w:r>
      <w:r>
        <w:rPr>
          <w:noProof/>
        </w:rPr>
      </w:r>
      <w:r>
        <w:rPr>
          <w:noProof/>
        </w:rPr>
        <w:fldChar w:fldCharType="separate"/>
      </w:r>
      <w:r>
        <w:rPr>
          <w:noProof/>
        </w:rPr>
        <w:t>21</w:t>
      </w:r>
      <w:r>
        <w:rPr>
          <w:noProof/>
        </w:rPr>
        <w:fldChar w:fldCharType="end"/>
      </w:r>
    </w:p>
    <w:p w14:paraId="73702372" w14:textId="6B18E3F0"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9 - Navegación y filtrado por campo del listado</w:t>
      </w:r>
      <w:r>
        <w:rPr>
          <w:noProof/>
        </w:rPr>
        <w:tab/>
      </w:r>
      <w:r>
        <w:rPr>
          <w:noProof/>
        </w:rPr>
        <w:fldChar w:fldCharType="begin"/>
      </w:r>
      <w:r>
        <w:rPr>
          <w:noProof/>
        </w:rPr>
        <w:instrText xml:space="preserve"> PAGEREF _Toc236739000 \h </w:instrText>
      </w:r>
      <w:r>
        <w:rPr>
          <w:noProof/>
        </w:rPr>
      </w:r>
      <w:r>
        <w:rPr>
          <w:noProof/>
        </w:rPr>
        <w:fldChar w:fldCharType="separate"/>
      </w:r>
      <w:r>
        <w:rPr>
          <w:noProof/>
        </w:rPr>
        <w:t>22</w:t>
      </w:r>
      <w:r>
        <w:rPr>
          <w:noProof/>
        </w:rPr>
        <w:fldChar w:fldCharType="end"/>
      </w:r>
    </w:p>
    <w:p w14:paraId="300CBE28" w14:textId="1282F1BB"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10 - Navegación y filtrado por Rol</w:t>
      </w:r>
      <w:r>
        <w:rPr>
          <w:noProof/>
        </w:rPr>
        <w:tab/>
      </w:r>
      <w:r>
        <w:rPr>
          <w:noProof/>
        </w:rPr>
        <w:fldChar w:fldCharType="begin"/>
      </w:r>
      <w:r>
        <w:rPr>
          <w:noProof/>
        </w:rPr>
        <w:instrText xml:space="preserve"> PAGEREF _Toc236739001 \h </w:instrText>
      </w:r>
      <w:r>
        <w:rPr>
          <w:noProof/>
        </w:rPr>
      </w:r>
      <w:r>
        <w:rPr>
          <w:noProof/>
        </w:rPr>
        <w:fldChar w:fldCharType="separate"/>
      </w:r>
      <w:r>
        <w:rPr>
          <w:noProof/>
        </w:rPr>
        <w:t>22</w:t>
      </w:r>
      <w:r>
        <w:rPr>
          <w:noProof/>
        </w:rPr>
        <w:fldChar w:fldCharType="end"/>
      </w:r>
    </w:p>
    <w:p w14:paraId="73E7D42D" w14:textId="0BBA720C"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11 - Ventana de Gestión de Roles</w:t>
      </w:r>
      <w:r>
        <w:rPr>
          <w:noProof/>
        </w:rPr>
        <w:tab/>
      </w:r>
      <w:r>
        <w:rPr>
          <w:noProof/>
        </w:rPr>
        <w:fldChar w:fldCharType="begin"/>
      </w:r>
      <w:r>
        <w:rPr>
          <w:noProof/>
        </w:rPr>
        <w:instrText xml:space="preserve"> PAGEREF _Toc236739002 \h </w:instrText>
      </w:r>
      <w:r>
        <w:rPr>
          <w:noProof/>
        </w:rPr>
      </w:r>
      <w:r>
        <w:rPr>
          <w:noProof/>
        </w:rPr>
        <w:fldChar w:fldCharType="separate"/>
      </w:r>
      <w:r>
        <w:rPr>
          <w:noProof/>
        </w:rPr>
        <w:t>23</w:t>
      </w:r>
      <w:r>
        <w:rPr>
          <w:noProof/>
        </w:rPr>
        <w:fldChar w:fldCharType="end"/>
      </w:r>
    </w:p>
    <w:p w14:paraId="1FC3C5C6" w14:textId="0184D526"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12 - Interfaz de alta de rol</w:t>
      </w:r>
      <w:r>
        <w:rPr>
          <w:noProof/>
        </w:rPr>
        <w:tab/>
      </w:r>
      <w:r>
        <w:rPr>
          <w:noProof/>
        </w:rPr>
        <w:fldChar w:fldCharType="begin"/>
      </w:r>
      <w:r>
        <w:rPr>
          <w:noProof/>
        </w:rPr>
        <w:instrText xml:space="preserve"> PAGEREF _Toc236739003 \h </w:instrText>
      </w:r>
      <w:r>
        <w:rPr>
          <w:noProof/>
        </w:rPr>
      </w:r>
      <w:r>
        <w:rPr>
          <w:noProof/>
        </w:rPr>
        <w:fldChar w:fldCharType="separate"/>
      </w:r>
      <w:r>
        <w:rPr>
          <w:noProof/>
        </w:rPr>
        <w:t>24</w:t>
      </w:r>
      <w:r>
        <w:rPr>
          <w:noProof/>
        </w:rPr>
        <w:fldChar w:fldCharType="end"/>
      </w:r>
    </w:p>
    <w:p w14:paraId="3487077C" w14:textId="5936AAFE"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13 - Interfaz de consulta de rol</w:t>
      </w:r>
      <w:r>
        <w:rPr>
          <w:noProof/>
        </w:rPr>
        <w:tab/>
      </w:r>
      <w:r>
        <w:rPr>
          <w:noProof/>
        </w:rPr>
        <w:fldChar w:fldCharType="begin"/>
      </w:r>
      <w:r>
        <w:rPr>
          <w:noProof/>
        </w:rPr>
        <w:instrText xml:space="preserve"> PAGEREF _Toc236739004 \h </w:instrText>
      </w:r>
      <w:r>
        <w:rPr>
          <w:noProof/>
        </w:rPr>
      </w:r>
      <w:r>
        <w:rPr>
          <w:noProof/>
        </w:rPr>
        <w:fldChar w:fldCharType="separate"/>
      </w:r>
      <w:r>
        <w:rPr>
          <w:noProof/>
        </w:rPr>
        <w:t>25</w:t>
      </w:r>
      <w:r>
        <w:rPr>
          <w:noProof/>
        </w:rPr>
        <w:fldChar w:fldCharType="end"/>
      </w:r>
    </w:p>
    <w:p w14:paraId="3B36EF9F" w14:textId="4A2F5565"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14 - Interfaz de edición de rol</w:t>
      </w:r>
      <w:r>
        <w:rPr>
          <w:noProof/>
        </w:rPr>
        <w:tab/>
      </w:r>
      <w:r>
        <w:rPr>
          <w:noProof/>
        </w:rPr>
        <w:fldChar w:fldCharType="begin"/>
      </w:r>
      <w:r>
        <w:rPr>
          <w:noProof/>
        </w:rPr>
        <w:instrText xml:space="preserve"> PAGEREF _Toc236739005 \h </w:instrText>
      </w:r>
      <w:r>
        <w:rPr>
          <w:noProof/>
        </w:rPr>
      </w:r>
      <w:r>
        <w:rPr>
          <w:noProof/>
        </w:rPr>
        <w:fldChar w:fldCharType="separate"/>
      </w:r>
      <w:r>
        <w:rPr>
          <w:noProof/>
        </w:rPr>
        <w:t>26</w:t>
      </w:r>
      <w:r>
        <w:rPr>
          <w:noProof/>
        </w:rPr>
        <w:fldChar w:fldCharType="end"/>
      </w:r>
    </w:p>
    <w:p w14:paraId="45937CDB" w14:textId="37C0FA87"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15 - Interfaz de permisos asociados a un rol</w:t>
      </w:r>
      <w:r>
        <w:rPr>
          <w:noProof/>
        </w:rPr>
        <w:tab/>
      </w:r>
      <w:r>
        <w:rPr>
          <w:noProof/>
        </w:rPr>
        <w:fldChar w:fldCharType="begin"/>
      </w:r>
      <w:r>
        <w:rPr>
          <w:noProof/>
        </w:rPr>
        <w:instrText xml:space="preserve"> PAGEREF _Toc236739006 \h </w:instrText>
      </w:r>
      <w:r>
        <w:rPr>
          <w:noProof/>
        </w:rPr>
      </w:r>
      <w:r>
        <w:rPr>
          <w:noProof/>
        </w:rPr>
        <w:fldChar w:fldCharType="separate"/>
      </w:r>
      <w:r>
        <w:rPr>
          <w:noProof/>
        </w:rPr>
        <w:t>27</w:t>
      </w:r>
      <w:r>
        <w:rPr>
          <w:noProof/>
        </w:rPr>
        <w:fldChar w:fldCharType="end"/>
      </w:r>
    </w:p>
    <w:p w14:paraId="4629AC15" w14:textId="228691B1"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16 - Interfaz de asignación de roles a usuarios</w:t>
      </w:r>
      <w:r>
        <w:rPr>
          <w:noProof/>
        </w:rPr>
        <w:tab/>
      </w:r>
      <w:r>
        <w:rPr>
          <w:noProof/>
        </w:rPr>
        <w:fldChar w:fldCharType="begin"/>
      </w:r>
      <w:r>
        <w:rPr>
          <w:noProof/>
        </w:rPr>
        <w:instrText xml:space="preserve"> PAGEREF _Toc236739007 \h </w:instrText>
      </w:r>
      <w:r>
        <w:rPr>
          <w:noProof/>
        </w:rPr>
      </w:r>
      <w:r>
        <w:rPr>
          <w:noProof/>
        </w:rPr>
        <w:fldChar w:fldCharType="separate"/>
      </w:r>
      <w:r>
        <w:rPr>
          <w:noProof/>
        </w:rPr>
        <w:t>28</w:t>
      </w:r>
      <w:r>
        <w:rPr>
          <w:noProof/>
        </w:rPr>
        <w:fldChar w:fldCharType="end"/>
      </w:r>
    </w:p>
    <w:p w14:paraId="47BB8941" w14:textId="71A31A49"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17 - Vista principal de gestión de roles</w:t>
      </w:r>
      <w:r>
        <w:rPr>
          <w:noProof/>
        </w:rPr>
        <w:tab/>
      </w:r>
      <w:r>
        <w:rPr>
          <w:noProof/>
        </w:rPr>
        <w:fldChar w:fldCharType="begin"/>
      </w:r>
      <w:r>
        <w:rPr>
          <w:noProof/>
        </w:rPr>
        <w:instrText xml:space="preserve"> PAGEREF _Toc236739008 \h </w:instrText>
      </w:r>
      <w:r>
        <w:rPr>
          <w:noProof/>
        </w:rPr>
      </w:r>
      <w:r>
        <w:rPr>
          <w:noProof/>
        </w:rPr>
        <w:fldChar w:fldCharType="separate"/>
      </w:r>
      <w:r>
        <w:rPr>
          <w:noProof/>
        </w:rPr>
        <w:t>32</w:t>
      </w:r>
      <w:r>
        <w:rPr>
          <w:noProof/>
        </w:rPr>
        <w:fldChar w:fldCharType="end"/>
      </w:r>
    </w:p>
    <w:p w14:paraId="008D6479" w14:textId="0A9AEAF9"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18 - Interfaz de alta de rol</w:t>
      </w:r>
      <w:r>
        <w:rPr>
          <w:noProof/>
        </w:rPr>
        <w:tab/>
      </w:r>
      <w:r>
        <w:rPr>
          <w:noProof/>
        </w:rPr>
        <w:fldChar w:fldCharType="begin"/>
      </w:r>
      <w:r>
        <w:rPr>
          <w:noProof/>
        </w:rPr>
        <w:instrText xml:space="preserve"> PAGEREF _Toc236739009 \h </w:instrText>
      </w:r>
      <w:r>
        <w:rPr>
          <w:noProof/>
        </w:rPr>
      </w:r>
      <w:r>
        <w:rPr>
          <w:noProof/>
        </w:rPr>
        <w:fldChar w:fldCharType="separate"/>
      </w:r>
      <w:r>
        <w:rPr>
          <w:noProof/>
        </w:rPr>
        <w:t>33</w:t>
      </w:r>
      <w:r>
        <w:rPr>
          <w:noProof/>
        </w:rPr>
        <w:fldChar w:fldCharType="end"/>
      </w:r>
    </w:p>
    <w:p w14:paraId="4B5431F9" w14:textId="30D297C4"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19 - Interfaz de consulta de rol</w:t>
      </w:r>
      <w:r>
        <w:rPr>
          <w:noProof/>
        </w:rPr>
        <w:tab/>
      </w:r>
      <w:r>
        <w:rPr>
          <w:noProof/>
        </w:rPr>
        <w:fldChar w:fldCharType="begin"/>
      </w:r>
      <w:r>
        <w:rPr>
          <w:noProof/>
        </w:rPr>
        <w:instrText xml:space="preserve"> PAGEREF _Toc236739010 \h </w:instrText>
      </w:r>
      <w:r>
        <w:rPr>
          <w:noProof/>
        </w:rPr>
      </w:r>
      <w:r>
        <w:rPr>
          <w:noProof/>
        </w:rPr>
        <w:fldChar w:fldCharType="separate"/>
      </w:r>
      <w:r>
        <w:rPr>
          <w:noProof/>
        </w:rPr>
        <w:t>34</w:t>
      </w:r>
      <w:r>
        <w:rPr>
          <w:noProof/>
        </w:rPr>
        <w:fldChar w:fldCharType="end"/>
      </w:r>
    </w:p>
    <w:p w14:paraId="780E0A40" w14:textId="33029A73"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20 - Interfaz de edición de rol</w:t>
      </w:r>
      <w:r>
        <w:rPr>
          <w:noProof/>
        </w:rPr>
        <w:tab/>
      </w:r>
      <w:r>
        <w:rPr>
          <w:noProof/>
        </w:rPr>
        <w:fldChar w:fldCharType="begin"/>
      </w:r>
      <w:r>
        <w:rPr>
          <w:noProof/>
        </w:rPr>
        <w:instrText xml:space="preserve"> PAGEREF _Toc236739011 \h </w:instrText>
      </w:r>
      <w:r>
        <w:rPr>
          <w:noProof/>
        </w:rPr>
      </w:r>
      <w:r>
        <w:rPr>
          <w:noProof/>
        </w:rPr>
        <w:fldChar w:fldCharType="separate"/>
      </w:r>
      <w:r>
        <w:rPr>
          <w:noProof/>
        </w:rPr>
        <w:t>35</w:t>
      </w:r>
      <w:r>
        <w:rPr>
          <w:noProof/>
        </w:rPr>
        <w:fldChar w:fldCharType="end"/>
      </w:r>
    </w:p>
    <w:p w14:paraId="4DAC3B06" w14:textId="485DA78E"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21 - Interfaz de permisos asociados a un rol</w:t>
      </w:r>
      <w:r>
        <w:rPr>
          <w:noProof/>
        </w:rPr>
        <w:tab/>
      </w:r>
      <w:r>
        <w:rPr>
          <w:noProof/>
        </w:rPr>
        <w:fldChar w:fldCharType="begin"/>
      </w:r>
      <w:r>
        <w:rPr>
          <w:noProof/>
        </w:rPr>
        <w:instrText xml:space="preserve"> PAGEREF _Toc236739012 \h </w:instrText>
      </w:r>
      <w:r>
        <w:rPr>
          <w:noProof/>
        </w:rPr>
      </w:r>
      <w:r>
        <w:rPr>
          <w:noProof/>
        </w:rPr>
        <w:fldChar w:fldCharType="separate"/>
      </w:r>
      <w:r>
        <w:rPr>
          <w:noProof/>
        </w:rPr>
        <w:t>36</w:t>
      </w:r>
      <w:r>
        <w:rPr>
          <w:noProof/>
        </w:rPr>
        <w:fldChar w:fldCharType="end"/>
      </w:r>
    </w:p>
    <w:p w14:paraId="63614618" w14:textId="18FF6375"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22 - Interfaz de asignación de roles a usuarios</w:t>
      </w:r>
      <w:r>
        <w:rPr>
          <w:noProof/>
        </w:rPr>
        <w:tab/>
      </w:r>
      <w:r>
        <w:rPr>
          <w:noProof/>
        </w:rPr>
        <w:fldChar w:fldCharType="begin"/>
      </w:r>
      <w:r>
        <w:rPr>
          <w:noProof/>
        </w:rPr>
        <w:instrText xml:space="preserve"> PAGEREF _Toc236739013 \h </w:instrText>
      </w:r>
      <w:r>
        <w:rPr>
          <w:noProof/>
        </w:rPr>
      </w:r>
      <w:r>
        <w:rPr>
          <w:noProof/>
        </w:rPr>
        <w:fldChar w:fldCharType="separate"/>
      </w:r>
      <w:r>
        <w:rPr>
          <w:noProof/>
        </w:rPr>
        <w:t>37</w:t>
      </w:r>
      <w:r>
        <w:rPr>
          <w:noProof/>
        </w:rPr>
        <w:fldChar w:fldCharType="end"/>
      </w:r>
    </w:p>
    <w:p w14:paraId="25CAFCA8" w14:textId="7EC7739B"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23 - Solicitar Acceso Temporal</w:t>
      </w:r>
      <w:r>
        <w:rPr>
          <w:noProof/>
        </w:rPr>
        <w:tab/>
      </w:r>
      <w:r>
        <w:rPr>
          <w:noProof/>
        </w:rPr>
        <w:fldChar w:fldCharType="begin"/>
      </w:r>
      <w:r>
        <w:rPr>
          <w:noProof/>
        </w:rPr>
        <w:instrText xml:space="preserve"> PAGEREF _Toc236739014 \h </w:instrText>
      </w:r>
      <w:r>
        <w:rPr>
          <w:noProof/>
        </w:rPr>
      </w:r>
      <w:r>
        <w:rPr>
          <w:noProof/>
        </w:rPr>
        <w:fldChar w:fldCharType="separate"/>
      </w:r>
      <w:r>
        <w:rPr>
          <w:noProof/>
        </w:rPr>
        <w:t>39</w:t>
      </w:r>
      <w:r>
        <w:rPr>
          <w:noProof/>
        </w:rPr>
        <w:fldChar w:fldCharType="end"/>
      </w:r>
    </w:p>
    <w:p w14:paraId="774B8F1F" w14:textId="6FB08CF9"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24 - Datos Solicitud Acceso Temporal</w:t>
      </w:r>
      <w:r>
        <w:rPr>
          <w:noProof/>
        </w:rPr>
        <w:tab/>
      </w:r>
      <w:r>
        <w:rPr>
          <w:noProof/>
        </w:rPr>
        <w:fldChar w:fldCharType="begin"/>
      </w:r>
      <w:r>
        <w:rPr>
          <w:noProof/>
        </w:rPr>
        <w:instrText xml:space="preserve"> PAGEREF _Toc236739015 \h </w:instrText>
      </w:r>
      <w:r>
        <w:rPr>
          <w:noProof/>
        </w:rPr>
      </w:r>
      <w:r>
        <w:rPr>
          <w:noProof/>
        </w:rPr>
        <w:fldChar w:fldCharType="separate"/>
      </w:r>
      <w:r>
        <w:rPr>
          <w:noProof/>
        </w:rPr>
        <w:t>40</w:t>
      </w:r>
      <w:r>
        <w:rPr>
          <w:noProof/>
        </w:rPr>
        <w:fldChar w:fldCharType="end"/>
      </w:r>
    </w:p>
    <w:p w14:paraId="28BE8D27" w14:textId="6DB22A52"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25 - Campos Obligatorios no informados</w:t>
      </w:r>
      <w:r>
        <w:rPr>
          <w:noProof/>
        </w:rPr>
        <w:tab/>
      </w:r>
      <w:r>
        <w:rPr>
          <w:noProof/>
        </w:rPr>
        <w:fldChar w:fldCharType="begin"/>
      </w:r>
      <w:r>
        <w:rPr>
          <w:noProof/>
        </w:rPr>
        <w:instrText xml:space="preserve"> PAGEREF _Toc236739016 \h </w:instrText>
      </w:r>
      <w:r>
        <w:rPr>
          <w:noProof/>
        </w:rPr>
      </w:r>
      <w:r>
        <w:rPr>
          <w:noProof/>
        </w:rPr>
        <w:fldChar w:fldCharType="separate"/>
      </w:r>
      <w:r>
        <w:rPr>
          <w:noProof/>
        </w:rPr>
        <w:t>40</w:t>
      </w:r>
      <w:r>
        <w:rPr>
          <w:noProof/>
        </w:rPr>
        <w:fldChar w:fldCharType="end"/>
      </w:r>
    </w:p>
    <w:p w14:paraId="3139D26F" w14:textId="2FD6325F"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26 - Enviar Solicitud</w:t>
      </w:r>
      <w:r>
        <w:rPr>
          <w:noProof/>
        </w:rPr>
        <w:tab/>
      </w:r>
      <w:r>
        <w:rPr>
          <w:noProof/>
        </w:rPr>
        <w:fldChar w:fldCharType="begin"/>
      </w:r>
      <w:r>
        <w:rPr>
          <w:noProof/>
        </w:rPr>
        <w:instrText xml:space="preserve"> PAGEREF _Toc236739017 \h </w:instrText>
      </w:r>
      <w:r>
        <w:rPr>
          <w:noProof/>
        </w:rPr>
      </w:r>
      <w:r>
        <w:rPr>
          <w:noProof/>
        </w:rPr>
        <w:fldChar w:fldCharType="separate"/>
      </w:r>
      <w:r>
        <w:rPr>
          <w:noProof/>
        </w:rPr>
        <w:t>41</w:t>
      </w:r>
      <w:r>
        <w:rPr>
          <w:noProof/>
        </w:rPr>
        <w:fldChar w:fldCharType="end"/>
      </w:r>
    </w:p>
    <w:p w14:paraId="124AA7D2" w14:textId="7527DE16"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27 - Solicitud Enviada</w:t>
      </w:r>
      <w:r>
        <w:rPr>
          <w:noProof/>
        </w:rPr>
        <w:tab/>
      </w:r>
      <w:r>
        <w:rPr>
          <w:noProof/>
        </w:rPr>
        <w:fldChar w:fldCharType="begin"/>
      </w:r>
      <w:r>
        <w:rPr>
          <w:noProof/>
        </w:rPr>
        <w:instrText xml:space="preserve"> PAGEREF _Toc236739018 \h </w:instrText>
      </w:r>
      <w:r>
        <w:rPr>
          <w:noProof/>
        </w:rPr>
      </w:r>
      <w:r>
        <w:rPr>
          <w:noProof/>
        </w:rPr>
        <w:fldChar w:fldCharType="separate"/>
      </w:r>
      <w:r>
        <w:rPr>
          <w:noProof/>
        </w:rPr>
        <w:t>41</w:t>
      </w:r>
      <w:r>
        <w:rPr>
          <w:noProof/>
        </w:rPr>
        <w:fldChar w:fldCharType="end"/>
      </w:r>
    </w:p>
    <w:p w14:paraId="5514DF4E" w14:textId="66563289"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28 - Notificación al Administrador de una nueva solicitud de acceso temporal</w:t>
      </w:r>
      <w:r>
        <w:rPr>
          <w:noProof/>
        </w:rPr>
        <w:tab/>
      </w:r>
      <w:r>
        <w:rPr>
          <w:noProof/>
        </w:rPr>
        <w:fldChar w:fldCharType="begin"/>
      </w:r>
      <w:r>
        <w:rPr>
          <w:noProof/>
        </w:rPr>
        <w:instrText xml:space="preserve"> PAGEREF _Toc236739019 \h </w:instrText>
      </w:r>
      <w:r>
        <w:rPr>
          <w:noProof/>
        </w:rPr>
      </w:r>
      <w:r>
        <w:rPr>
          <w:noProof/>
        </w:rPr>
        <w:fldChar w:fldCharType="separate"/>
      </w:r>
      <w:r>
        <w:rPr>
          <w:noProof/>
        </w:rPr>
        <w:t>41</w:t>
      </w:r>
      <w:r>
        <w:rPr>
          <w:noProof/>
        </w:rPr>
        <w:fldChar w:fldCharType="end"/>
      </w:r>
    </w:p>
    <w:p w14:paraId="1CC7A022" w14:textId="382A2FD9"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29 - Listado de Solicitudes de acceso temporal</w:t>
      </w:r>
      <w:r>
        <w:rPr>
          <w:noProof/>
        </w:rPr>
        <w:tab/>
      </w:r>
      <w:r>
        <w:rPr>
          <w:noProof/>
        </w:rPr>
        <w:fldChar w:fldCharType="begin"/>
      </w:r>
      <w:r>
        <w:rPr>
          <w:noProof/>
        </w:rPr>
        <w:instrText xml:space="preserve"> PAGEREF _Toc236739020 \h </w:instrText>
      </w:r>
      <w:r>
        <w:rPr>
          <w:noProof/>
        </w:rPr>
      </w:r>
      <w:r>
        <w:rPr>
          <w:noProof/>
        </w:rPr>
        <w:fldChar w:fldCharType="separate"/>
      </w:r>
      <w:r>
        <w:rPr>
          <w:noProof/>
        </w:rPr>
        <w:t>42</w:t>
      </w:r>
      <w:r>
        <w:rPr>
          <w:noProof/>
        </w:rPr>
        <w:fldChar w:fldCharType="end"/>
      </w:r>
    </w:p>
    <w:p w14:paraId="3157084D" w14:textId="065BFA2B"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30 - Periodo Solicitud acceso temporal</w:t>
      </w:r>
      <w:r>
        <w:rPr>
          <w:noProof/>
        </w:rPr>
        <w:tab/>
      </w:r>
      <w:r>
        <w:rPr>
          <w:noProof/>
        </w:rPr>
        <w:fldChar w:fldCharType="begin"/>
      </w:r>
      <w:r>
        <w:rPr>
          <w:noProof/>
        </w:rPr>
        <w:instrText xml:space="preserve"> PAGEREF _Toc236739021 \h </w:instrText>
      </w:r>
      <w:r>
        <w:rPr>
          <w:noProof/>
        </w:rPr>
      </w:r>
      <w:r>
        <w:rPr>
          <w:noProof/>
        </w:rPr>
        <w:fldChar w:fldCharType="separate"/>
      </w:r>
      <w:r>
        <w:rPr>
          <w:noProof/>
        </w:rPr>
        <w:t>42</w:t>
      </w:r>
      <w:r>
        <w:rPr>
          <w:noProof/>
        </w:rPr>
        <w:fldChar w:fldCharType="end"/>
      </w:r>
    </w:p>
    <w:p w14:paraId="72E6448A" w14:textId="337A7532" w:rsidR="006B313A" w:rsidRDefault="006B313A">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rPr>
          <w:noProof/>
        </w:rPr>
        <w:t>Ilustración 31 - Aprobar Solicitud</w:t>
      </w:r>
      <w:r>
        <w:rPr>
          <w:noProof/>
        </w:rPr>
        <w:tab/>
      </w:r>
      <w:r>
        <w:rPr>
          <w:noProof/>
        </w:rPr>
        <w:fldChar w:fldCharType="begin"/>
      </w:r>
      <w:r>
        <w:rPr>
          <w:noProof/>
        </w:rPr>
        <w:instrText xml:space="preserve"> PAGEREF _Toc236739022 \h </w:instrText>
      </w:r>
      <w:r>
        <w:rPr>
          <w:noProof/>
        </w:rPr>
      </w:r>
      <w:r>
        <w:rPr>
          <w:noProof/>
        </w:rPr>
        <w:fldChar w:fldCharType="separate"/>
      </w:r>
      <w:r>
        <w:rPr>
          <w:noProof/>
        </w:rPr>
        <w:t>43</w:t>
      </w:r>
      <w:r>
        <w:rPr>
          <w:noProof/>
        </w:rPr>
        <w:fldChar w:fldCharType="end"/>
      </w:r>
    </w:p>
    <w:p w14:paraId="3858EA15" w14:textId="06E068C8" w:rsidR="006C06B4" w:rsidRDefault="006C06B4" w:rsidP="6B8FE3D2">
      <w:pPr>
        <w:rPr>
          <w:rFonts w:eastAsia="Arial" w:cs="Arial"/>
          <w:b/>
          <w:bCs/>
          <w:sz w:val="28"/>
          <w:szCs w:val="28"/>
        </w:rPr>
      </w:pPr>
      <w:r>
        <w:rPr>
          <w:rFonts w:eastAsia="Arial" w:cs="Arial"/>
          <w:b/>
          <w:bCs/>
          <w:sz w:val="28"/>
          <w:szCs w:val="28"/>
        </w:rPr>
        <w:fldChar w:fldCharType="end"/>
      </w:r>
    </w:p>
    <w:p w14:paraId="58D31560" w14:textId="533C38CA" w:rsidR="6B8FE3D2" w:rsidRDefault="6B8FE3D2" w:rsidP="6B8FE3D2">
      <w:r w:rsidRPr="6B8FE3D2">
        <w:rPr>
          <w:rFonts w:eastAsia="Arial" w:cs="Arial"/>
          <w:b/>
          <w:bCs/>
          <w:sz w:val="28"/>
          <w:szCs w:val="28"/>
        </w:rPr>
        <w:t>TABLAS</w:t>
      </w:r>
    </w:p>
    <w:p w14:paraId="3D5994C2" w14:textId="60A717D9" w:rsidR="006B313A" w:rsidRDefault="00F07A13">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r>
        <w:fldChar w:fldCharType="begin"/>
      </w:r>
      <w:r>
        <w:instrText xml:space="preserve"> TOC \h \z \c "Tabla" </w:instrText>
      </w:r>
      <w:r>
        <w:fldChar w:fldCharType="separate"/>
      </w:r>
      <w:hyperlink w:anchor="_Toc236739023" w:history="1">
        <w:r w:rsidR="006B313A" w:rsidRPr="00CE7788">
          <w:rPr>
            <w:rStyle w:val="Hipervnculo"/>
            <w:i/>
            <w:iCs/>
            <w:noProof/>
          </w:rPr>
          <w:t>Tabla 1 - Tabla de referencias</w:t>
        </w:r>
        <w:r w:rsidR="006B313A">
          <w:rPr>
            <w:noProof/>
            <w:webHidden/>
          </w:rPr>
          <w:tab/>
        </w:r>
        <w:r w:rsidR="006B313A">
          <w:rPr>
            <w:noProof/>
            <w:webHidden/>
          </w:rPr>
          <w:fldChar w:fldCharType="begin"/>
        </w:r>
        <w:r w:rsidR="006B313A">
          <w:rPr>
            <w:noProof/>
            <w:webHidden/>
          </w:rPr>
          <w:instrText xml:space="preserve"> PAGEREF _Toc236739023 \h </w:instrText>
        </w:r>
        <w:r w:rsidR="006B313A">
          <w:rPr>
            <w:noProof/>
            <w:webHidden/>
          </w:rPr>
        </w:r>
        <w:r w:rsidR="006B313A">
          <w:rPr>
            <w:noProof/>
            <w:webHidden/>
          </w:rPr>
          <w:fldChar w:fldCharType="separate"/>
        </w:r>
        <w:r w:rsidR="006B313A">
          <w:rPr>
            <w:noProof/>
            <w:webHidden/>
          </w:rPr>
          <w:t>1</w:t>
        </w:r>
        <w:r w:rsidR="006B313A">
          <w:rPr>
            <w:noProof/>
            <w:webHidden/>
          </w:rPr>
          <w:fldChar w:fldCharType="end"/>
        </w:r>
      </w:hyperlink>
    </w:p>
    <w:p w14:paraId="30ACA2C1" w14:textId="231D1AFB" w:rsidR="006B313A" w:rsidRDefault="0074562C">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hyperlink w:anchor="_Toc236739024" w:history="1">
        <w:r w:rsidR="006B313A" w:rsidRPr="00CE7788">
          <w:rPr>
            <w:rStyle w:val="Hipervnculo"/>
            <w:noProof/>
          </w:rPr>
          <w:t>Tabla 2 - Tabla de dependencias entre casos de uso</w:t>
        </w:r>
        <w:r w:rsidR="006B313A">
          <w:rPr>
            <w:noProof/>
            <w:webHidden/>
          </w:rPr>
          <w:tab/>
        </w:r>
        <w:r w:rsidR="006B313A">
          <w:rPr>
            <w:noProof/>
            <w:webHidden/>
          </w:rPr>
          <w:fldChar w:fldCharType="begin"/>
        </w:r>
        <w:r w:rsidR="006B313A">
          <w:rPr>
            <w:noProof/>
            <w:webHidden/>
          </w:rPr>
          <w:instrText xml:space="preserve"> PAGEREF _Toc236739024 \h </w:instrText>
        </w:r>
        <w:r w:rsidR="006B313A">
          <w:rPr>
            <w:noProof/>
            <w:webHidden/>
          </w:rPr>
        </w:r>
        <w:r w:rsidR="006B313A">
          <w:rPr>
            <w:noProof/>
            <w:webHidden/>
          </w:rPr>
          <w:fldChar w:fldCharType="separate"/>
        </w:r>
        <w:r w:rsidR="006B313A">
          <w:rPr>
            <w:noProof/>
            <w:webHidden/>
          </w:rPr>
          <w:t>10</w:t>
        </w:r>
        <w:r w:rsidR="006B313A">
          <w:rPr>
            <w:noProof/>
            <w:webHidden/>
          </w:rPr>
          <w:fldChar w:fldCharType="end"/>
        </w:r>
      </w:hyperlink>
    </w:p>
    <w:p w14:paraId="69EC9C81" w14:textId="6A1ECAA1" w:rsidR="006B313A" w:rsidRDefault="0074562C">
      <w:pPr>
        <w:pStyle w:val="Tabladeilustraciones"/>
        <w:tabs>
          <w:tab w:val="right" w:leader="dot" w:pos="9859"/>
        </w:tabs>
        <w:rPr>
          <w:rFonts w:asciiTheme="minorHAnsi" w:eastAsiaTheme="minorEastAsia" w:hAnsiTheme="minorHAnsi"/>
          <w:noProof/>
          <w:kern w:val="2"/>
          <w:sz w:val="24"/>
          <w:szCs w:val="24"/>
          <w:lang w:eastAsia="es-ES"/>
          <w14:ligatures w14:val="standardContextual"/>
        </w:rPr>
      </w:pPr>
      <w:hyperlink w:anchor="_Toc236739025" w:history="1">
        <w:r w:rsidR="006B313A" w:rsidRPr="00CE7788">
          <w:rPr>
            <w:rStyle w:val="Hipervnculo"/>
            <w:noProof/>
          </w:rPr>
          <w:t>Tabla 3 - Tabla de matriz de trazabilidad</w:t>
        </w:r>
        <w:r w:rsidR="006B313A">
          <w:rPr>
            <w:noProof/>
            <w:webHidden/>
          </w:rPr>
          <w:tab/>
        </w:r>
        <w:r w:rsidR="006B313A">
          <w:rPr>
            <w:noProof/>
            <w:webHidden/>
          </w:rPr>
          <w:fldChar w:fldCharType="begin"/>
        </w:r>
        <w:r w:rsidR="006B313A">
          <w:rPr>
            <w:noProof/>
            <w:webHidden/>
          </w:rPr>
          <w:instrText xml:space="preserve"> PAGEREF _Toc236739025 \h </w:instrText>
        </w:r>
        <w:r w:rsidR="006B313A">
          <w:rPr>
            <w:noProof/>
            <w:webHidden/>
          </w:rPr>
        </w:r>
        <w:r w:rsidR="006B313A">
          <w:rPr>
            <w:noProof/>
            <w:webHidden/>
          </w:rPr>
          <w:fldChar w:fldCharType="separate"/>
        </w:r>
        <w:r w:rsidR="006B313A">
          <w:rPr>
            <w:noProof/>
            <w:webHidden/>
          </w:rPr>
          <w:t>15</w:t>
        </w:r>
        <w:r w:rsidR="006B313A">
          <w:rPr>
            <w:noProof/>
            <w:webHidden/>
          </w:rPr>
          <w:fldChar w:fldCharType="end"/>
        </w:r>
      </w:hyperlink>
    </w:p>
    <w:p w14:paraId="5781842A" w14:textId="353CEB43" w:rsidR="00F07A13" w:rsidRPr="00F07A13" w:rsidRDefault="00F07A13" w:rsidP="00F07A13">
      <w:pPr>
        <w:sectPr w:rsidR="00F07A13" w:rsidRPr="00F07A13" w:rsidSect="00E932B9">
          <w:pgSz w:w="11910" w:h="16840" w:code="9"/>
          <w:pgMar w:top="1060" w:right="879" w:bottom="278" w:left="1162" w:header="720" w:footer="720" w:gutter="0"/>
          <w:cols w:space="720"/>
          <w:noEndnote/>
        </w:sectPr>
      </w:pPr>
      <w:r>
        <w:fldChar w:fldCharType="end"/>
      </w:r>
    </w:p>
    <w:p w14:paraId="1EB814E7" w14:textId="77777777" w:rsidR="00CF763A" w:rsidRPr="00CF763A" w:rsidRDefault="00CF763A" w:rsidP="17C8CF4E">
      <w:pPr>
        <w:pStyle w:val="Ttulo1"/>
        <w:rPr>
          <w:lang w:eastAsia="es-ES"/>
        </w:rPr>
      </w:pPr>
      <w:bookmarkStart w:id="2" w:name="_Toc129948670"/>
      <w:bookmarkStart w:id="3" w:name="_Toc790378479"/>
      <w:bookmarkStart w:id="4" w:name="_Toc239844713"/>
      <w:r w:rsidRPr="17C8CF4E">
        <w:rPr>
          <w:lang w:eastAsia="es-ES"/>
        </w:rPr>
        <w:lastRenderedPageBreak/>
        <w:t>DESCRIPCIÓN</w:t>
      </w:r>
      <w:bookmarkEnd w:id="2"/>
      <w:bookmarkEnd w:id="3"/>
      <w:bookmarkEnd w:id="4"/>
    </w:p>
    <w:p w14:paraId="5C01807B" w14:textId="717C63C8" w:rsidR="001406A1" w:rsidRDefault="001406A1" w:rsidP="00CF763A">
      <w:pPr>
        <w:spacing w:before="120"/>
        <w:jc w:val="both"/>
        <w:rPr>
          <w:rFonts w:cs="Arial"/>
        </w:rPr>
      </w:pPr>
      <w:r>
        <w:rPr>
          <w:rFonts w:cs="Arial"/>
        </w:rPr>
        <w:t xml:space="preserve">El presente documento corresponde al Análisis Funcional de la Nueva Gestión de Usuarios en </w:t>
      </w:r>
      <w:r w:rsidR="006C06B4">
        <w:rPr>
          <w:rFonts w:cs="Arial"/>
        </w:rPr>
        <w:t>ACTIVOS</w:t>
      </w:r>
      <w:r>
        <w:rPr>
          <w:rFonts w:cs="Arial"/>
        </w:rPr>
        <w:t>, cuyo objetivo es la visualización y gestión de los datos de los usuarios por parte del Administrador dentro del sistema.</w:t>
      </w:r>
      <w:r w:rsidR="00AB53DC">
        <w:rPr>
          <w:rFonts w:cs="Arial"/>
        </w:rPr>
        <w:t xml:space="preserve"> </w:t>
      </w:r>
    </w:p>
    <w:p w14:paraId="691E8647" w14:textId="064A75DA" w:rsidR="00ED1A5C" w:rsidRDefault="00ED1A5C" w:rsidP="00CF763A">
      <w:pPr>
        <w:spacing w:before="120"/>
        <w:jc w:val="both"/>
        <w:rPr>
          <w:rFonts w:cs="Arial"/>
          <w:lang w:eastAsia="es-ES"/>
        </w:rPr>
      </w:pPr>
      <w:r>
        <w:rPr>
          <w:rFonts w:cs="Arial"/>
        </w:rPr>
        <w:t xml:space="preserve">Se centra en los requisitos funcionales (y algunos no funcionales) dados por el archivo </w:t>
      </w:r>
      <w:r w:rsidR="0074562C" w:rsidRPr="008126AD">
        <w:rPr>
          <w:rFonts w:cs="Arial"/>
          <w:lang w:eastAsia="es-ES"/>
        </w:rPr>
        <w:t>20240206_cestic_pdc_pl_edr_ACTIVOS INMATERIALES_v.008</w:t>
      </w:r>
      <w:r w:rsidR="006C06B4" w:rsidRPr="0074562C">
        <w:rPr>
          <w:rFonts w:cs="Arial"/>
          <w:color w:val="000000" w:themeColor="text1"/>
          <w:lang w:eastAsia="es-ES"/>
        </w:rPr>
        <w:t>,</w:t>
      </w:r>
      <w:r w:rsidRPr="006C06B4">
        <w:rPr>
          <w:rFonts w:cs="Arial"/>
          <w:color w:val="FF0000"/>
          <w:lang w:eastAsia="es-ES"/>
        </w:rPr>
        <w:t xml:space="preserve"> </w:t>
      </w:r>
      <w:r w:rsidR="006C06B4" w:rsidRPr="006C06B4">
        <w:rPr>
          <w:rFonts w:cs="Arial"/>
          <w:lang w:eastAsia="es-ES"/>
        </w:rPr>
        <w:t>en el que se especifican los requisitos que debe cumplir la nueva aplicación de “Activos Inmateriales”</w:t>
      </w:r>
      <w:r w:rsidRPr="006C06B4">
        <w:rPr>
          <w:rFonts w:cs="Arial"/>
          <w:lang w:eastAsia="es-ES"/>
        </w:rPr>
        <w:t xml:space="preserve">. </w:t>
      </w:r>
    </w:p>
    <w:p w14:paraId="5BA6D684" w14:textId="5A9DAD7F" w:rsidR="007F3853" w:rsidRPr="007F3853" w:rsidRDefault="00ED1A5C" w:rsidP="00CF763A">
      <w:pPr>
        <w:spacing w:before="120"/>
        <w:jc w:val="both"/>
        <w:rPr>
          <w:rFonts w:cs="Arial"/>
          <w:lang w:eastAsia="es-ES"/>
        </w:rPr>
      </w:pPr>
      <w:r>
        <w:t xml:space="preserve">En el documento se define el análisis funcional del módulo Gestión de Usuarios y Gestión de Roles, correspondientes a los casos de uso </w:t>
      </w:r>
      <w:commentRangeStart w:id="5"/>
      <w:r w:rsidRPr="0074562C">
        <w:rPr>
          <w:color w:val="000000" w:themeColor="text1"/>
        </w:rPr>
        <w:t>UC-01 a UC-</w:t>
      </w:r>
      <w:commentRangeEnd w:id="5"/>
      <w:r w:rsidR="003C4BBD" w:rsidRPr="0074562C">
        <w:rPr>
          <w:rStyle w:val="Refdecomentario"/>
          <w:color w:val="000000" w:themeColor="text1"/>
          <w:sz w:val="22"/>
          <w:szCs w:val="22"/>
        </w:rPr>
        <w:commentReference w:id="5"/>
      </w:r>
      <w:r w:rsidR="0074562C" w:rsidRPr="0074562C">
        <w:rPr>
          <w:color w:val="000000" w:themeColor="text1"/>
        </w:rPr>
        <w:t>16</w:t>
      </w:r>
      <w:r>
        <w:t>, los cuales describen las funcionalidades de visualización, creación, consulta, edición y administración de usuarios, así como la gestión de roles, permisos asociados a roles, asignación de roles a usuarios y eliminación</w:t>
      </w:r>
      <w:r w:rsidR="003C4BBD">
        <w:t xml:space="preserve"> lógica</w:t>
      </w:r>
      <w:r>
        <w:t xml:space="preserve"> controlada de roles.</w:t>
      </w:r>
    </w:p>
    <w:p w14:paraId="76278C9F" w14:textId="77777777" w:rsidR="00CF763A" w:rsidRPr="00CF763A" w:rsidRDefault="00CF763A" w:rsidP="17C8CF4E">
      <w:pPr>
        <w:pStyle w:val="Ttulo1"/>
        <w:rPr>
          <w:lang w:eastAsia="es-ES"/>
        </w:rPr>
      </w:pPr>
      <w:bookmarkStart w:id="6" w:name="_Toc129948671"/>
      <w:bookmarkStart w:id="7" w:name="_Toc278329285"/>
      <w:bookmarkStart w:id="8" w:name="_Toc239844714"/>
      <w:r w:rsidRPr="17C8CF4E">
        <w:rPr>
          <w:lang w:eastAsia="es-ES"/>
        </w:rPr>
        <w:t>REFERENCIAS</w:t>
      </w:r>
      <w:bookmarkEnd w:id="6"/>
      <w:bookmarkEnd w:id="7"/>
      <w:bookmarkEnd w:id="8"/>
    </w:p>
    <w:p w14:paraId="664AB5BB" w14:textId="77777777" w:rsidR="00CF763A" w:rsidRPr="00CF763A" w:rsidRDefault="00CF763A" w:rsidP="00CF763A">
      <w:pPr>
        <w:spacing w:before="120"/>
        <w:jc w:val="both"/>
        <w:rPr>
          <w:rFonts w:cs="Arial"/>
        </w:rPr>
      </w:pPr>
      <w:r w:rsidRPr="00CF763A">
        <w:rPr>
          <w:rFonts w:cs="Arial"/>
        </w:rPr>
        <w:t>Antecedentes y documentos considerados para la elaboración del Documento de Análisis Funcional (DAF).</w:t>
      </w:r>
    </w:p>
    <w:tbl>
      <w:tblPr>
        <w:tblStyle w:val="Tablaconcuadrcula1"/>
        <w:tblW w:w="0" w:type="auto"/>
        <w:jc w:val="center"/>
        <w:tblLook w:val="04A0" w:firstRow="1" w:lastRow="0" w:firstColumn="1" w:lastColumn="0" w:noHBand="0" w:noVBand="1"/>
      </w:tblPr>
      <w:tblGrid>
        <w:gridCol w:w="981"/>
        <w:gridCol w:w="6394"/>
        <w:gridCol w:w="1687"/>
      </w:tblGrid>
      <w:tr w:rsidR="00CF763A" w:rsidRPr="00CF763A" w14:paraId="50DB1FC3" w14:textId="77777777" w:rsidTr="0074562C">
        <w:trPr>
          <w:jc w:val="center"/>
        </w:trPr>
        <w:tc>
          <w:tcPr>
            <w:tcW w:w="981" w:type="dxa"/>
            <w:shd w:val="clear" w:color="auto" w:fill="3C6685"/>
          </w:tcPr>
          <w:p w14:paraId="5B2ABE71" w14:textId="77777777" w:rsidR="00CF763A" w:rsidRPr="00CF763A" w:rsidRDefault="00CF763A" w:rsidP="00CF763A">
            <w:pPr>
              <w:spacing w:before="120"/>
              <w:rPr>
                <w:rFonts w:cs="Arial"/>
                <w:b/>
                <w:color w:val="FFFFFF" w:themeColor="background1"/>
                <w:lang w:eastAsia="es-ES"/>
              </w:rPr>
            </w:pPr>
            <w:r w:rsidRPr="00CF763A">
              <w:rPr>
                <w:rFonts w:cs="Arial"/>
                <w:b/>
                <w:color w:val="FFFFFF" w:themeColor="background1"/>
                <w:lang w:eastAsia="es-ES"/>
              </w:rPr>
              <w:t>ID</w:t>
            </w:r>
          </w:p>
        </w:tc>
        <w:tc>
          <w:tcPr>
            <w:tcW w:w="6394" w:type="dxa"/>
            <w:shd w:val="clear" w:color="auto" w:fill="3C6685"/>
          </w:tcPr>
          <w:p w14:paraId="11D8EA64" w14:textId="77777777" w:rsidR="00CF763A" w:rsidRPr="00CF763A" w:rsidRDefault="00CF763A" w:rsidP="00CF763A">
            <w:pPr>
              <w:spacing w:before="120"/>
              <w:rPr>
                <w:rFonts w:cs="Arial"/>
                <w:b/>
                <w:color w:val="FFFFFF" w:themeColor="background1"/>
                <w:lang w:eastAsia="es-ES"/>
              </w:rPr>
            </w:pPr>
            <w:r w:rsidRPr="00CF763A">
              <w:rPr>
                <w:rFonts w:cs="Arial"/>
                <w:b/>
                <w:color w:val="FFFFFF" w:themeColor="background1"/>
                <w:lang w:eastAsia="es-ES"/>
              </w:rPr>
              <w:t>DOCUMENTO / OTROS</w:t>
            </w:r>
          </w:p>
        </w:tc>
        <w:tc>
          <w:tcPr>
            <w:tcW w:w="1687" w:type="dxa"/>
            <w:shd w:val="clear" w:color="auto" w:fill="3C6685"/>
          </w:tcPr>
          <w:p w14:paraId="49A4C309" w14:textId="77777777" w:rsidR="00CF763A" w:rsidRPr="00CF763A" w:rsidRDefault="00CF763A" w:rsidP="00CF763A">
            <w:pPr>
              <w:spacing w:before="120"/>
              <w:rPr>
                <w:rFonts w:cs="Arial"/>
                <w:b/>
                <w:color w:val="FFFFFF" w:themeColor="background1"/>
                <w:lang w:eastAsia="es-ES"/>
              </w:rPr>
            </w:pPr>
            <w:r w:rsidRPr="00CF763A">
              <w:rPr>
                <w:rFonts w:cs="Arial"/>
                <w:b/>
                <w:color w:val="FFFFFF" w:themeColor="background1"/>
                <w:lang w:eastAsia="es-ES"/>
              </w:rPr>
              <w:t>ARCHIVO</w:t>
            </w:r>
          </w:p>
        </w:tc>
      </w:tr>
      <w:tr w:rsidR="0074562C" w:rsidRPr="00CF763A" w14:paraId="314C00B3" w14:textId="77777777" w:rsidTr="0074562C">
        <w:trPr>
          <w:jc w:val="center"/>
        </w:trPr>
        <w:tc>
          <w:tcPr>
            <w:tcW w:w="981" w:type="dxa"/>
          </w:tcPr>
          <w:p w14:paraId="015E6079" w14:textId="77777777" w:rsidR="0074562C" w:rsidRPr="00CF763A" w:rsidRDefault="0074562C" w:rsidP="0074562C">
            <w:pPr>
              <w:spacing w:before="120"/>
              <w:rPr>
                <w:rFonts w:cs="Arial"/>
                <w:smallCaps/>
                <w:color w:val="5A5A5A" w:themeColor="text1" w:themeTint="A5"/>
                <w:lang w:eastAsia="es-ES"/>
              </w:rPr>
            </w:pPr>
            <w:r w:rsidRPr="00CF763A">
              <w:rPr>
                <w:rFonts w:cs="Arial"/>
                <w:smallCaps/>
                <w:color w:val="5A5A5A" w:themeColor="text1" w:themeTint="A5"/>
                <w:lang w:eastAsia="es-ES"/>
              </w:rPr>
              <w:t>[REF1]</w:t>
            </w:r>
          </w:p>
        </w:tc>
        <w:tc>
          <w:tcPr>
            <w:tcW w:w="6394" w:type="dxa"/>
          </w:tcPr>
          <w:p w14:paraId="1CA7B343" w14:textId="0E87D536" w:rsidR="0074562C" w:rsidRPr="00CF763A" w:rsidRDefault="0074562C" w:rsidP="0074562C">
            <w:pPr>
              <w:spacing w:before="120"/>
              <w:rPr>
                <w:rFonts w:cs="Arial"/>
                <w:lang w:eastAsia="es-ES"/>
              </w:rPr>
            </w:pPr>
            <w:r w:rsidRPr="008126AD">
              <w:rPr>
                <w:rFonts w:cs="Arial"/>
                <w:lang w:eastAsia="es-ES"/>
              </w:rPr>
              <w:t>2_definicion herramienta bbdd aaii_cestic_v1_7.pdf</w:t>
            </w:r>
          </w:p>
        </w:tc>
        <w:tc>
          <w:tcPr>
            <w:tcW w:w="1687" w:type="dxa"/>
          </w:tcPr>
          <w:p w14:paraId="6894D8BF" w14:textId="77777777" w:rsidR="0074562C" w:rsidRPr="00CF763A" w:rsidRDefault="0074562C" w:rsidP="0074562C">
            <w:pPr>
              <w:spacing w:before="120"/>
              <w:rPr>
                <w:rFonts w:cs="Arial"/>
                <w:lang w:eastAsia="es-ES"/>
              </w:rPr>
            </w:pPr>
          </w:p>
        </w:tc>
      </w:tr>
      <w:tr w:rsidR="0074562C" w:rsidRPr="00CF763A" w14:paraId="38BA26A5" w14:textId="77777777" w:rsidTr="0074562C">
        <w:trPr>
          <w:jc w:val="center"/>
        </w:trPr>
        <w:tc>
          <w:tcPr>
            <w:tcW w:w="981" w:type="dxa"/>
          </w:tcPr>
          <w:p w14:paraId="4BC3A500" w14:textId="77777777" w:rsidR="0074562C" w:rsidRPr="00CF763A" w:rsidRDefault="0074562C" w:rsidP="0074562C">
            <w:pPr>
              <w:spacing w:before="120"/>
              <w:rPr>
                <w:rFonts w:cs="Arial"/>
                <w:smallCaps/>
                <w:color w:val="5A5A5A" w:themeColor="text1" w:themeTint="A5"/>
                <w:lang w:eastAsia="es-ES"/>
              </w:rPr>
            </w:pPr>
            <w:r w:rsidRPr="00CF763A">
              <w:rPr>
                <w:rFonts w:cs="Arial"/>
                <w:smallCaps/>
                <w:color w:val="5A5A5A" w:themeColor="text1" w:themeTint="A5"/>
                <w:lang w:eastAsia="es-ES"/>
              </w:rPr>
              <w:t>[REF2]</w:t>
            </w:r>
          </w:p>
        </w:tc>
        <w:tc>
          <w:tcPr>
            <w:tcW w:w="6394" w:type="dxa"/>
          </w:tcPr>
          <w:p w14:paraId="2B9DBFE7" w14:textId="0C0B2414" w:rsidR="0074562C" w:rsidRPr="00CF763A" w:rsidRDefault="0074562C" w:rsidP="0074562C">
            <w:pPr>
              <w:spacing w:before="120"/>
              <w:rPr>
                <w:rFonts w:cs="Arial"/>
                <w:lang w:eastAsia="es-ES"/>
              </w:rPr>
            </w:pPr>
            <w:r w:rsidRPr="008126AD">
              <w:rPr>
                <w:rFonts w:cs="Arial"/>
                <w:lang w:eastAsia="es-ES"/>
              </w:rPr>
              <w:t>20240206_cestic_pdc_pl_edr_ACTIVOS INMATERIALES_v.008</w:t>
            </w:r>
          </w:p>
        </w:tc>
        <w:tc>
          <w:tcPr>
            <w:tcW w:w="1687" w:type="dxa"/>
          </w:tcPr>
          <w:p w14:paraId="5DD7BEA8" w14:textId="77777777" w:rsidR="0074562C" w:rsidRPr="00CF763A" w:rsidRDefault="0074562C" w:rsidP="0074562C">
            <w:pPr>
              <w:spacing w:before="120"/>
              <w:rPr>
                <w:rFonts w:cs="Arial"/>
                <w:lang w:eastAsia="es-ES"/>
              </w:rPr>
            </w:pPr>
          </w:p>
        </w:tc>
      </w:tr>
      <w:tr w:rsidR="00CF763A" w:rsidRPr="00CF763A" w14:paraId="26E7F0B1" w14:textId="77777777" w:rsidTr="0074562C">
        <w:trPr>
          <w:jc w:val="center"/>
        </w:trPr>
        <w:tc>
          <w:tcPr>
            <w:tcW w:w="981" w:type="dxa"/>
          </w:tcPr>
          <w:p w14:paraId="58696C32" w14:textId="77777777" w:rsidR="00CF763A" w:rsidRPr="00CF763A" w:rsidRDefault="00CF763A" w:rsidP="00CF763A">
            <w:pPr>
              <w:spacing w:before="120"/>
              <w:rPr>
                <w:rFonts w:cs="Arial"/>
                <w:smallCaps/>
                <w:color w:val="5A5A5A" w:themeColor="text1" w:themeTint="A5"/>
                <w:lang w:eastAsia="es-ES"/>
              </w:rPr>
            </w:pPr>
            <w:r w:rsidRPr="00CF763A">
              <w:rPr>
                <w:rFonts w:cs="Arial"/>
                <w:smallCaps/>
                <w:color w:val="5A5A5A" w:themeColor="text1" w:themeTint="A5"/>
                <w:lang w:eastAsia="es-ES"/>
              </w:rPr>
              <w:t>[REF3]</w:t>
            </w:r>
          </w:p>
        </w:tc>
        <w:tc>
          <w:tcPr>
            <w:tcW w:w="6394" w:type="dxa"/>
          </w:tcPr>
          <w:p w14:paraId="5F68955A" w14:textId="77777777" w:rsidR="00CF763A" w:rsidRPr="00CF763A" w:rsidRDefault="00CF763A" w:rsidP="00CF763A">
            <w:pPr>
              <w:spacing w:before="120"/>
              <w:rPr>
                <w:rFonts w:cs="Arial"/>
                <w:lang w:eastAsia="es-ES"/>
              </w:rPr>
            </w:pPr>
          </w:p>
        </w:tc>
        <w:tc>
          <w:tcPr>
            <w:tcW w:w="1687" w:type="dxa"/>
          </w:tcPr>
          <w:p w14:paraId="4A3679B5" w14:textId="77777777" w:rsidR="00CF763A" w:rsidRPr="00CF763A" w:rsidRDefault="00CF763A" w:rsidP="00CF763A">
            <w:pPr>
              <w:keepNext/>
              <w:spacing w:before="120"/>
              <w:rPr>
                <w:rFonts w:cs="Arial"/>
                <w:lang w:eastAsia="es-ES"/>
              </w:rPr>
            </w:pPr>
          </w:p>
        </w:tc>
      </w:tr>
      <w:tr w:rsidR="00CF763A" w:rsidRPr="00CF763A" w14:paraId="4D44CF1F" w14:textId="77777777" w:rsidTr="0074562C">
        <w:trPr>
          <w:jc w:val="center"/>
        </w:trPr>
        <w:tc>
          <w:tcPr>
            <w:tcW w:w="981" w:type="dxa"/>
          </w:tcPr>
          <w:p w14:paraId="2B098B45" w14:textId="77777777" w:rsidR="00CF763A" w:rsidRPr="00CF763A" w:rsidRDefault="00CF763A" w:rsidP="00CF763A">
            <w:pPr>
              <w:spacing w:before="120"/>
              <w:rPr>
                <w:rFonts w:cs="Arial"/>
                <w:smallCaps/>
                <w:color w:val="5A5A5A" w:themeColor="text1" w:themeTint="A5"/>
                <w:lang w:eastAsia="es-ES"/>
              </w:rPr>
            </w:pPr>
            <w:r w:rsidRPr="00CF763A">
              <w:rPr>
                <w:rFonts w:cs="Arial"/>
                <w:smallCaps/>
                <w:color w:val="5A5A5A" w:themeColor="text1" w:themeTint="A5"/>
                <w:lang w:eastAsia="es-ES"/>
              </w:rPr>
              <w:t>[REF4]</w:t>
            </w:r>
          </w:p>
        </w:tc>
        <w:tc>
          <w:tcPr>
            <w:tcW w:w="6394" w:type="dxa"/>
          </w:tcPr>
          <w:p w14:paraId="2830AF28" w14:textId="77777777" w:rsidR="00CF763A" w:rsidRPr="00CF763A" w:rsidRDefault="00CF763A" w:rsidP="00CF763A">
            <w:pPr>
              <w:spacing w:before="120"/>
              <w:rPr>
                <w:rFonts w:cs="Arial"/>
                <w:lang w:eastAsia="es-ES"/>
              </w:rPr>
            </w:pPr>
          </w:p>
        </w:tc>
        <w:tc>
          <w:tcPr>
            <w:tcW w:w="1687" w:type="dxa"/>
          </w:tcPr>
          <w:p w14:paraId="6EBC6A3E" w14:textId="77777777" w:rsidR="00CF763A" w:rsidRPr="00CF763A" w:rsidRDefault="00CF763A" w:rsidP="00CF763A">
            <w:pPr>
              <w:keepNext/>
              <w:spacing w:before="120"/>
              <w:rPr>
                <w:rFonts w:cs="Arial"/>
                <w:lang w:eastAsia="es-ES"/>
              </w:rPr>
            </w:pPr>
          </w:p>
        </w:tc>
      </w:tr>
    </w:tbl>
    <w:p w14:paraId="63CAC92D" w14:textId="08B917CB" w:rsidR="00CF763A" w:rsidRPr="00CF763A" w:rsidRDefault="00CF763A" w:rsidP="00CF763A">
      <w:pPr>
        <w:spacing w:before="0" w:after="200" w:line="240" w:lineRule="auto"/>
        <w:jc w:val="center"/>
        <w:rPr>
          <w:color w:val="44546A" w:themeColor="text2"/>
          <w:sz w:val="18"/>
          <w:szCs w:val="18"/>
        </w:rPr>
      </w:pPr>
      <w:bookmarkStart w:id="9" w:name="_Toc114566729"/>
      <w:bookmarkStart w:id="10" w:name="_Toc128636199"/>
      <w:bookmarkStart w:id="11" w:name="_Toc236739023"/>
      <w:r w:rsidRPr="00CF763A">
        <w:rPr>
          <w:i/>
          <w:iCs/>
          <w:color w:val="44546A" w:themeColor="text2"/>
          <w:sz w:val="18"/>
          <w:szCs w:val="18"/>
        </w:rPr>
        <w:t xml:space="preserve">Tabla </w:t>
      </w:r>
      <w:r w:rsidR="00CF6813">
        <w:rPr>
          <w:i/>
          <w:iCs/>
          <w:color w:val="44546A" w:themeColor="text2"/>
          <w:sz w:val="18"/>
          <w:szCs w:val="18"/>
        </w:rPr>
        <w:fldChar w:fldCharType="begin"/>
      </w:r>
      <w:r w:rsidR="00CF6813">
        <w:rPr>
          <w:i/>
          <w:iCs/>
          <w:color w:val="44546A" w:themeColor="text2"/>
          <w:sz w:val="18"/>
          <w:szCs w:val="18"/>
        </w:rPr>
        <w:instrText xml:space="preserve"> SEQ Tabla \* ARABIC </w:instrText>
      </w:r>
      <w:r w:rsidR="00CF6813">
        <w:rPr>
          <w:i/>
          <w:iCs/>
          <w:color w:val="44546A" w:themeColor="text2"/>
          <w:sz w:val="18"/>
          <w:szCs w:val="18"/>
        </w:rPr>
        <w:fldChar w:fldCharType="separate"/>
      </w:r>
      <w:r w:rsidR="006C06B4">
        <w:rPr>
          <w:i/>
          <w:iCs/>
          <w:noProof/>
          <w:color w:val="44546A" w:themeColor="text2"/>
          <w:sz w:val="18"/>
          <w:szCs w:val="18"/>
        </w:rPr>
        <w:t>1</w:t>
      </w:r>
      <w:r w:rsidR="00CF6813">
        <w:rPr>
          <w:i/>
          <w:iCs/>
          <w:color w:val="44546A" w:themeColor="text2"/>
          <w:sz w:val="18"/>
          <w:szCs w:val="18"/>
        </w:rPr>
        <w:fldChar w:fldCharType="end"/>
      </w:r>
      <w:r w:rsidR="00B0029E">
        <w:rPr>
          <w:i/>
          <w:iCs/>
          <w:color w:val="44546A" w:themeColor="text2"/>
          <w:sz w:val="18"/>
          <w:szCs w:val="18"/>
        </w:rPr>
        <w:t xml:space="preserve"> -</w:t>
      </w:r>
      <w:r w:rsidRPr="00CF763A">
        <w:rPr>
          <w:i/>
          <w:iCs/>
          <w:color w:val="44546A" w:themeColor="text2"/>
          <w:sz w:val="18"/>
          <w:szCs w:val="18"/>
        </w:rPr>
        <w:t xml:space="preserve"> Tabla de referencias</w:t>
      </w:r>
      <w:bookmarkEnd w:id="9"/>
      <w:bookmarkEnd w:id="10"/>
      <w:bookmarkEnd w:id="11"/>
    </w:p>
    <w:p w14:paraId="32E65143" w14:textId="052A4471" w:rsidR="0064170D" w:rsidRPr="0064170D" w:rsidRDefault="0064170D" w:rsidP="0064170D">
      <w:pPr>
        <w:pStyle w:val="Ttulo1"/>
      </w:pPr>
      <w:bookmarkStart w:id="12" w:name="_Toc1192264452"/>
      <w:bookmarkStart w:id="13" w:name="_Toc239844715"/>
      <w:r>
        <w:t>ESTABLECIMIENTO DE REQUISITOS Y CASOS DE USO</w:t>
      </w:r>
      <w:bookmarkEnd w:id="12"/>
      <w:bookmarkEnd w:id="13"/>
    </w:p>
    <w:p w14:paraId="7594B948" w14:textId="48C848C9" w:rsidR="00CF763A" w:rsidRDefault="0064170D" w:rsidP="0064170D">
      <w:pPr>
        <w:spacing w:before="120"/>
        <w:jc w:val="both"/>
        <w:rPr>
          <w:rFonts w:cs="Arial"/>
        </w:rPr>
      </w:pPr>
      <w:r w:rsidRPr="0064170D">
        <w:rPr>
          <w:rFonts w:cs="Arial"/>
        </w:rPr>
        <w:t>Definir, analizar y validar los requisitos a partir de la información facilitada por el usuario. El objetivo de esta actividad es obtener un catálogo detallado de los requisitos, a partir del cual se pueda comprobar que los productos generados en las actividades de modelización se ajustan a los requisitos de usuario.</w:t>
      </w:r>
    </w:p>
    <w:p w14:paraId="62F56448" w14:textId="77777777" w:rsidR="00AB53DC" w:rsidRDefault="00AB53DC" w:rsidP="0064170D">
      <w:pPr>
        <w:spacing w:before="120"/>
        <w:jc w:val="both"/>
        <w:rPr>
          <w:rFonts w:cs="Arial"/>
        </w:rPr>
      </w:pPr>
    </w:p>
    <w:p w14:paraId="1AD3B9A5" w14:textId="7CA13D6C" w:rsidR="0064170D" w:rsidRPr="0064170D" w:rsidRDefault="0064170D" w:rsidP="0064170D">
      <w:pPr>
        <w:pStyle w:val="Ttulo2"/>
      </w:pPr>
      <w:bookmarkStart w:id="14" w:name="_Toc74395"/>
      <w:bookmarkStart w:id="15" w:name="_Toc239844716"/>
      <w:r>
        <w:t>OBTENCIÓN DE REQUISITOS</w:t>
      </w:r>
      <w:bookmarkEnd w:id="14"/>
      <w:bookmarkEnd w:id="15"/>
    </w:p>
    <w:p w14:paraId="47859C33" w14:textId="77777777" w:rsidR="0064170D" w:rsidRPr="0064170D" w:rsidRDefault="0064170D" w:rsidP="0064170D">
      <w:pPr>
        <w:spacing w:before="120"/>
        <w:jc w:val="both"/>
        <w:rPr>
          <w:rFonts w:cs="Arial"/>
        </w:rPr>
      </w:pPr>
      <w:r w:rsidRPr="0064170D">
        <w:rPr>
          <w:rFonts w:cs="Arial"/>
        </w:rPr>
        <w:t xml:space="preserve">Para la obtención de los requisitos del sistema se han establecido reuniones formales con el equipo funcional del aplicativo. </w:t>
      </w:r>
    </w:p>
    <w:p w14:paraId="6BC61F46" w14:textId="1418F528" w:rsidR="0064170D" w:rsidRPr="0064170D" w:rsidRDefault="0064170D" w:rsidP="0064170D">
      <w:pPr>
        <w:spacing w:before="120"/>
        <w:jc w:val="both"/>
        <w:rPr>
          <w:rFonts w:cs="Arial"/>
        </w:rPr>
      </w:pPr>
      <w:r w:rsidRPr="0064170D">
        <w:rPr>
          <w:rFonts w:cs="Arial"/>
        </w:rPr>
        <w:t>La última versión de estos se encuentra en el documento validado y firmado por el responsable funcional. Es el EDR (Especificación de requisitos):</w:t>
      </w:r>
    </w:p>
    <w:p w14:paraId="6C5662BE" w14:textId="15BA217E" w:rsidR="0064170D" w:rsidRDefault="00E14FE5" w:rsidP="00CF763A">
      <w:pPr>
        <w:spacing w:before="120"/>
        <w:jc w:val="both"/>
        <w:rPr>
          <w:rFonts w:cs="Arial"/>
        </w:rPr>
      </w:pPr>
      <w:r w:rsidRPr="00E14FE5">
        <w:rPr>
          <w:rFonts w:cs="Arial"/>
          <w:lang w:eastAsia="es-ES"/>
        </w:rPr>
        <w:t>20240206_cestic_pdc_pl_edr_ACTIVOS INMATERIALES_v.008 fdo.pdf</w:t>
      </w:r>
    </w:p>
    <w:p w14:paraId="7165D248" w14:textId="6323E3FF" w:rsidR="00AB53DC" w:rsidRPr="00AB53DC" w:rsidRDefault="00AB53DC" w:rsidP="00AB53DC">
      <w:pPr>
        <w:pStyle w:val="Ttulo2"/>
      </w:pPr>
      <w:bookmarkStart w:id="16" w:name="_Toc1092099292"/>
      <w:bookmarkStart w:id="17" w:name="_Toc239844717"/>
      <w:r>
        <w:lastRenderedPageBreak/>
        <w:t>CASOS DE USO</w:t>
      </w:r>
      <w:bookmarkEnd w:id="16"/>
      <w:bookmarkEnd w:id="17"/>
    </w:p>
    <w:p w14:paraId="00F85578" w14:textId="2663B509" w:rsidR="00AB53DC" w:rsidRDefault="00AB53DC" w:rsidP="00AB53DC">
      <w:pPr>
        <w:spacing w:before="120"/>
        <w:jc w:val="both"/>
        <w:rPr>
          <w:rFonts w:cs="Arial"/>
        </w:rPr>
      </w:pPr>
      <w:r w:rsidRPr="00AB53DC">
        <w:rPr>
          <w:rFonts w:cs="Arial"/>
        </w:rPr>
        <w:t xml:space="preserve">El documento de EDR, </w:t>
      </w:r>
      <w:r w:rsidR="00E14FE5">
        <w:rPr>
          <w:rFonts w:cs="Arial"/>
        </w:rPr>
        <w:t>describe en detalle los requisitos y funcionalidades que se deben implementar en la nueva aplicación de Activos Inmateriales</w:t>
      </w:r>
      <w:r>
        <w:rPr>
          <w:rFonts w:cs="Arial"/>
        </w:rPr>
        <w:t xml:space="preserve">. </w:t>
      </w:r>
      <w:r w:rsidR="00E14FE5">
        <w:rPr>
          <w:rFonts w:cs="Arial"/>
        </w:rPr>
        <w:t>La nueva aplicación de implementar y enriquecer las funcionalidades que ya se implementan en la APP de Access.</w:t>
      </w:r>
    </w:p>
    <w:p w14:paraId="49F95C26" w14:textId="77777777" w:rsidR="00E14FE5" w:rsidRPr="00E14FE5" w:rsidRDefault="00E14FE5" w:rsidP="00E14FE5">
      <w:pPr>
        <w:spacing w:before="120"/>
        <w:jc w:val="both"/>
        <w:rPr>
          <w:rFonts w:cs="Arial"/>
        </w:rPr>
      </w:pPr>
      <w:r w:rsidRPr="00E14FE5">
        <w:rPr>
          <w:rFonts w:cs="Arial"/>
        </w:rPr>
        <w:t>Como fase evolutiva, se contempla el diseño y desarrollo de una nueva aplicación hacia la</w:t>
      </w:r>
    </w:p>
    <w:p w14:paraId="7E50EF19" w14:textId="77777777" w:rsidR="00E14FE5" w:rsidRPr="00E14FE5" w:rsidRDefault="00E14FE5" w:rsidP="00E14FE5">
      <w:pPr>
        <w:spacing w:before="120"/>
        <w:jc w:val="both"/>
        <w:rPr>
          <w:rFonts w:cs="Arial"/>
        </w:rPr>
      </w:pPr>
      <w:r w:rsidRPr="00E14FE5">
        <w:rPr>
          <w:rFonts w:cs="Arial"/>
        </w:rPr>
        <w:t>plataforma MEDUSA, que:</w:t>
      </w:r>
    </w:p>
    <w:p w14:paraId="01F1955C" w14:textId="6D85D7CE" w:rsidR="00E14FE5" w:rsidRPr="00E14FE5" w:rsidRDefault="00E14FE5" w:rsidP="00E14FE5">
      <w:pPr>
        <w:pStyle w:val="Prrafodelista"/>
        <w:numPr>
          <w:ilvl w:val="0"/>
          <w:numId w:val="15"/>
        </w:numPr>
        <w:spacing w:before="120"/>
        <w:jc w:val="both"/>
        <w:rPr>
          <w:rFonts w:cs="Arial"/>
        </w:rPr>
      </w:pPr>
      <w:r w:rsidRPr="00E14FE5">
        <w:rPr>
          <w:rFonts w:cs="Arial"/>
        </w:rPr>
        <w:t>Replique las funcionalidades actuales: Conservando las capacidades esenciales del</w:t>
      </w:r>
    </w:p>
    <w:p w14:paraId="2BFBA6E4" w14:textId="77777777" w:rsidR="00E14FE5" w:rsidRPr="00E14FE5" w:rsidRDefault="00E14FE5" w:rsidP="00E14FE5">
      <w:pPr>
        <w:spacing w:before="120"/>
        <w:jc w:val="both"/>
        <w:rPr>
          <w:rFonts w:cs="Arial"/>
        </w:rPr>
      </w:pPr>
      <w:r w:rsidRPr="00E14FE5">
        <w:rPr>
          <w:rFonts w:cs="Arial"/>
        </w:rPr>
        <w:t>sistema vigente, tales como la gestión de expedientes, la administración documental,</w:t>
      </w:r>
    </w:p>
    <w:p w14:paraId="703E42B5" w14:textId="77777777" w:rsidR="00E14FE5" w:rsidRDefault="00E14FE5" w:rsidP="00E14FE5">
      <w:pPr>
        <w:spacing w:before="120"/>
        <w:jc w:val="both"/>
        <w:rPr>
          <w:rFonts w:cs="Arial"/>
        </w:rPr>
      </w:pPr>
      <w:r w:rsidRPr="00E14FE5">
        <w:rPr>
          <w:rFonts w:cs="Arial"/>
        </w:rPr>
        <w:t>la generación de informes y la ejecución de cuestionarios.</w:t>
      </w:r>
    </w:p>
    <w:p w14:paraId="2334576B" w14:textId="77777777" w:rsidR="00E14FE5" w:rsidRPr="00E14FE5" w:rsidRDefault="00E14FE5" w:rsidP="00E14FE5">
      <w:pPr>
        <w:spacing w:before="120"/>
        <w:jc w:val="both"/>
        <w:rPr>
          <w:rFonts w:cs="Arial"/>
        </w:rPr>
      </w:pPr>
    </w:p>
    <w:p w14:paraId="1F920E58" w14:textId="010CA183" w:rsidR="00E14FE5" w:rsidRPr="00E14FE5" w:rsidRDefault="00E14FE5" w:rsidP="00E14FE5">
      <w:pPr>
        <w:pStyle w:val="Prrafodelista"/>
        <w:numPr>
          <w:ilvl w:val="0"/>
          <w:numId w:val="15"/>
        </w:numPr>
        <w:spacing w:before="120"/>
        <w:jc w:val="both"/>
        <w:rPr>
          <w:rFonts w:cs="Arial"/>
        </w:rPr>
      </w:pPr>
      <w:r w:rsidRPr="00E14FE5">
        <w:rPr>
          <w:rFonts w:cs="Arial"/>
        </w:rPr>
        <w:t>Incorpore mejoras y evolutivos: Se implementarán funcionalidades avanzadas</w:t>
      </w:r>
    </w:p>
    <w:p w14:paraId="08D6EAC2" w14:textId="77777777" w:rsidR="00E14FE5" w:rsidRDefault="00E14FE5" w:rsidP="00E14FE5">
      <w:pPr>
        <w:spacing w:before="120"/>
        <w:jc w:val="both"/>
        <w:rPr>
          <w:rFonts w:cs="Arial"/>
        </w:rPr>
      </w:pPr>
      <w:r w:rsidRPr="00E14FE5">
        <w:rPr>
          <w:rFonts w:cs="Arial"/>
        </w:rPr>
        <w:t>orientadas a:</w:t>
      </w:r>
    </w:p>
    <w:p w14:paraId="5EDDB22F" w14:textId="5E9FE75D" w:rsidR="00E14FE5" w:rsidRPr="00E14FE5" w:rsidRDefault="00E14FE5" w:rsidP="00E14FE5">
      <w:pPr>
        <w:pStyle w:val="Prrafodelista"/>
        <w:numPr>
          <w:ilvl w:val="1"/>
          <w:numId w:val="15"/>
        </w:numPr>
        <w:spacing w:before="120"/>
        <w:jc w:val="both"/>
        <w:rPr>
          <w:rFonts w:cs="Arial"/>
        </w:rPr>
      </w:pPr>
      <w:r w:rsidRPr="00E14FE5">
        <w:rPr>
          <w:rFonts w:cs="Arial"/>
        </w:rPr>
        <w:t>Seguridad: Establecimiento de mecanismos robustos de autenticación, cifrado</w:t>
      </w:r>
    </w:p>
    <w:p w14:paraId="7A0995F4" w14:textId="77777777" w:rsidR="00E14FE5" w:rsidRPr="00E14FE5" w:rsidRDefault="00E14FE5" w:rsidP="00E14FE5">
      <w:pPr>
        <w:spacing w:before="120"/>
        <w:jc w:val="both"/>
        <w:rPr>
          <w:rFonts w:cs="Arial"/>
        </w:rPr>
      </w:pPr>
      <w:r w:rsidRPr="00E14FE5">
        <w:rPr>
          <w:rFonts w:cs="Arial"/>
        </w:rPr>
        <w:t>y control de permisos granulares.</w:t>
      </w:r>
    </w:p>
    <w:p w14:paraId="5CCAAC86" w14:textId="231D5266" w:rsidR="00E14FE5" w:rsidRPr="00E14FE5" w:rsidRDefault="00E14FE5" w:rsidP="00E14FE5">
      <w:pPr>
        <w:pStyle w:val="Prrafodelista"/>
        <w:numPr>
          <w:ilvl w:val="1"/>
          <w:numId w:val="15"/>
        </w:numPr>
        <w:spacing w:before="120"/>
        <w:jc w:val="both"/>
        <w:rPr>
          <w:rFonts w:cs="Arial"/>
        </w:rPr>
      </w:pPr>
      <w:r w:rsidRPr="00E14FE5">
        <w:rPr>
          <w:rFonts w:cs="Arial"/>
        </w:rPr>
        <w:t>Escalabilidad: Capacidad para gestionar volúmenes crecientes de</w:t>
      </w:r>
    </w:p>
    <w:p w14:paraId="66496652" w14:textId="77777777" w:rsidR="00E14FE5" w:rsidRPr="00E14FE5" w:rsidRDefault="00E14FE5" w:rsidP="00E14FE5">
      <w:pPr>
        <w:spacing w:before="120"/>
        <w:jc w:val="both"/>
        <w:rPr>
          <w:rFonts w:cs="Arial"/>
        </w:rPr>
      </w:pPr>
      <w:r w:rsidRPr="00E14FE5">
        <w:rPr>
          <w:rFonts w:cs="Arial"/>
        </w:rPr>
        <w:t>información, incluyendo entregables de gran tamaño y datos asociados a</w:t>
      </w:r>
    </w:p>
    <w:p w14:paraId="28E7493B" w14:textId="77777777" w:rsidR="00E14FE5" w:rsidRPr="00E14FE5" w:rsidRDefault="00E14FE5" w:rsidP="00E14FE5">
      <w:pPr>
        <w:spacing w:before="120"/>
        <w:jc w:val="both"/>
        <w:rPr>
          <w:rFonts w:cs="Arial"/>
        </w:rPr>
      </w:pPr>
      <w:r w:rsidRPr="00E14FE5">
        <w:rPr>
          <w:rFonts w:cs="Arial"/>
        </w:rPr>
        <w:t>proyectos de I+D.</w:t>
      </w:r>
    </w:p>
    <w:p w14:paraId="4BF1366C" w14:textId="1C1B5373" w:rsidR="00E14FE5" w:rsidRPr="00E14FE5" w:rsidRDefault="00E14FE5" w:rsidP="00E14FE5">
      <w:pPr>
        <w:pStyle w:val="Prrafodelista"/>
        <w:numPr>
          <w:ilvl w:val="1"/>
          <w:numId w:val="15"/>
        </w:numPr>
        <w:spacing w:before="120"/>
        <w:jc w:val="both"/>
        <w:rPr>
          <w:rFonts w:cs="Arial"/>
        </w:rPr>
      </w:pPr>
      <w:r w:rsidRPr="00E14FE5">
        <w:rPr>
          <w:rFonts w:cs="Arial"/>
        </w:rPr>
        <w:t>Automatización: Optimización de procesos críticos, como la cumplimentación</w:t>
      </w:r>
    </w:p>
    <w:p w14:paraId="7FC1ACD7" w14:textId="77777777" w:rsidR="00E14FE5" w:rsidRPr="00E14FE5" w:rsidRDefault="00E14FE5" w:rsidP="00E14FE5">
      <w:pPr>
        <w:spacing w:before="120"/>
        <w:jc w:val="both"/>
        <w:rPr>
          <w:rFonts w:cs="Arial"/>
        </w:rPr>
      </w:pPr>
      <w:r w:rsidRPr="00E14FE5">
        <w:rPr>
          <w:rFonts w:cs="Arial"/>
        </w:rPr>
        <w:t>de cuestionarios, la gestión de solicitudes de información y la generación de</w:t>
      </w:r>
    </w:p>
    <w:p w14:paraId="4410AB9E" w14:textId="77777777" w:rsidR="00E14FE5" w:rsidRPr="00E14FE5" w:rsidRDefault="00E14FE5" w:rsidP="00E14FE5">
      <w:pPr>
        <w:spacing w:before="120"/>
        <w:jc w:val="both"/>
        <w:rPr>
          <w:rFonts w:cs="Arial"/>
        </w:rPr>
      </w:pPr>
      <w:r w:rsidRPr="00E14FE5">
        <w:rPr>
          <w:rFonts w:cs="Arial"/>
        </w:rPr>
        <w:t>informes, reduciendo la intervención manual y minimizando riesgos operativos.</w:t>
      </w:r>
    </w:p>
    <w:p w14:paraId="4E949B72" w14:textId="67F59241" w:rsidR="00E14FE5" w:rsidRPr="00E14FE5" w:rsidRDefault="00E14FE5" w:rsidP="00E14FE5">
      <w:pPr>
        <w:pStyle w:val="Prrafodelista"/>
        <w:numPr>
          <w:ilvl w:val="1"/>
          <w:numId w:val="15"/>
        </w:numPr>
        <w:spacing w:before="120"/>
        <w:jc w:val="both"/>
        <w:rPr>
          <w:rFonts w:cs="Arial"/>
        </w:rPr>
      </w:pPr>
      <w:r w:rsidRPr="00E14FE5">
        <w:rPr>
          <w:rFonts w:cs="Arial"/>
        </w:rPr>
        <w:t>Mejora de la metodología de consulta incluyendo capacidades de consulta</w:t>
      </w:r>
    </w:p>
    <w:p w14:paraId="361C5675" w14:textId="77777777" w:rsidR="00E14FE5" w:rsidRPr="00E14FE5" w:rsidRDefault="00E14FE5" w:rsidP="00E14FE5">
      <w:pPr>
        <w:spacing w:before="120"/>
        <w:jc w:val="both"/>
        <w:rPr>
          <w:rFonts w:cs="Arial"/>
        </w:rPr>
      </w:pPr>
      <w:r w:rsidRPr="00E14FE5">
        <w:rPr>
          <w:rFonts w:cs="Arial"/>
        </w:rPr>
        <w:t>propias de modelos extensos de lenguaje (LLM – Large Language Model) tipo</w:t>
      </w:r>
    </w:p>
    <w:p w14:paraId="52013E08" w14:textId="782D8B82" w:rsidR="00E14FE5" w:rsidRDefault="00E14FE5" w:rsidP="00E14FE5">
      <w:pPr>
        <w:spacing w:before="120"/>
        <w:jc w:val="both"/>
        <w:rPr>
          <w:rFonts w:cs="Arial"/>
        </w:rPr>
      </w:pPr>
      <w:r w:rsidRPr="00E14FE5">
        <w:rPr>
          <w:rFonts w:cs="Arial"/>
        </w:rPr>
        <w:t>Chat GPT.</w:t>
      </w:r>
    </w:p>
    <w:p w14:paraId="516EBD88" w14:textId="1BBC79A2" w:rsidR="00E14FE5" w:rsidRDefault="00E14FE5" w:rsidP="00E14FE5">
      <w:pPr>
        <w:spacing w:before="120"/>
        <w:jc w:val="both"/>
        <w:rPr>
          <w:rFonts w:cs="Arial"/>
        </w:rPr>
      </w:pPr>
      <w:r>
        <w:rPr>
          <w:rFonts w:cs="Arial"/>
        </w:rPr>
        <w:t>Este documento contendrá á el análisis funcional de la “Gestión de Usuario y permisos basada en Roles”</w:t>
      </w:r>
    </w:p>
    <w:p w14:paraId="45EC8CAE" w14:textId="3092214F" w:rsidR="00AB53DC" w:rsidRDefault="00AB53DC" w:rsidP="00AB53DC">
      <w:pPr>
        <w:spacing w:before="120"/>
        <w:jc w:val="both"/>
        <w:rPr>
          <w:rFonts w:cs="Arial"/>
        </w:rPr>
      </w:pPr>
      <w:r>
        <w:rPr>
          <w:rFonts w:cs="Arial"/>
        </w:rPr>
        <w:t xml:space="preserve">A partir del EDR identificamos un único actor </w:t>
      </w:r>
      <w:r w:rsidR="00002B81">
        <w:rPr>
          <w:rFonts w:cs="Arial"/>
        </w:rPr>
        <w:t xml:space="preserve">funcional </w:t>
      </w:r>
      <w:r>
        <w:rPr>
          <w:rFonts w:cs="Arial"/>
        </w:rPr>
        <w:t>que se ocupará de todas las acciones descritas en el documento:</w:t>
      </w:r>
    </w:p>
    <w:p w14:paraId="40B8891A" w14:textId="03E1B1C1" w:rsidR="00AB53DC" w:rsidRDefault="00AB53DC" w:rsidP="00C56FD2">
      <w:pPr>
        <w:pStyle w:val="Prrafodelista"/>
        <w:numPr>
          <w:ilvl w:val="0"/>
          <w:numId w:val="4"/>
        </w:numPr>
        <w:spacing w:before="120"/>
        <w:jc w:val="both"/>
        <w:rPr>
          <w:rFonts w:cs="Arial"/>
        </w:rPr>
      </w:pPr>
      <w:r>
        <w:rPr>
          <w:rFonts w:cs="Arial"/>
        </w:rPr>
        <w:t>Usuario Administrador</w:t>
      </w:r>
    </w:p>
    <w:p w14:paraId="63E235D3" w14:textId="77777777" w:rsidR="00AB53DC" w:rsidRDefault="00AB53DC" w:rsidP="00AB53DC">
      <w:pPr>
        <w:spacing w:before="120"/>
        <w:jc w:val="both"/>
        <w:rPr>
          <w:rFonts w:cs="Arial"/>
        </w:rPr>
      </w:pPr>
    </w:p>
    <w:p w14:paraId="3FABCBD1" w14:textId="567AD720" w:rsidR="00002B81" w:rsidRDefault="00002B81" w:rsidP="00AB53DC">
      <w:pPr>
        <w:spacing w:before="120"/>
        <w:jc w:val="both"/>
        <w:rPr>
          <w:rFonts w:cs="Arial"/>
        </w:rPr>
      </w:pPr>
      <w:r>
        <w:rPr>
          <w:rFonts w:cs="Arial"/>
        </w:rPr>
        <w:t>A continuación, se detallarán los casos de uso recogidos:</w:t>
      </w:r>
    </w:p>
    <w:p w14:paraId="296AE7E4" w14:textId="77777777" w:rsidR="00006B7C" w:rsidRDefault="00006B7C" w:rsidP="00AB53DC">
      <w:pPr>
        <w:spacing w:before="120"/>
        <w:jc w:val="both"/>
        <w:rPr>
          <w:rFonts w:cs="Arial"/>
        </w:rPr>
      </w:pPr>
    </w:p>
    <w:p w14:paraId="10C7A7BE" w14:textId="618343B4" w:rsidR="00002B81" w:rsidRPr="00002B81" w:rsidRDefault="00002B81" w:rsidP="00010E49">
      <w:pPr>
        <w:pStyle w:val="Ttulo3"/>
      </w:pPr>
      <w:bookmarkStart w:id="18" w:name="_Toc239844718"/>
      <w:r>
        <w:t>UC-01 – Acceso y visualización del listado de usuarios</w:t>
      </w:r>
      <w:bookmarkEnd w:id="18"/>
      <w:r>
        <w:t xml:space="preserve"> </w:t>
      </w:r>
    </w:p>
    <w:p w14:paraId="5FB2A841" w14:textId="35039627" w:rsidR="00006B7C" w:rsidRDefault="00006B7C" w:rsidP="00AB53DC">
      <w:pPr>
        <w:spacing w:before="120"/>
        <w:jc w:val="both"/>
        <w:rPr>
          <w:rFonts w:cs="Arial"/>
        </w:rPr>
      </w:pPr>
      <w:r w:rsidRPr="00006B7C">
        <w:rPr>
          <w:rFonts w:cs="Arial"/>
          <w:b/>
          <w:bCs/>
        </w:rPr>
        <w:t>Actor</w:t>
      </w:r>
      <w:r>
        <w:rPr>
          <w:rFonts w:cs="Arial"/>
        </w:rPr>
        <w:t>: Administrador.</w:t>
      </w:r>
    </w:p>
    <w:p w14:paraId="65FC6688" w14:textId="769BF1C9" w:rsidR="00006B7C" w:rsidRDefault="00006B7C" w:rsidP="00AB53DC">
      <w:pPr>
        <w:spacing w:before="120"/>
        <w:jc w:val="both"/>
        <w:rPr>
          <w:rFonts w:cs="Arial"/>
        </w:rPr>
      </w:pPr>
      <w:r w:rsidRPr="00006B7C">
        <w:rPr>
          <w:rFonts w:cs="Arial"/>
          <w:b/>
          <w:bCs/>
        </w:rPr>
        <w:lastRenderedPageBreak/>
        <w:t>Descripción</w:t>
      </w:r>
      <w:r>
        <w:rPr>
          <w:rFonts w:cs="Arial"/>
        </w:rPr>
        <w:t xml:space="preserve">: El usuario administrador puede ver y acceder al listado de usuarios desde la opción “Gestión de usuarios” que aparece en el menú lateral izquierdo (REQ_01). </w:t>
      </w:r>
    </w:p>
    <w:p w14:paraId="442B6085" w14:textId="6D7413F5" w:rsidR="00006B7C" w:rsidRDefault="00006B7C" w:rsidP="00AB53DC">
      <w:pPr>
        <w:spacing w:before="120"/>
        <w:jc w:val="both"/>
        <w:rPr>
          <w:rFonts w:cs="Arial"/>
        </w:rPr>
      </w:pPr>
      <w:r>
        <w:rPr>
          <w:rFonts w:cs="Arial"/>
        </w:rPr>
        <w:t>Al pulsar en la opción “Gestión de usuarios” nos muestra la pantalla principal de usuarios (REQ_03) con los datos de cada usuario en una tabla, un botón de “Alta de usuario” (REQ_04) y los botones de exportar la información del listado (REQ_06) si la tabla tuviera datos.</w:t>
      </w:r>
    </w:p>
    <w:p w14:paraId="779DB464" w14:textId="0CF916EC" w:rsidR="00006B7C" w:rsidRDefault="00006B7C" w:rsidP="00AB53DC">
      <w:pPr>
        <w:spacing w:before="120"/>
        <w:jc w:val="both"/>
        <w:rPr>
          <w:rFonts w:cs="Arial"/>
        </w:rPr>
      </w:pPr>
      <w:r>
        <w:rPr>
          <w:rFonts w:cs="Arial"/>
        </w:rPr>
        <w:t>La tabla conserva la misma funcionalidad que ya se ha visto en otras tablas de la aplicación:</w:t>
      </w:r>
    </w:p>
    <w:p w14:paraId="1D265930" w14:textId="5B000D00" w:rsidR="00006B7C" w:rsidRDefault="00006B7C" w:rsidP="00C56FD2">
      <w:pPr>
        <w:pStyle w:val="Prrafodelista"/>
        <w:numPr>
          <w:ilvl w:val="0"/>
          <w:numId w:val="4"/>
        </w:numPr>
        <w:spacing w:before="120"/>
        <w:jc w:val="both"/>
        <w:rPr>
          <w:rFonts w:cs="Arial"/>
        </w:rPr>
      </w:pPr>
      <w:r>
        <w:rPr>
          <w:rFonts w:cs="Arial"/>
        </w:rPr>
        <w:t>Filtrar la información del listado desde cada campo, o columna, de la tabla (REQ_05).</w:t>
      </w:r>
    </w:p>
    <w:p w14:paraId="071E4EDE" w14:textId="71D04D36" w:rsidR="00006B7C" w:rsidRDefault="00006B7C" w:rsidP="00C56FD2">
      <w:pPr>
        <w:pStyle w:val="Prrafodelista"/>
        <w:numPr>
          <w:ilvl w:val="0"/>
          <w:numId w:val="4"/>
        </w:numPr>
        <w:spacing w:before="120"/>
        <w:jc w:val="both"/>
        <w:rPr>
          <w:rFonts w:cs="Arial"/>
        </w:rPr>
      </w:pPr>
      <w:r>
        <w:rPr>
          <w:rFonts w:cs="Arial"/>
        </w:rPr>
        <w:t xml:space="preserve">Paginar la información que muestra la tabla para ver el total de registros por página y moverse por cada </w:t>
      </w:r>
      <w:r w:rsidR="00E06DF3">
        <w:rPr>
          <w:rFonts w:cs="Arial"/>
        </w:rPr>
        <w:t>una</w:t>
      </w:r>
      <w:r>
        <w:rPr>
          <w:rFonts w:cs="Arial"/>
        </w:rPr>
        <w:t xml:space="preserve"> (REQ_08).</w:t>
      </w:r>
    </w:p>
    <w:p w14:paraId="733D1671" w14:textId="58720DA0" w:rsidR="00006B7C" w:rsidRPr="00E06DF3" w:rsidRDefault="00006B7C" w:rsidP="00C56FD2">
      <w:pPr>
        <w:pStyle w:val="Prrafodelista"/>
        <w:numPr>
          <w:ilvl w:val="0"/>
          <w:numId w:val="4"/>
        </w:numPr>
        <w:spacing w:before="120"/>
        <w:jc w:val="both"/>
        <w:rPr>
          <w:rFonts w:cs="Arial"/>
        </w:rPr>
      </w:pPr>
      <w:r>
        <w:rPr>
          <w:rFonts w:cs="Arial"/>
        </w:rPr>
        <w:t>Consultar o editar la información de cada registro de usuario que compone la tabla mediante el icono en forma de ojo para visualizarla o el icono en forma de lápiz para editarla (REQ_07).</w:t>
      </w:r>
    </w:p>
    <w:p w14:paraId="143C07CA" w14:textId="0A1FFDAC" w:rsidR="00006B7C" w:rsidRDefault="00006B7C" w:rsidP="00AB53DC">
      <w:pPr>
        <w:spacing w:before="120"/>
        <w:jc w:val="both"/>
        <w:rPr>
          <w:rFonts w:cs="Arial"/>
        </w:rPr>
      </w:pPr>
      <w:r w:rsidRPr="00006B7C">
        <w:rPr>
          <w:rFonts w:cs="Arial"/>
          <w:b/>
          <w:bCs/>
        </w:rPr>
        <w:t>Requisitos asociados</w:t>
      </w:r>
      <w:r>
        <w:rPr>
          <w:rFonts w:cs="Arial"/>
        </w:rPr>
        <w:t>: REQ_01 al REQ_08.</w:t>
      </w:r>
    </w:p>
    <w:p w14:paraId="777B3220" w14:textId="2BB199ED" w:rsidR="00006B7C" w:rsidRDefault="00006B7C" w:rsidP="00AB53DC">
      <w:pPr>
        <w:spacing w:before="120"/>
        <w:jc w:val="both"/>
        <w:rPr>
          <w:rFonts w:cs="Arial"/>
        </w:rPr>
      </w:pPr>
      <w:r w:rsidRPr="00006B7C">
        <w:rPr>
          <w:rFonts w:cs="Arial"/>
          <w:b/>
          <w:bCs/>
        </w:rPr>
        <w:t>Postcondición</w:t>
      </w:r>
      <w:r>
        <w:rPr>
          <w:rFonts w:cs="Arial"/>
        </w:rPr>
        <w:t>:</w:t>
      </w:r>
      <w:r w:rsidR="00B86DD5">
        <w:rPr>
          <w:rFonts w:cs="Arial"/>
        </w:rPr>
        <w:t xml:space="preserve"> El listado queda disponible para poder consultar, editar, filtrar y exportar todos los datos.</w:t>
      </w:r>
    </w:p>
    <w:p w14:paraId="57979D03" w14:textId="65116250" w:rsidR="00B86DD5" w:rsidRDefault="00B86DD5" w:rsidP="00B86DD5">
      <w:pPr>
        <w:spacing w:before="120"/>
        <w:jc w:val="both"/>
        <w:rPr>
          <w:rFonts w:cs="Arial"/>
        </w:rPr>
      </w:pPr>
      <w:r>
        <w:rPr>
          <w:rFonts w:cs="Arial"/>
          <w:b/>
          <w:bCs/>
        </w:rPr>
        <w:t>Restricción</w:t>
      </w:r>
      <w:r w:rsidR="00006B7C">
        <w:rPr>
          <w:rFonts w:cs="Arial"/>
        </w:rPr>
        <w:t xml:space="preserve">: </w:t>
      </w:r>
      <w:r>
        <w:rPr>
          <w:rFonts w:cs="Arial"/>
        </w:rPr>
        <w:t>Si el usuario tiene otro rol diferente a administrador no podrá ver la opción “Gestión de usuarios” en el menú lateral (REQ_02).</w:t>
      </w:r>
    </w:p>
    <w:p w14:paraId="598757B0" w14:textId="77777777" w:rsidR="00006B7C" w:rsidRDefault="00006B7C" w:rsidP="00AB53DC">
      <w:pPr>
        <w:spacing w:before="120"/>
        <w:jc w:val="both"/>
        <w:rPr>
          <w:rFonts w:cs="Arial"/>
        </w:rPr>
      </w:pPr>
    </w:p>
    <w:p w14:paraId="14C0081F" w14:textId="4E692C21" w:rsidR="00002B81" w:rsidRDefault="00002B81" w:rsidP="00010E49">
      <w:pPr>
        <w:pStyle w:val="Ttulo3"/>
      </w:pPr>
      <w:bookmarkStart w:id="19" w:name="_Toc239844719"/>
      <w:r>
        <w:t>UC-02 – Registrar un nuevo usuario en el sistema</w:t>
      </w:r>
      <w:bookmarkEnd w:id="19"/>
      <w:r>
        <w:t xml:space="preserve"> </w:t>
      </w:r>
    </w:p>
    <w:p w14:paraId="0700CFE2" w14:textId="77777777" w:rsidR="00D26BF9" w:rsidRDefault="00D26BF9" w:rsidP="00D26BF9">
      <w:pPr>
        <w:spacing w:before="120"/>
        <w:jc w:val="both"/>
        <w:rPr>
          <w:rFonts w:cs="Arial"/>
        </w:rPr>
      </w:pPr>
      <w:r w:rsidRPr="00006B7C">
        <w:rPr>
          <w:rFonts w:cs="Arial"/>
          <w:b/>
          <w:bCs/>
        </w:rPr>
        <w:t>Actor</w:t>
      </w:r>
      <w:r>
        <w:rPr>
          <w:rFonts w:cs="Arial"/>
        </w:rPr>
        <w:t>: Administrador.</w:t>
      </w:r>
    </w:p>
    <w:p w14:paraId="70D620C1" w14:textId="53A16DEB" w:rsidR="00D26BF9" w:rsidRDefault="00D26BF9" w:rsidP="00D26BF9">
      <w:pPr>
        <w:spacing w:before="120"/>
        <w:jc w:val="both"/>
        <w:rPr>
          <w:rFonts w:cs="Arial"/>
        </w:rPr>
      </w:pPr>
      <w:r w:rsidRPr="00006B7C">
        <w:rPr>
          <w:rFonts w:cs="Arial"/>
          <w:b/>
          <w:bCs/>
        </w:rPr>
        <w:t>Descripción</w:t>
      </w:r>
      <w:r>
        <w:rPr>
          <w:rFonts w:cs="Arial"/>
        </w:rPr>
        <w:t xml:space="preserve">: Estando en la pantalla principal donde se muestra el listado de usuarios, el usuario administrador puede acceder al registro de un nuevo usuario desde el botón “Alta de usuario” (REQ_09). </w:t>
      </w:r>
    </w:p>
    <w:p w14:paraId="35C8ED75" w14:textId="04D8BFDA" w:rsidR="00D26BF9" w:rsidRDefault="00D26BF9" w:rsidP="00D26BF9">
      <w:pPr>
        <w:spacing w:before="120"/>
        <w:jc w:val="both"/>
        <w:rPr>
          <w:rFonts w:cs="Arial"/>
        </w:rPr>
      </w:pPr>
      <w:r>
        <w:rPr>
          <w:rFonts w:cs="Arial"/>
        </w:rPr>
        <w:t>Pulsando en el botón se muestra una ventana emergente con los campos a rellenar con la información del nuevo usuario (REQ_10).</w:t>
      </w:r>
    </w:p>
    <w:p w14:paraId="49AFFB1F" w14:textId="695E1867" w:rsidR="00D26BF9" w:rsidRDefault="00D26BF9" w:rsidP="00D26BF9">
      <w:pPr>
        <w:spacing w:before="120"/>
        <w:jc w:val="both"/>
        <w:rPr>
          <w:rFonts w:cs="Arial"/>
        </w:rPr>
      </w:pPr>
      <w:r>
        <w:rPr>
          <w:rFonts w:cs="Arial"/>
        </w:rPr>
        <w:t>Tras rellenar los campos puede guardar la información mediante el botón “Guardar” (REQ_13).</w:t>
      </w:r>
    </w:p>
    <w:p w14:paraId="61B37589" w14:textId="6EEDD8BA" w:rsidR="00D26BF9" w:rsidRDefault="00D26BF9" w:rsidP="00D26BF9">
      <w:pPr>
        <w:spacing w:before="120"/>
        <w:jc w:val="both"/>
        <w:rPr>
          <w:rFonts w:cs="Arial"/>
        </w:rPr>
      </w:pPr>
      <w:r w:rsidRPr="00006B7C">
        <w:rPr>
          <w:rFonts w:cs="Arial"/>
          <w:b/>
          <w:bCs/>
        </w:rPr>
        <w:t>Requisitos asociados</w:t>
      </w:r>
      <w:r>
        <w:rPr>
          <w:rFonts w:cs="Arial"/>
        </w:rPr>
        <w:t>: REQ_09 al REQ_15.</w:t>
      </w:r>
    </w:p>
    <w:p w14:paraId="3CB0F87D" w14:textId="577403BD" w:rsidR="00D26BF9" w:rsidRDefault="00D26BF9" w:rsidP="00D26BF9">
      <w:pPr>
        <w:spacing w:before="120"/>
        <w:jc w:val="both"/>
        <w:rPr>
          <w:rFonts w:cs="Arial"/>
        </w:rPr>
      </w:pPr>
      <w:r w:rsidRPr="00006B7C">
        <w:rPr>
          <w:rFonts w:cs="Arial"/>
          <w:b/>
          <w:bCs/>
        </w:rPr>
        <w:t>Postcondición</w:t>
      </w:r>
      <w:r>
        <w:rPr>
          <w:rFonts w:cs="Arial"/>
        </w:rPr>
        <w:t>: El usuario queda registrado correctamente en la base de datos.</w:t>
      </w:r>
    </w:p>
    <w:p w14:paraId="3BAE4F32" w14:textId="3B149894" w:rsidR="00002B81" w:rsidRDefault="00D26BF9" w:rsidP="00D26BF9">
      <w:pPr>
        <w:spacing w:before="120"/>
        <w:jc w:val="both"/>
        <w:rPr>
          <w:rFonts w:cs="Arial"/>
        </w:rPr>
      </w:pPr>
      <w:r>
        <w:rPr>
          <w:rFonts w:cs="Arial"/>
          <w:b/>
          <w:bCs/>
        </w:rPr>
        <w:t>Restricción</w:t>
      </w:r>
      <w:r>
        <w:rPr>
          <w:rFonts w:cs="Arial"/>
        </w:rPr>
        <w:t>: Si no se ha rellenado todos los campos obligatorios no se permite realizar el registro mostrando un mensaje de error (REQ_15).</w:t>
      </w:r>
    </w:p>
    <w:p w14:paraId="44139865" w14:textId="200FBF7A" w:rsidR="00D26BF9" w:rsidRPr="00D26BF9" w:rsidRDefault="00D26BF9" w:rsidP="00D26BF9">
      <w:pPr>
        <w:spacing w:before="120"/>
        <w:jc w:val="both"/>
        <w:rPr>
          <w:rFonts w:cs="Arial"/>
        </w:rPr>
      </w:pPr>
      <w:r w:rsidRPr="00D26BF9">
        <w:rPr>
          <w:rFonts w:cs="Arial"/>
          <w:b/>
          <w:bCs/>
        </w:rPr>
        <w:t>Funcionalidad alternativa</w:t>
      </w:r>
      <w:r>
        <w:rPr>
          <w:rFonts w:cs="Arial"/>
        </w:rPr>
        <w:t>: Si no quiere guardar los datos de un nuevo usuario una vez abierto la ventana de registro de un nuevo usuario, puede volver a la pantalla anterior mediante el botón “Volver” (REQ_14).</w:t>
      </w:r>
    </w:p>
    <w:p w14:paraId="71D95580" w14:textId="77777777" w:rsidR="00B86DD5" w:rsidRDefault="00B86DD5" w:rsidP="00002B81"/>
    <w:p w14:paraId="1213109B" w14:textId="0070D279" w:rsidR="00002B81" w:rsidRDefault="00002B81" w:rsidP="00010E49">
      <w:pPr>
        <w:pStyle w:val="Ttulo3"/>
      </w:pPr>
      <w:bookmarkStart w:id="20" w:name="_Toc239844720"/>
      <w:r>
        <w:t>UC-03 – Consultar el detalle de un usuario en modo solo lectura</w:t>
      </w:r>
      <w:bookmarkEnd w:id="20"/>
      <w:r>
        <w:t xml:space="preserve"> </w:t>
      </w:r>
    </w:p>
    <w:p w14:paraId="5C1F5B81" w14:textId="77777777" w:rsidR="00D26BF9" w:rsidRDefault="00D26BF9" w:rsidP="00D26BF9">
      <w:pPr>
        <w:spacing w:before="120"/>
        <w:jc w:val="both"/>
        <w:rPr>
          <w:rFonts w:cs="Arial"/>
        </w:rPr>
      </w:pPr>
      <w:r w:rsidRPr="00006B7C">
        <w:rPr>
          <w:rFonts w:cs="Arial"/>
          <w:b/>
          <w:bCs/>
        </w:rPr>
        <w:t>Actor</w:t>
      </w:r>
      <w:r>
        <w:rPr>
          <w:rFonts w:cs="Arial"/>
        </w:rPr>
        <w:t>: Administrador.</w:t>
      </w:r>
    </w:p>
    <w:p w14:paraId="2BDFA230" w14:textId="521647BE" w:rsidR="00D26BF9" w:rsidRDefault="00D26BF9" w:rsidP="00D26BF9">
      <w:pPr>
        <w:spacing w:before="120"/>
        <w:jc w:val="both"/>
        <w:rPr>
          <w:rFonts w:cs="Arial"/>
        </w:rPr>
      </w:pPr>
      <w:r w:rsidRPr="00006B7C">
        <w:rPr>
          <w:rFonts w:cs="Arial"/>
          <w:b/>
          <w:bCs/>
        </w:rPr>
        <w:lastRenderedPageBreak/>
        <w:t>Descripción</w:t>
      </w:r>
      <w:r>
        <w:rPr>
          <w:rFonts w:cs="Arial"/>
        </w:rPr>
        <w:t xml:space="preserve">: </w:t>
      </w:r>
      <w:r w:rsidR="000911F3">
        <w:rPr>
          <w:rFonts w:cs="Arial"/>
        </w:rPr>
        <w:t>Desde la pantalla principal puede acceder a la visualización de los datos de un usuario registrado pulsando sobre el icono en forma de ojo</w:t>
      </w:r>
      <w:r w:rsidR="00B728B0">
        <w:rPr>
          <w:rFonts w:cs="Arial"/>
        </w:rPr>
        <w:t xml:space="preserve"> (REQ_07)</w:t>
      </w:r>
      <w:r w:rsidR="000911F3">
        <w:rPr>
          <w:rFonts w:cs="Arial"/>
        </w:rPr>
        <w:t>.</w:t>
      </w:r>
      <w:r w:rsidR="00733AB5">
        <w:rPr>
          <w:rFonts w:cs="Arial"/>
        </w:rPr>
        <w:t xml:space="preserve"> Los campos no son editables (REQ_16).</w:t>
      </w:r>
    </w:p>
    <w:p w14:paraId="3D5DC8BB" w14:textId="68BC3C9F" w:rsidR="00D26BF9" w:rsidRDefault="00D26BF9" w:rsidP="00D26BF9">
      <w:pPr>
        <w:spacing w:before="120"/>
        <w:jc w:val="both"/>
        <w:rPr>
          <w:rFonts w:cs="Arial"/>
        </w:rPr>
      </w:pPr>
      <w:r w:rsidRPr="00006B7C">
        <w:rPr>
          <w:rFonts w:cs="Arial"/>
          <w:b/>
          <w:bCs/>
        </w:rPr>
        <w:t>Requisitos asociados</w:t>
      </w:r>
      <w:r>
        <w:rPr>
          <w:rFonts w:cs="Arial"/>
        </w:rPr>
        <w:t>: REQ_07, REQ_16, REQ_17.</w:t>
      </w:r>
    </w:p>
    <w:p w14:paraId="266399E8" w14:textId="6BBDF20C" w:rsidR="00733AB5" w:rsidRDefault="00733AB5" w:rsidP="00D26BF9">
      <w:pPr>
        <w:spacing w:before="120"/>
        <w:jc w:val="both"/>
        <w:rPr>
          <w:rFonts w:cs="Arial"/>
        </w:rPr>
      </w:pPr>
      <w:r w:rsidRPr="00D26BF9">
        <w:rPr>
          <w:rFonts w:cs="Arial"/>
          <w:b/>
          <w:bCs/>
        </w:rPr>
        <w:t>Funcionalidad alternativa</w:t>
      </w:r>
      <w:r>
        <w:rPr>
          <w:rFonts w:cs="Arial"/>
        </w:rPr>
        <w:t xml:space="preserve">: </w:t>
      </w:r>
      <w:r w:rsidR="00B728B0">
        <w:rPr>
          <w:rFonts w:cs="Arial"/>
        </w:rPr>
        <w:t>P</w:t>
      </w:r>
      <w:r>
        <w:rPr>
          <w:rFonts w:cs="Arial"/>
        </w:rPr>
        <w:t>uede volver a la pantalla anterior mediante el botón “Volver” (REQ_1</w:t>
      </w:r>
      <w:r w:rsidR="00B728B0">
        <w:rPr>
          <w:rFonts w:cs="Arial"/>
        </w:rPr>
        <w:t>7</w:t>
      </w:r>
      <w:r>
        <w:rPr>
          <w:rFonts w:cs="Arial"/>
        </w:rPr>
        <w:t>).</w:t>
      </w:r>
    </w:p>
    <w:p w14:paraId="5BEE32CA" w14:textId="77777777" w:rsidR="00D26BF9" w:rsidRDefault="00D26BF9" w:rsidP="00002B81"/>
    <w:p w14:paraId="0399871A" w14:textId="33E0A605" w:rsidR="00002B81" w:rsidRDefault="00002B81" w:rsidP="00010E49">
      <w:pPr>
        <w:pStyle w:val="Ttulo3"/>
      </w:pPr>
      <w:bookmarkStart w:id="21" w:name="_Toc239844721"/>
      <w:r>
        <w:t>UC-04 – Actualizar los datos de un usuario existente</w:t>
      </w:r>
      <w:bookmarkEnd w:id="21"/>
      <w:r>
        <w:t xml:space="preserve"> </w:t>
      </w:r>
    </w:p>
    <w:p w14:paraId="50AC9500" w14:textId="77777777" w:rsidR="00D26BF9" w:rsidRDefault="00D26BF9" w:rsidP="00D26BF9">
      <w:pPr>
        <w:spacing w:before="120"/>
        <w:jc w:val="both"/>
        <w:rPr>
          <w:rFonts w:cs="Arial"/>
        </w:rPr>
      </w:pPr>
      <w:r w:rsidRPr="00006B7C">
        <w:rPr>
          <w:rFonts w:cs="Arial"/>
          <w:b/>
          <w:bCs/>
        </w:rPr>
        <w:t>Actor</w:t>
      </w:r>
      <w:r>
        <w:rPr>
          <w:rFonts w:cs="Arial"/>
        </w:rPr>
        <w:t>: Administrador.</w:t>
      </w:r>
    </w:p>
    <w:p w14:paraId="275B0C60" w14:textId="77777777" w:rsidR="00784539" w:rsidRDefault="00D26BF9" w:rsidP="00D26BF9">
      <w:pPr>
        <w:spacing w:before="120"/>
        <w:jc w:val="both"/>
        <w:rPr>
          <w:rFonts w:cs="Arial"/>
        </w:rPr>
      </w:pPr>
      <w:r w:rsidRPr="00006B7C">
        <w:rPr>
          <w:rFonts w:cs="Arial"/>
          <w:b/>
          <w:bCs/>
        </w:rPr>
        <w:t>Descripción</w:t>
      </w:r>
      <w:r>
        <w:rPr>
          <w:rFonts w:cs="Arial"/>
        </w:rPr>
        <w:t xml:space="preserve">: </w:t>
      </w:r>
      <w:r w:rsidR="00AD7C9A">
        <w:rPr>
          <w:rFonts w:cs="Arial"/>
        </w:rPr>
        <w:t xml:space="preserve">Desde la pantalla principal puede acceder a la edición de los datos de un usuario registrado pulsando sobre el icono en forma de lápiz (REQ_07). </w:t>
      </w:r>
    </w:p>
    <w:p w14:paraId="58F397B2" w14:textId="554A52F9" w:rsidR="00D26BF9" w:rsidRDefault="00AD7C9A" w:rsidP="00D26BF9">
      <w:pPr>
        <w:spacing w:before="120"/>
        <w:jc w:val="both"/>
        <w:rPr>
          <w:rFonts w:cs="Arial"/>
        </w:rPr>
      </w:pPr>
      <w:r>
        <w:rPr>
          <w:rFonts w:cs="Arial"/>
        </w:rPr>
        <w:t>Hay campos editables (requeridos y opcionales)</w:t>
      </w:r>
      <w:r w:rsidR="00784539">
        <w:rPr>
          <w:rFonts w:cs="Arial"/>
        </w:rPr>
        <w:t xml:space="preserve"> y no editables,</w:t>
      </w:r>
      <w:r>
        <w:rPr>
          <w:rFonts w:cs="Arial"/>
        </w:rPr>
        <w:t xml:space="preserve"> </w:t>
      </w:r>
      <w:r w:rsidR="00784539">
        <w:rPr>
          <w:rFonts w:cs="Arial"/>
        </w:rPr>
        <w:t xml:space="preserve">descritos con más detalle en el </w:t>
      </w:r>
      <w:hyperlink w:anchor="_Identificación_de_Subsistemas" w:history="1">
        <w:r w:rsidR="00784539" w:rsidRPr="007466C4">
          <w:rPr>
            <w:rStyle w:val="Hipervnculo"/>
            <w:rFonts w:cs="Arial"/>
          </w:rPr>
          <w:t>análisis de subsistemas</w:t>
        </w:r>
      </w:hyperlink>
      <w:r w:rsidR="00784539">
        <w:rPr>
          <w:rFonts w:cs="Arial"/>
        </w:rPr>
        <w:t xml:space="preserve"> (REQ_18).</w:t>
      </w:r>
    </w:p>
    <w:p w14:paraId="0F5C2C87" w14:textId="51323C21" w:rsidR="00784539" w:rsidRDefault="00784539" w:rsidP="00D26BF9">
      <w:pPr>
        <w:spacing w:before="120"/>
        <w:jc w:val="both"/>
        <w:rPr>
          <w:rFonts w:cs="Arial"/>
        </w:rPr>
      </w:pPr>
      <w:r>
        <w:rPr>
          <w:rFonts w:cs="Arial"/>
        </w:rPr>
        <w:t>Tras actualizar los campos deseados puede guardar la información mediante el botón “Guardar” (REQ_20).</w:t>
      </w:r>
    </w:p>
    <w:p w14:paraId="140F5AB0" w14:textId="7EA4E29C" w:rsidR="00D26BF9" w:rsidRDefault="00D26BF9" w:rsidP="00D26BF9">
      <w:pPr>
        <w:spacing w:before="120"/>
        <w:jc w:val="both"/>
        <w:rPr>
          <w:rFonts w:cs="Arial"/>
        </w:rPr>
      </w:pPr>
      <w:r w:rsidRPr="00006B7C">
        <w:rPr>
          <w:rFonts w:cs="Arial"/>
          <w:b/>
          <w:bCs/>
        </w:rPr>
        <w:t>Requisitos asociados</w:t>
      </w:r>
      <w:r>
        <w:rPr>
          <w:rFonts w:cs="Arial"/>
        </w:rPr>
        <w:t xml:space="preserve">: </w:t>
      </w:r>
      <w:r w:rsidR="002923F1" w:rsidRPr="002923F1">
        <w:rPr>
          <w:rFonts w:cs="Arial"/>
        </w:rPr>
        <w:t>REQ_07, REQ_18, REQ_19, REQ_20</w:t>
      </w:r>
      <w:r w:rsidR="007D4BA8">
        <w:rPr>
          <w:rFonts w:cs="Arial"/>
        </w:rPr>
        <w:t>, REQ_21</w:t>
      </w:r>
      <w:r w:rsidR="002923F1">
        <w:rPr>
          <w:rFonts w:cs="Arial"/>
        </w:rPr>
        <w:t>.</w:t>
      </w:r>
    </w:p>
    <w:p w14:paraId="2C16CF4E" w14:textId="69A3610D" w:rsidR="00D26BF9" w:rsidRDefault="00D26BF9" w:rsidP="00D26BF9">
      <w:pPr>
        <w:spacing w:before="120"/>
        <w:jc w:val="both"/>
        <w:rPr>
          <w:rFonts w:cs="Arial"/>
        </w:rPr>
      </w:pPr>
      <w:r w:rsidRPr="00006B7C">
        <w:rPr>
          <w:rFonts w:cs="Arial"/>
          <w:b/>
          <w:bCs/>
        </w:rPr>
        <w:t>Postcondición</w:t>
      </w:r>
      <w:r>
        <w:rPr>
          <w:rFonts w:cs="Arial"/>
        </w:rPr>
        <w:t xml:space="preserve">: </w:t>
      </w:r>
      <w:r w:rsidR="002923F1">
        <w:rPr>
          <w:rFonts w:cs="Arial"/>
        </w:rPr>
        <w:t>El usuario se actualiza en la base de datos.</w:t>
      </w:r>
    </w:p>
    <w:p w14:paraId="16D0AF34" w14:textId="7868FAEE" w:rsidR="00002B81" w:rsidRDefault="00D26BF9" w:rsidP="00D26BF9">
      <w:pPr>
        <w:spacing w:before="120"/>
        <w:jc w:val="both"/>
        <w:rPr>
          <w:rFonts w:cs="Arial"/>
        </w:rPr>
      </w:pPr>
      <w:r w:rsidRPr="00D26BF9">
        <w:rPr>
          <w:rFonts w:cs="Arial"/>
          <w:b/>
          <w:bCs/>
        </w:rPr>
        <w:t>Funcionalidad alternativa</w:t>
      </w:r>
      <w:r>
        <w:rPr>
          <w:rFonts w:cs="Arial"/>
        </w:rPr>
        <w:t xml:space="preserve">: </w:t>
      </w:r>
      <w:r w:rsidR="00784539">
        <w:rPr>
          <w:rFonts w:cs="Arial"/>
        </w:rPr>
        <w:t>Puede volver a la pantalla anterior mediante el botón “Volver” (REQ_2</w:t>
      </w:r>
      <w:r w:rsidR="007D4BA8">
        <w:rPr>
          <w:rFonts w:cs="Arial"/>
        </w:rPr>
        <w:t>1</w:t>
      </w:r>
      <w:r w:rsidR="00784539">
        <w:rPr>
          <w:rFonts w:cs="Arial"/>
        </w:rPr>
        <w:t>).</w:t>
      </w:r>
    </w:p>
    <w:p w14:paraId="1AE7FBD8" w14:textId="77777777" w:rsidR="000D7DBB" w:rsidRDefault="000D7DBB" w:rsidP="00D26BF9">
      <w:pPr>
        <w:spacing w:before="120"/>
        <w:jc w:val="both"/>
        <w:rPr>
          <w:rFonts w:cs="Arial"/>
        </w:rPr>
      </w:pPr>
    </w:p>
    <w:p w14:paraId="7F25DD4C" w14:textId="5876FED1" w:rsidR="000D7DBB" w:rsidRDefault="000D7DBB" w:rsidP="00010E49">
      <w:pPr>
        <w:pStyle w:val="Ttulo3"/>
      </w:pPr>
      <w:bookmarkStart w:id="22" w:name="_Toc239844722"/>
      <w:r>
        <w:t xml:space="preserve">UC-05 – Permitir </w:t>
      </w:r>
      <w:r w:rsidR="00C56381">
        <w:t>gestionar</w:t>
      </w:r>
      <w:r>
        <w:t xml:space="preserve"> el listado de usuarios mediante filtros, paginación y exportación.</w:t>
      </w:r>
      <w:bookmarkEnd w:id="22"/>
      <w:r>
        <w:t xml:space="preserve"> </w:t>
      </w:r>
    </w:p>
    <w:p w14:paraId="720C26E9" w14:textId="77777777" w:rsidR="000D7DBB" w:rsidRDefault="000D7DBB" w:rsidP="000D7DBB">
      <w:pPr>
        <w:spacing w:before="120"/>
        <w:jc w:val="both"/>
        <w:rPr>
          <w:rFonts w:cs="Arial"/>
        </w:rPr>
      </w:pPr>
      <w:r w:rsidRPr="00006B7C">
        <w:rPr>
          <w:rFonts w:cs="Arial"/>
          <w:b/>
          <w:bCs/>
        </w:rPr>
        <w:t>Actor</w:t>
      </w:r>
      <w:r>
        <w:rPr>
          <w:rFonts w:cs="Arial"/>
        </w:rPr>
        <w:t>: Administrador.</w:t>
      </w:r>
    </w:p>
    <w:p w14:paraId="5ED03F85" w14:textId="590D8469" w:rsidR="000D7DBB" w:rsidRDefault="000D7DBB" w:rsidP="000D7DBB">
      <w:pPr>
        <w:spacing w:before="120"/>
        <w:jc w:val="both"/>
        <w:rPr>
          <w:rFonts w:cs="Arial"/>
        </w:rPr>
      </w:pPr>
      <w:r w:rsidRPr="00006B7C">
        <w:rPr>
          <w:rFonts w:cs="Arial"/>
          <w:b/>
          <w:bCs/>
        </w:rPr>
        <w:t>Descripción</w:t>
      </w:r>
      <w:r>
        <w:rPr>
          <w:rFonts w:cs="Arial"/>
        </w:rPr>
        <w:t xml:space="preserve">: </w:t>
      </w:r>
      <w:r w:rsidR="00F8507D">
        <w:rPr>
          <w:rFonts w:cs="Arial"/>
        </w:rPr>
        <w:t>Desde la pantalla principal, si el listado tiene datos, se puede filtrar, paginar y exportar los registros del listado.</w:t>
      </w:r>
    </w:p>
    <w:p w14:paraId="13F6A10F" w14:textId="5117D352" w:rsidR="00F8507D" w:rsidRDefault="00F8507D" w:rsidP="000D7DBB">
      <w:pPr>
        <w:spacing w:before="120"/>
        <w:jc w:val="both"/>
        <w:rPr>
          <w:rFonts w:cs="Arial"/>
        </w:rPr>
      </w:pPr>
      <w:r>
        <w:rPr>
          <w:rFonts w:cs="Arial"/>
        </w:rPr>
        <w:t>El filtrado se realiza por cada columna del listado (REQ_05).</w:t>
      </w:r>
    </w:p>
    <w:p w14:paraId="5E674EFC" w14:textId="16407349" w:rsidR="00F8507D" w:rsidRDefault="00F8507D" w:rsidP="000D7DBB">
      <w:pPr>
        <w:spacing w:before="120"/>
        <w:jc w:val="both"/>
        <w:rPr>
          <w:rFonts w:cs="Arial"/>
        </w:rPr>
      </w:pPr>
      <w:r>
        <w:rPr>
          <w:rFonts w:cs="Arial"/>
        </w:rPr>
        <w:t>La paginación mostrará un número determinado de registros por cada página, y el número de páginas totales (REQ_08).</w:t>
      </w:r>
    </w:p>
    <w:p w14:paraId="521D2C0C" w14:textId="006B3531" w:rsidR="00F8507D" w:rsidRDefault="00F8507D" w:rsidP="000D7DBB">
      <w:pPr>
        <w:spacing w:before="120"/>
        <w:jc w:val="both"/>
        <w:rPr>
          <w:rFonts w:cs="Arial"/>
        </w:rPr>
      </w:pPr>
      <w:r>
        <w:rPr>
          <w:rFonts w:cs="Arial"/>
        </w:rPr>
        <w:t>Para poder exportar se debe pulsar sobre los botones “CSV” o “XLS”, que descargará el listado en el formato seleccionado y teniendo en cuenta los filtros añadidos</w:t>
      </w:r>
      <w:r w:rsidR="007653AB">
        <w:rPr>
          <w:rFonts w:cs="Arial"/>
        </w:rPr>
        <w:t xml:space="preserve"> (REQ_07).</w:t>
      </w:r>
    </w:p>
    <w:p w14:paraId="7621BE56" w14:textId="30A63625" w:rsidR="000D7DBB" w:rsidRPr="000D7DBB" w:rsidRDefault="000D7DBB" w:rsidP="000D7DBB">
      <w:pPr>
        <w:pStyle w:val="Default"/>
        <w:jc w:val="both"/>
        <w:rPr>
          <w:sz w:val="20"/>
          <w:szCs w:val="20"/>
        </w:rPr>
      </w:pPr>
      <w:r w:rsidRPr="00006B7C">
        <w:rPr>
          <w:b/>
          <w:bCs/>
        </w:rPr>
        <w:t>Requisitos asociados</w:t>
      </w:r>
      <w:r>
        <w:t xml:space="preserve">: </w:t>
      </w:r>
      <w:r w:rsidRPr="000D7DBB">
        <w:rPr>
          <w:sz w:val="22"/>
          <w:szCs w:val="22"/>
        </w:rPr>
        <w:t>REQ_05, REQ_06, REQ_08</w:t>
      </w:r>
      <w:r>
        <w:t>.</w:t>
      </w:r>
    </w:p>
    <w:p w14:paraId="078FCE19" w14:textId="37FA70C1" w:rsidR="000D7DBB" w:rsidRDefault="000D7DBB" w:rsidP="000D7DBB">
      <w:pPr>
        <w:spacing w:before="120"/>
        <w:jc w:val="both"/>
        <w:rPr>
          <w:rFonts w:cs="Arial"/>
        </w:rPr>
      </w:pPr>
      <w:r w:rsidRPr="00006B7C">
        <w:rPr>
          <w:rFonts w:cs="Arial"/>
          <w:b/>
          <w:bCs/>
        </w:rPr>
        <w:t>Postcondición</w:t>
      </w:r>
      <w:r>
        <w:rPr>
          <w:rFonts w:cs="Arial"/>
        </w:rPr>
        <w:t>: El usuario descarga el listado.</w:t>
      </w:r>
    </w:p>
    <w:p w14:paraId="32E25B71" w14:textId="5235CA22" w:rsidR="000D7DBB" w:rsidRDefault="00F8507D" w:rsidP="000D7DBB">
      <w:pPr>
        <w:spacing w:before="120"/>
        <w:jc w:val="both"/>
        <w:rPr>
          <w:rFonts w:cs="Arial"/>
        </w:rPr>
      </w:pPr>
      <w:r>
        <w:rPr>
          <w:rFonts w:cs="Arial"/>
          <w:b/>
          <w:bCs/>
        </w:rPr>
        <w:t>Restricción</w:t>
      </w:r>
      <w:r w:rsidR="000D7DBB">
        <w:rPr>
          <w:rFonts w:cs="Arial"/>
        </w:rPr>
        <w:t xml:space="preserve">: </w:t>
      </w:r>
      <w:r>
        <w:rPr>
          <w:rFonts w:cs="Arial"/>
        </w:rPr>
        <w:t>En caso de no tener datos en el listado no se podrán realizar las acciones descritas.</w:t>
      </w:r>
    </w:p>
    <w:p w14:paraId="547AF63B" w14:textId="77777777" w:rsidR="000D7DBB" w:rsidRPr="00D26BF9" w:rsidRDefault="000D7DBB" w:rsidP="00D26BF9">
      <w:pPr>
        <w:spacing w:before="120"/>
        <w:jc w:val="both"/>
        <w:rPr>
          <w:rFonts w:cs="Arial"/>
        </w:rPr>
      </w:pPr>
    </w:p>
    <w:p w14:paraId="6DC243B6" w14:textId="77777777" w:rsidR="00D26BF9" w:rsidRDefault="00D26BF9" w:rsidP="00002B81"/>
    <w:p w14:paraId="3E65A906" w14:textId="77777777" w:rsidR="007F3853" w:rsidRDefault="007F3853" w:rsidP="00002B81"/>
    <w:p w14:paraId="6683622A" w14:textId="77777777" w:rsidR="005617EA" w:rsidRDefault="00C56FD2" w:rsidP="00010E49">
      <w:pPr>
        <w:pStyle w:val="Ttulo3"/>
      </w:pPr>
      <w:bookmarkStart w:id="23" w:name="_Toc239844723"/>
      <w:r>
        <w:t>UC-06 – Acceso y visualización del listado de roles</w:t>
      </w:r>
      <w:bookmarkEnd w:id="23"/>
    </w:p>
    <w:p w14:paraId="13B39285" w14:textId="77777777" w:rsidR="005617EA" w:rsidRDefault="00C56FD2">
      <w:r w:rsidRPr="00C56381">
        <w:rPr>
          <w:b/>
          <w:bCs/>
        </w:rPr>
        <w:t>Actor</w:t>
      </w:r>
      <w:r>
        <w:t>: Administrador.</w:t>
      </w:r>
    </w:p>
    <w:p w14:paraId="7CC5C563" w14:textId="77777777" w:rsidR="005617EA" w:rsidRDefault="00C56FD2">
      <w:r w:rsidRPr="00C56381">
        <w:rPr>
          <w:b/>
          <w:bCs/>
        </w:rPr>
        <w:t>Descripción</w:t>
      </w:r>
      <w:r>
        <w:t>: El usuario administrador puede acceder al listado de roles desde la opción “Gestión de roles” que aparece en el menú lateral o dentro del módulo de Gestión de usuarios, según la configuración final de navegación. Al pulsar en dicha opción se muestra la pantalla principal de roles con los datos de cada rol en una tabla.</w:t>
      </w:r>
    </w:p>
    <w:p w14:paraId="4274637A" w14:textId="77777777" w:rsidR="005617EA" w:rsidRDefault="00C56FD2">
      <w:r>
        <w:t>La tabla muestra, al menos, el identificador del rol, nombre del rol, descripción, estado, número de permisos asociados y acciones disponibles.</w:t>
      </w:r>
    </w:p>
    <w:p w14:paraId="45956C1F" w14:textId="77777777" w:rsidR="005617EA" w:rsidRDefault="00C56FD2">
      <w:r>
        <w:t>Desde esta pantalla se permite filtrar la información del listado por columna, paginar los resultados, consultar el detalle de un rol, editar un rol, eliminar un rol y acceder al alta de un nuevo rol.</w:t>
      </w:r>
    </w:p>
    <w:p w14:paraId="1E1B51D3" w14:textId="77777777" w:rsidR="005617EA" w:rsidRDefault="00C56FD2">
      <w:r w:rsidRPr="00C56381">
        <w:rPr>
          <w:b/>
          <w:bCs/>
        </w:rPr>
        <w:t>Requisitos asociados</w:t>
      </w:r>
      <w:r>
        <w:t>: REQ_22 al REQ_27.</w:t>
      </w:r>
    </w:p>
    <w:p w14:paraId="6A0007B2" w14:textId="77777777" w:rsidR="005617EA" w:rsidRDefault="00C56FD2">
      <w:r w:rsidRPr="00C56381">
        <w:rPr>
          <w:b/>
          <w:bCs/>
        </w:rPr>
        <w:t>Postcondición</w:t>
      </w:r>
      <w:r>
        <w:t>: El listado de roles queda disponible para poder consultar, editar, eliminar, filtrar, paginar y crear roles.</w:t>
      </w:r>
    </w:p>
    <w:p w14:paraId="32BA8AF0" w14:textId="77777777" w:rsidR="005617EA" w:rsidRDefault="00C56FD2">
      <w:r w:rsidRPr="00C56381">
        <w:rPr>
          <w:b/>
          <w:bCs/>
        </w:rPr>
        <w:t>Restricción</w:t>
      </w:r>
      <w:r>
        <w:t>: Si el usuario tiene un rol diferente a Administrador no podrá ver ni acceder a la opción “Gestión de roles”.</w:t>
      </w:r>
    </w:p>
    <w:p w14:paraId="0A37501D" w14:textId="77777777" w:rsidR="005617EA" w:rsidRDefault="005617EA"/>
    <w:p w14:paraId="19EE2A0B" w14:textId="77777777" w:rsidR="005617EA" w:rsidRDefault="00C56FD2" w:rsidP="00010E49">
      <w:pPr>
        <w:pStyle w:val="Ttulo3"/>
      </w:pPr>
      <w:bookmarkStart w:id="24" w:name="_Toc239844724"/>
      <w:r>
        <w:t>UC-07 – Registrar un nuevo rol</w:t>
      </w:r>
      <w:bookmarkEnd w:id="24"/>
    </w:p>
    <w:p w14:paraId="40B7C533" w14:textId="77777777" w:rsidR="005617EA" w:rsidRDefault="00C56FD2">
      <w:r w:rsidRPr="00C56381">
        <w:rPr>
          <w:b/>
          <w:bCs/>
        </w:rPr>
        <w:t>Actor</w:t>
      </w:r>
      <w:r>
        <w:t>: Administrador.</w:t>
      </w:r>
    </w:p>
    <w:p w14:paraId="28E28A4E" w14:textId="77777777" w:rsidR="005617EA" w:rsidRDefault="00C56FD2">
      <w:r w:rsidRPr="00C56381">
        <w:rPr>
          <w:b/>
          <w:bCs/>
        </w:rPr>
        <w:t>Descripción</w:t>
      </w:r>
      <w:r>
        <w:t>: Estando en la pantalla principal donde se muestra el listado de roles, el usuario administrador puede acceder al registro de un nuevo rol mediante el botón “Alta de rol”.</w:t>
      </w:r>
    </w:p>
    <w:p w14:paraId="19EFEE0E" w14:textId="77777777" w:rsidR="005617EA" w:rsidRDefault="00C56FD2">
      <w:r>
        <w:t>Pulsando en el botón se muestra una pantalla o ventana de alta con los campos necesarios para informar el nuevo rol: nombre del rol, descripción, estado y permisos asociados.</w:t>
      </w:r>
    </w:p>
    <w:p w14:paraId="5D2D1FF5" w14:textId="77777777" w:rsidR="005617EA" w:rsidRDefault="00C56FD2">
      <w:r>
        <w:t>Tras rellenar los campos obligatorios puede guardar la información mediante el botón “Guardar”.</w:t>
      </w:r>
    </w:p>
    <w:p w14:paraId="76F7A34C" w14:textId="77777777" w:rsidR="005617EA" w:rsidRDefault="00C56FD2">
      <w:r w:rsidRPr="00C56381">
        <w:rPr>
          <w:b/>
          <w:bCs/>
        </w:rPr>
        <w:t>Requisitos asociados</w:t>
      </w:r>
      <w:r>
        <w:t>: REQ_28 al REQ_32.</w:t>
      </w:r>
    </w:p>
    <w:p w14:paraId="556C73E1" w14:textId="77777777" w:rsidR="005617EA" w:rsidRDefault="00C56FD2">
      <w:r w:rsidRPr="00C56381">
        <w:rPr>
          <w:b/>
          <w:bCs/>
        </w:rPr>
        <w:t>Postcondición</w:t>
      </w:r>
      <w:r>
        <w:t>: El rol queda registrado correctamente en la base de datos.</w:t>
      </w:r>
    </w:p>
    <w:p w14:paraId="6CBEA456" w14:textId="77777777" w:rsidR="005617EA" w:rsidRDefault="00C56FD2">
      <w:r w:rsidRPr="00C56381">
        <w:rPr>
          <w:b/>
          <w:bCs/>
        </w:rPr>
        <w:t>Restricción</w:t>
      </w:r>
      <w:r>
        <w:t>: No se permite crear un rol sin nombre, sin estado, sin permisos asociados o con un nombre de rol ya existente.</w:t>
      </w:r>
    </w:p>
    <w:p w14:paraId="4FE13648" w14:textId="77777777" w:rsidR="005617EA" w:rsidRDefault="00C56FD2">
      <w:r w:rsidRPr="00C56381">
        <w:rPr>
          <w:b/>
          <w:bCs/>
        </w:rPr>
        <w:t>Funcionalidad alternativa</w:t>
      </w:r>
      <w:r>
        <w:t>: Si no quiere guardar los datos del nuevo rol, puede volver a la pantalla anterior mediante el botón “Volver”.</w:t>
      </w:r>
    </w:p>
    <w:p w14:paraId="5DAB6C7B" w14:textId="77777777" w:rsidR="005617EA" w:rsidRDefault="005617EA"/>
    <w:p w14:paraId="5D6ED72C" w14:textId="77777777" w:rsidR="005617EA" w:rsidRDefault="00C56FD2" w:rsidP="00010E49">
      <w:pPr>
        <w:pStyle w:val="Ttulo3"/>
      </w:pPr>
      <w:bookmarkStart w:id="25" w:name="_Toc239844725"/>
      <w:r>
        <w:lastRenderedPageBreak/>
        <w:t>UC-08 – Consultar el detalle de un rol en modo solo lectura</w:t>
      </w:r>
      <w:bookmarkEnd w:id="25"/>
    </w:p>
    <w:p w14:paraId="457F34D6" w14:textId="77777777" w:rsidR="005617EA" w:rsidRDefault="00C56FD2">
      <w:r w:rsidRPr="00C56381">
        <w:rPr>
          <w:b/>
          <w:bCs/>
        </w:rPr>
        <w:t>Actor</w:t>
      </w:r>
      <w:r>
        <w:t>: Administrador.</w:t>
      </w:r>
    </w:p>
    <w:p w14:paraId="54A0DA75" w14:textId="77777777" w:rsidR="005617EA" w:rsidRDefault="00C56FD2">
      <w:r w:rsidRPr="00C56381">
        <w:rPr>
          <w:b/>
          <w:bCs/>
        </w:rPr>
        <w:t>Descripción</w:t>
      </w:r>
      <w:r>
        <w:t>: Desde la pantalla principal de Gestión de roles, el usuario administrador puede acceder a la visualización de los datos de un rol registrado pulsando sobre el icono de consulta.</w:t>
      </w:r>
    </w:p>
    <w:p w14:paraId="683F3CFC" w14:textId="77777777" w:rsidR="005617EA" w:rsidRDefault="00C56FD2">
      <w:r>
        <w:t>La pantalla de consulta muestra los datos del rol en modo solo lectura, incluyendo nombre, descripción, estado, permisos asociados y, si aplica, usuarios que tienen asociado dicho rol.</w:t>
      </w:r>
    </w:p>
    <w:p w14:paraId="7FD0A848" w14:textId="77777777" w:rsidR="005617EA" w:rsidRDefault="00C56FD2">
      <w:r w:rsidRPr="00C56381">
        <w:rPr>
          <w:b/>
          <w:bCs/>
        </w:rPr>
        <w:t>Requisitos asociados</w:t>
      </w:r>
      <w:r>
        <w:t>: REQ_33 al REQ_35.</w:t>
      </w:r>
    </w:p>
    <w:p w14:paraId="57A03EDC" w14:textId="77777777" w:rsidR="005617EA" w:rsidRDefault="00C56FD2">
      <w:r w:rsidRPr="00C56381">
        <w:rPr>
          <w:b/>
          <w:bCs/>
        </w:rPr>
        <w:t>Postcondición</w:t>
      </w:r>
      <w:r>
        <w:t>: El detalle del rol queda disponible en modo consulta, sin permitir modificación de datos.</w:t>
      </w:r>
    </w:p>
    <w:p w14:paraId="3C5BAEEC" w14:textId="77777777" w:rsidR="005617EA" w:rsidRDefault="00C56FD2">
      <w:r w:rsidRPr="00C56381">
        <w:rPr>
          <w:b/>
          <w:bCs/>
        </w:rPr>
        <w:t>Funcionalidad alternativa</w:t>
      </w:r>
      <w:r>
        <w:t>: Puede volver a la pantalla anterior mediante el botón “Volver”.</w:t>
      </w:r>
    </w:p>
    <w:p w14:paraId="02EB378F" w14:textId="77777777" w:rsidR="005617EA" w:rsidRDefault="005617EA"/>
    <w:p w14:paraId="214C0DA1" w14:textId="77777777" w:rsidR="005617EA" w:rsidRDefault="00C56FD2" w:rsidP="00010E49">
      <w:pPr>
        <w:pStyle w:val="Ttulo3"/>
      </w:pPr>
      <w:bookmarkStart w:id="26" w:name="_Toc239844726"/>
      <w:r>
        <w:t>UC-09 – Actualizar un rol existente</w:t>
      </w:r>
      <w:bookmarkEnd w:id="26"/>
    </w:p>
    <w:p w14:paraId="4066AA11" w14:textId="77777777" w:rsidR="005617EA" w:rsidRDefault="00C56FD2">
      <w:r w:rsidRPr="00C56381">
        <w:rPr>
          <w:b/>
          <w:bCs/>
        </w:rPr>
        <w:t>Actor</w:t>
      </w:r>
      <w:r>
        <w:t>: Administrador.</w:t>
      </w:r>
    </w:p>
    <w:p w14:paraId="64C7D758" w14:textId="77777777" w:rsidR="005617EA" w:rsidRDefault="00C56FD2">
      <w:r w:rsidRPr="00C56381">
        <w:rPr>
          <w:b/>
          <w:bCs/>
        </w:rPr>
        <w:t>Descripción</w:t>
      </w:r>
      <w:r>
        <w:t>: Desde la pantalla principal de Gestión de roles, el usuario administrador puede acceder a la edición de los datos de un rol registrado pulsando sobre el icono de edición.</w:t>
      </w:r>
    </w:p>
    <w:p w14:paraId="03679269" w14:textId="77777777" w:rsidR="005617EA" w:rsidRDefault="00C56FD2">
      <w:r>
        <w:t>La pantalla de edición muestra los datos del rol, permitiendo modificar la descripción, el estado y los permisos asociados. El nombre del rol podrá ser editable únicamente si no se encuentra protegido por configuración o reglas de negocio.</w:t>
      </w:r>
    </w:p>
    <w:p w14:paraId="7EE5EFB9" w14:textId="77777777" w:rsidR="005617EA" w:rsidRDefault="00C56FD2">
      <w:r>
        <w:t>Tras actualizar los campos deseados puede guardar la información mediante el botón “Guardar”.</w:t>
      </w:r>
    </w:p>
    <w:p w14:paraId="6186B5B1" w14:textId="77777777" w:rsidR="005617EA" w:rsidRDefault="00C56FD2">
      <w:r w:rsidRPr="00C56381">
        <w:rPr>
          <w:b/>
          <w:bCs/>
        </w:rPr>
        <w:t>Requisitos asociados</w:t>
      </w:r>
      <w:r>
        <w:t>: REQ_36 al REQ_39.</w:t>
      </w:r>
    </w:p>
    <w:p w14:paraId="52D2F103" w14:textId="77777777" w:rsidR="005617EA" w:rsidRDefault="00C56FD2">
      <w:r w:rsidRPr="00C56381">
        <w:rPr>
          <w:b/>
          <w:bCs/>
        </w:rPr>
        <w:t>Postcondición</w:t>
      </w:r>
      <w:r>
        <w:t>: El rol queda actualizado en la base de datos.</w:t>
      </w:r>
    </w:p>
    <w:p w14:paraId="26839321" w14:textId="77777777" w:rsidR="005617EA" w:rsidRDefault="00C56FD2">
      <w:r w:rsidRPr="00C56381">
        <w:rPr>
          <w:b/>
          <w:bCs/>
        </w:rPr>
        <w:t>Restricción</w:t>
      </w:r>
      <w:r>
        <w:t>: No se permite guardar un rol sin permisos asociados ni generar duplicidad de nombre de rol.</w:t>
      </w:r>
    </w:p>
    <w:p w14:paraId="30582503" w14:textId="77777777" w:rsidR="005617EA" w:rsidRDefault="00C56FD2">
      <w:r w:rsidRPr="00C56381">
        <w:rPr>
          <w:b/>
          <w:bCs/>
        </w:rPr>
        <w:t>Funcionalidad alternativa</w:t>
      </w:r>
      <w:r>
        <w:t>: Puede volver a la pantalla anterior mediante el botón “Volver” sin guardar los cambios.</w:t>
      </w:r>
    </w:p>
    <w:p w14:paraId="6A05A809" w14:textId="77777777" w:rsidR="005617EA" w:rsidRDefault="005617EA"/>
    <w:p w14:paraId="2C8CC40A" w14:textId="77777777" w:rsidR="005617EA" w:rsidRDefault="00C56FD2" w:rsidP="00010E49">
      <w:pPr>
        <w:pStyle w:val="Ttulo3"/>
      </w:pPr>
      <w:bookmarkStart w:id="27" w:name="_Toc239844727"/>
      <w:r>
        <w:t>UC-10 – Gestionar permisos asociados a un rol</w:t>
      </w:r>
      <w:bookmarkEnd w:id="27"/>
    </w:p>
    <w:p w14:paraId="13E799E5" w14:textId="77777777" w:rsidR="005617EA" w:rsidRDefault="00C56FD2">
      <w:r w:rsidRPr="00C56381">
        <w:rPr>
          <w:b/>
          <w:bCs/>
        </w:rPr>
        <w:t>Actor</w:t>
      </w:r>
      <w:r>
        <w:t>: Administrador.</w:t>
      </w:r>
    </w:p>
    <w:p w14:paraId="7A5D4A79" w14:textId="77777777" w:rsidR="005617EA" w:rsidRDefault="00C56FD2">
      <w:r w:rsidRPr="00C56381">
        <w:rPr>
          <w:b/>
          <w:bCs/>
        </w:rPr>
        <w:t>Descripción</w:t>
      </w:r>
      <w:r>
        <w:t>: Durante el alta o edición de un rol, el usuario administrador puede asociar o desasociar permisos al rol seleccionado.</w:t>
      </w:r>
    </w:p>
    <w:p w14:paraId="30D6C8D0" w14:textId="77777777" w:rsidR="005617EA" w:rsidRDefault="00C56FD2">
      <w:r>
        <w:t xml:space="preserve">Los permisos se muestran mediante una lista seleccionable o controles de tipo check, permitiendo seleccionar uno o varios permisos. Los permisos representan operaciones funcionales del sistema, como consultar usuarios, crear usuarios, modificar usuarios, </w:t>
      </w:r>
      <w:r>
        <w:lastRenderedPageBreak/>
        <w:t>eliminar usuarios, consultar roles, crear roles, modificar roles, eliminar roles o asignar roles a usuarios.</w:t>
      </w:r>
    </w:p>
    <w:p w14:paraId="50746064" w14:textId="77777777" w:rsidR="005617EA" w:rsidRDefault="00C56FD2">
      <w:r w:rsidRPr="00C56381">
        <w:rPr>
          <w:b/>
          <w:bCs/>
        </w:rPr>
        <w:t>Requisitos asociados</w:t>
      </w:r>
      <w:r>
        <w:t>: REQ_40 al REQ_44.</w:t>
      </w:r>
    </w:p>
    <w:p w14:paraId="332AA4E8" w14:textId="77777777" w:rsidR="005617EA" w:rsidRDefault="00C56FD2">
      <w:r w:rsidRPr="00C56381">
        <w:rPr>
          <w:b/>
          <w:bCs/>
        </w:rPr>
        <w:t>Postcondición</w:t>
      </w:r>
      <w:r>
        <w:t>: Los permisos seleccionados quedan asociados al rol y se tendrán en cuenta para la autorización funcional del usuario.</w:t>
      </w:r>
    </w:p>
    <w:p w14:paraId="2F2B8A1A" w14:textId="77777777" w:rsidR="005617EA" w:rsidRDefault="00C56FD2">
      <w:r w:rsidRPr="00C56381">
        <w:rPr>
          <w:b/>
          <w:bCs/>
        </w:rPr>
        <w:t>Restricción</w:t>
      </w:r>
      <w:r>
        <w:t>: Todo rol deberá tener al menos un permiso asociado para poder ser guardado.</w:t>
      </w:r>
    </w:p>
    <w:p w14:paraId="5A39BBE3" w14:textId="77777777" w:rsidR="005617EA" w:rsidRDefault="005617EA"/>
    <w:p w14:paraId="6B510694" w14:textId="77777777" w:rsidR="005617EA" w:rsidRDefault="00C56FD2" w:rsidP="00010E49">
      <w:pPr>
        <w:pStyle w:val="Ttulo3"/>
      </w:pPr>
      <w:bookmarkStart w:id="28" w:name="_Toc239844728"/>
      <w:r>
        <w:t>UC-11 – Gestionar asignación de roles a usuarios</w:t>
      </w:r>
      <w:bookmarkEnd w:id="28"/>
    </w:p>
    <w:p w14:paraId="2E4AF9D3" w14:textId="77777777" w:rsidR="005617EA" w:rsidRDefault="00C56FD2">
      <w:r w:rsidRPr="00C56381">
        <w:rPr>
          <w:b/>
          <w:bCs/>
        </w:rPr>
        <w:t>Actor</w:t>
      </w:r>
      <w:r>
        <w:t>: Administrador.</w:t>
      </w:r>
    </w:p>
    <w:p w14:paraId="48D6D776" w14:textId="77777777" w:rsidR="005617EA" w:rsidRDefault="00C56FD2">
      <w:r w:rsidRPr="00C56381">
        <w:rPr>
          <w:b/>
          <w:bCs/>
        </w:rPr>
        <w:t>Descripción</w:t>
      </w:r>
      <w:r>
        <w:t>: Durante el alta o edición de usuarios, el usuario administrador puede asignar uno o varios roles a un usuario. La selección se realiza mediante lista múltiple o controles de selección por check.</w:t>
      </w:r>
    </w:p>
    <w:p w14:paraId="5BAE8254" w14:textId="77777777" w:rsidR="005617EA" w:rsidRDefault="00C56FD2">
      <w:r>
        <w:t>El sistema permite consultar qué roles tiene asociados un usuario y, desde la gestión de roles, qué usuarios están asociados a un rol determinado.</w:t>
      </w:r>
    </w:p>
    <w:p w14:paraId="2B794161" w14:textId="77777777" w:rsidR="005617EA" w:rsidRDefault="00C56FD2">
      <w:r w:rsidRPr="00C56381">
        <w:rPr>
          <w:b/>
          <w:bCs/>
        </w:rPr>
        <w:t>Requisitos asociados</w:t>
      </w:r>
      <w:r>
        <w:t>: REQ_45 al REQ_48.</w:t>
      </w:r>
    </w:p>
    <w:p w14:paraId="1F7046D9" w14:textId="77777777" w:rsidR="005617EA" w:rsidRDefault="00C56FD2">
      <w:r w:rsidRPr="00C56381">
        <w:rPr>
          <w:b/>
          <w:bCs/>
        </w:rPr>
        <w:t>Postcondición</w:t>
      </w:r>
      <w:r>
        <w:t>: Los roles seleccionados quedan asociados al usuario y se utilizarán para determinar sus permisos efectivos dentro de la aplicación.</w:t>
      </w:r>
    </w:p>
    <w:p w14:paraId="694903BA" w14:textId="77777777" w:rsidR="005617EA" w:rsidRDefault="00C56FD2">
      <w:r w:rsidRPr="00C56381">
        <w:rPr>
          <w:b/>
          <w:bCs/>
        </w:rPr>
        <w:t>Restricción</w:t>
      </w:r>
      <w:r>
        <w:t>: Todo usuario deberá tener al menos un rol asignado para poder acceder a las funcionalidades protegidas de la aplicación.</w:t>
      </w:r>
    </w:p>
    <w:p w14:paraId="41C8F396" w14:textId="77777777" w:rsidR="005617EA" w:rsidRDefault="005617EA"/>
    <w:p w14:paraId="60A5DB3B" w14:textId="77777777" w:rsidR="005617EA" w:rsidRDefault="00C56FD2" w:rsidP="00010E49">
      <w:pPr>
        <w:pStyle w:val="Ttulo3"/>
      </w:pPr>
      <w:bookmarkStart w:id="29" w:name="_Toc239844729"/>
      <w:r>
        <w:t>UC-12 – Eliminar un rol</w:t>
      </w:r>
      <w:bookmarkEnd w:id="29"/>
    </w:p>
    <w:p w14:paraId="169CDA9B" w14:textId="77777777" w:rsidR="005617EA" w:rsidRDefault="00C56FD2">
      <w:r w:rsidRPr="00C56381">
        <w:rPr>
          <w:b/>
          <w:bCs/>
        </w:rPr>
        <w:t>Actor</w:t>
      </w:r>
      <w:r>
        <w:t>: Administrador.</w:t>
      </w:r>
    </w:p>
    <w:p w14:paraId="1DAC04D3" w14:textId="77777777" w:rsidR="005617EA" w:rsidRDefault="00C56FD2">
      <w:r w:rsidRPr="00C56381">
        <w:rPr>
          <w:b/>
          <w:bCs/>
        </w:rPr>
        <w:t>Descripción</w:t>
      </w:r>
      <w:r>
        <w:t>: Desde la pantalla principal de Gestión de roles, el usuario administrador puede eliminar un rol registrado pulsando sobre el icono o acción de eliminación.</w:t>
      </w:r>
    </w:p>
    <w:p w14:paraId="54100F1D" w14:textId="77777777" w:rsidR="005617EA" w:rsidRDefault="00C56FD2">
      <w:r>
        <w:t>Antes de realizar la eliminación, el sistema muestra una ventana de confirmación para evitar borrados accidentales.</w:t>
      </w:r>
    </w:p>
    <w:p w14:paraId="6266BF82" w14:textId="77777777" w:rsidR="005617EA" w:rsidRDefault="00C56FD2">
      <w:r w:rsidRPr="00C56381">
        <w:rPr>
          <w:b/>
          <w:bCs/>
        </w:rPr>
        <w:t>Requisitos asociados</w:t>
      </w:r>
      <w:r>
        <w:t>: REQ_49 al REQ_50.</w:t>
      </w:r>
    </w:p>
    <w:p w14:paraId="3B89DBDE" w14:textId="77777777" w:rsidR="005617EA" w:rsidRDefault="00C56FD2">
      <w:r w:rsidRPr="00C56381">
        <w:rPr>
          <w:b/>
          <w:bCs/>
        </w:rPr>
        <w:t>Postcondición</w:t>
      </w:r>
      <w:r>
        <w:t>: El rol queda eliminado o desactivado según la estrategia de persistencia definida por el sistema.</w:t>
      </w:r>
    </w:p>
    <w:p w14:paraId="3F387F7B" w14:textId="77777777" w:rsidR="005617EA" w:rsidRDefault="00C56FD2">
      <w:r w:rsidRPr="00C56381">
        <w:rPr>
          <w:b/>
          <w:bCs/>
        </w:rPr>
        <w:t>Restricción</w:t>
      </w:r>
      <w:r>
        <w:t>: No se podrá eliminar un rol que tenga usuarios asociados. En caso de existir usuarios asociados, el sistema mostrará un mensaje informativo indicando que previamente se deben desasociar los usuarios o reasignarles otro rol.</w:t>
      </w:r>
    </w:p>
    <w:p w14:paraId="6856ECB5" w14:textId="77777777" w:rsidR="005617EA" w:rsidRDefault="00C56FD2">
      <w:r w:rsidRPr="00C56381">
        <w:rPr>
          <w:b/>
          <w:bCs/>
        </w:rPr>
        <w:t>Funcionalidad alternativa</w:t>
      </w:r>
      <w:r>
        <w:t>: Puede cancelar la operación desde la ventana de confirmación.</w:t>
      </w:r>
    </w:p>
    <w:p w14:paraId="365AC771" w14:textId="77777777" w:rsidR="00274BC9" w:rsidRDefault="00274BC9"/>
    <w:p w14:paraId="12E0E0C8" w14:textId="77777777" w:rsidR="00274BC9" w:rsidRPr="00274BC9" w:rsidRDefault="00274BC9" w:rsidP="00010E49">
      <w:pPr>
        <w:pStyle w:val="Ttulo3"/>
        <w:rPr>
          <w:lang w:val="es-ES_tradnl"/>
        </w:rPr>
      </w:pPr>
      <w:bookmarkStart w:id="30" w:name="_Toc239844730"/>
      <w:r w:rsidRPr="00274BC9">
        <w:rPr>
          <w:lang w:val="es-ES_tradnl"/>
        </w:rPr>
        <w:t>UC-13 – Solicitar acceso temporal a un recurso restringido</w:t>
      </w:r>
      <w:bookmarkEnd w:id="30"/>
    </w:p>
    <w:p w14:paraId="6B2F9674" w14:textId="77777777" w:rsidR="00274BC9" w:rsidRPr="00274BC9" w:rsidRDefault="00274BC9" w:rsidP="00274BC9">
      <w:pPr>
        <w:rPr>
          <w:lang w:val="es-ES_tradnl"/>
        </w:rPr>
      </w:pPr>
      <w:r w:rsidRPr="00C56381">
        <w:rPr>
          <w:b/>
          <w:bCs/>
          <w:lang w:val="es-ES_tradnl"/>
        </w:rPr>
        <w:t>Actor</w:t>
      </w:r>
      <w:r w:rsidRPr="00274BC9">
        <w:rPr>
          <w:lang w:val="es-ES_tradnl"/>
        </w:rPr>
        <w:t>: Usuario temporal (perfil Consultor / Usuario Préstamo).</w:t>
      </w:r>
    </w:p>
    <w:p w14:paraId="1BABD568" w14:textId="6DD8C510" w:rsidR="00274BC9" w:rsidRPr="00274BC9" w:rsidRDefault="00274BC9" w:rsidP="00274BC9">
      <w:pPr>
        <w:rPr>
          <w:lang w:val="es-ES_tradnl"/>
        </w:rPr>
      </w:pPr>
      <w:r w:rsidRPr="00C56381">
        <w:rPr>
          <w:b/>
          <w:bCs/>
          <w:lang w:val="es-ES_tradnl"/>
        </w:rPr>
        <w:lastRenderedPageBreak/>
        <w:t>Descripción</w:t>
      </w:r>
      <w:r w:rsidRPr="00274BC9">
        <w:rPr>
          <w:lang w:val="es-ES_tradnl"/>
        </w:rPr>
        <w:t>: Un usuario, previamente dado de alta en DICODEF y autenticado por los servicios de Seguridad CESTIC, cumplimenta un formulario para solicitar acceso temporal a un recurso restringido (expediente, programa o entregable).</w:t>
      </w:r>
    </w:p>
    <w:p w14:paraId="2A26B499" w14:textId="300CF42B" w:rsidR="00274BC9" w:rsidRPr="00274BC9" w:rsidRDefault="00274BC9" w:rsidP="00274BC9">
      <w:pPr>
        <w:rPr>
          <w:lang w:val="es-ES_tradnl"/>
        </w:rPr>
      </w:pPr>
      <w:r w:rsidRPr="00274BC9">
        <w:rPr>
          <w:lang w:val="es-ES_tradnl"/>
        </w:rPr>
        <w:t>La solicitud queda registrada con el recurso solicitado, la justificación para su posterior evaluación por el Administrador (REQ_52).</w:t>
      </w:r>
    </w:p>
    <w:p w14:paraId="29EB25CE" w14:textId="77777777" w:rsidR="00274BC9" w:rsidRPr="00274BC9" w:rsidRDefault="00274BC9" w:rsidP="00274BC9">
      <w:pPr>
        <w:rPr>
          <w:lang w:val="es-ES_tradnl"/>
        </w:rPr>
      </w:pPr>
      <w:r w:rsidRPr="00C56381">
        <w:rPr>
          <w:b/>
          <w:bCs/>
          <w:lang w:val="es-ES_tradnl"/>
        </w:rPr>
        <w:t>Requisitos asociados</w:t>
      </w:r>
      <w:r w:rsidRPr="00274BC9">
        <w:rPr>
          <w:lang w:val="es-ES_tradnl"/>
        </w:rPr>
        <w:t>: REQ_51 al REQ_53.</w:t>
      </w:r>
    </w:p>
    <w:p w14:paraId="3D16099B" w14:textId="77777777" w:rsidR="00274BC9" w:rsidRPr="00274BC9" w:rsidRDefault="00274BC9" w:rsidP="00274BC9">
      <w:pPr>
        <w:rPr>
          <w:lang w:val="es-ES_tradnl"/>
        </w:rPr>
      </w:pPr>
      <w:r w:rsidRPr="00C56381">
        <w:rPr>
          <w:b/>
          <w:bCs/>
          <w:lang w:val="es-ES_tradnl"/>
        </w:rPr>
        <w:t>Precondición</w:t>
      </w:r>
      <w:r w:rsidRPr="00274BC9">
        <w:rPr>
          <w:lang w:val="es-ES_tradnl"/>
        </w:rPr>
        <w:t>: El usuario debe estar dado de alta en DICODEF y autenticado en el sistema.</w:t>
      </w:r>
    </w:p>
    <w:p w14:paraId="117B5AE0" w14:textId="77777777" w:rsidR="00274BC9" w:rsidRPr="00274BC9" w:rsidRDefault="00274BC9" w:rsidP="00274BC9">
      <w:pPr>
        <w:rPr>
          <w:lang w:val="es-ES_tradnl"/>
        </w:rPr>
      </w:pPr>
      <w:r w:rsidRPr="00C56381">
        <w:rPr>
          <w:b/>
          <w:bCs/>
          <w:lang w:val="es-ES_tradnl"/>
        </w:rPr>
        <w:t>Postcondición</w:t>
      </w:r>
      <w:r w:rsidRPr="00274BC9">
        <w:rPr>
          <w:lang w:val="es-ES_tradnl"/>
        </w:rPr>
        <w:t>: La solicitud de acceso temporal queda registrada y pendiente de aprobación, garantizando la trazabilidad de accesos excepcionales.</w:t>
      </w:r>
    </w:p>
    <w:p w14:paraId="092A42CD" w14:textId="4459F581" w:rsidR="00274BC9" w:rsidRDefault="00274BC9" w:rsidP="00274BC9">
      <w:pPr>
        <w:rPr>
          <w:lang w:val="es-ES_tradnl"/>
        </w:rPr>
      </w:pPr>
      <w:r w:rsidRPr="00C56381">
        <w:rPr>
          <w:b/>
          <w:bCs/>
          <w:lang w:val="es-ES_tradnl"/>
        </w:rPr>
        <w:t>Restricción</w:t>
      </w:r>
      <w:r w:rsidRPr="00274BC9">
        <w:rPr>
          <w:lang w:val="es-ES_tradnl"/>
        </w:rPr>
        <w:t>: El usuario solo puede solicitar acceso de lectura; no puede autoconcederse el acceso.</w:t>
      </w:r>
    </w:p>
    <w:p w14:paraId="246C2E06" w14:textId="77777777" w:rsidR="00274BC9" w:rsidRDefault="00274BC9" w:rsidP="00274BC9">
      <w:pPr>
        <w:rPr>
          <w:lang w:val="es-ES_tradnl"/>
        </w:rPr>
      </w:pPr>
    </w:p>
    <w:p w14:paraId="1EE75175" w14:textId="77777777" w:rsidR="00274BC9" w:rsidRPr="00274BC9" w:rsidRDefault="00274BC9" w:rsidP="00010E49">
      <w:pPr>
        <w:pStyle w:val="Ttulo3"/>
        <w:rPr>
          <w:lang w:val="es-ES_tradnl"/>
        </w:rPr>
      </w:pPr>
      <w:bookmarkStart w:id="31" w:name="_Toc239844731"/>
      <w:r w:rsidRPr="00274BC9">
        <w:rPr>
          <w:lang w:val="es-ES_tradnl"/>
        </w:rPr>
        <w:t>UC-14 – Aprobar o rechazar una solicitud de acceso temporal</w:t>
      </w:r>
      <w:bookmarkEnd w:id="31"/>
    </w:p>
    <w:p w14:paraId="57120FD3" w14:textId="77777777" w:rsidR="00274BC9" w:rsidRDefault="00274BC9" w:rsidP="00274BC9">
      <w:r w:rsidRPr="00C56381">
        <w:rPr>
          <w:b/>
          <w:bCs/>
        </w:rPr>
        <w:t>Actor</w:t>
      </w:r>
      <w:r>
        <w:t>: Administrador (administración interna de AAII).</w:t>
      </w:r>
    </w:p>
    <w:p w14:paraId="6AF5EB0A" w14:textId="77777777" w:rsidR="00274BC9" w:rsidRDefault="00274BC9" w:rsidP="00274BC9">
      <w:r w:rsidRPr="00C56381">
        <w:rPr>
          <w:b/>
          <w:bCs/>
        </w:rPr>
        <w:t>Descripción</w:t>
      </w:r>
      <w:r>
        <w:t>: Desde la web única de Administrador, el usuario administrador consulta las solicitudes de acceso temporal pendientes y, para cada una, define el recurso concreto, el permiso (lectura) y la ventana de vigencia (fecha de inicio y fecha de fin), aprobando o rechazando la solicitud (REQ_54, REQ_55).</w:t>
      </w:r>
    </w:p>
    <w:p w14:paraId="7746D338" w14:textId="77777777" w:rsidR="00274BC9" w:rsidRDefault="00274BC9" w:rsidP="00274BC9">
      <w:r>
        <w:t>Al aprobar, se genera la concesión de acceso temporal que se persiste en la entidad ACCESO_TEMPORAL y se evalúa en tiempo de petición (REQ_56).</w:t>
      </w:r>
    </w:p>
    <w:p w14:paraId="7321FD75" w14:textId="77777777" w:rsidR="00274BC9" w:rsidRDefault="00274BC9" w:rsidP="00274BC9">
      <w:r w:rsidRPr="00C56381">
        <w:rPr>
          <w:b/>
          <w:bCs/>
        </w:rPr>
        <w:t>Requisitos</w:t>
      </w:r>
      <w:r>
        <w:t xml:space="preserve"> </w:t>
      </w:r>
      <w:r w:rsidRPr="00C56381">
        <w:rPr>
          <w:b/>
          <w:bCs/>
        </w:rPr>
        <w:t>asociados</w:t>
      </w:r>
      <w:r>
        <w:t>: REQ_54 al REQ_57.</w:t>
      </w:r>
    </w:p>
    <w:p w14:paraId="7A0563EB" w14:textId="77777777" w:rsidR="00274BC9" w:rsidRDefault="00274BC9" w:rsidP="00274BC9">
      <w:r w:rsidRPr="00C56381">
        <w:rPr>
          <w:b/>
          <w:bCs/>
        </w:rPr>
        <w:t>Precondición</w:t>
      </w:r>
      <w:r>
        <w:t>: Debe existir una solicitud de acceso temporal registrada (UC-13).</w:t>
      </w:r>
    </w:p>
    <w:p w14:paraId="3BD7164C" w14:textId="77777777" w:rsidR="00274BC9" w:rsidRDefault="00274BC9" w:rsidP="00274BC9">
      <w:r w:rsidRPr="00C56381">
        <w:rPr>
          <w:b/>
          <w:bCs/>
        </w:rPr>
        <w:t>Postcondición</w:t>
      </w:r>
      <w:r>
        <w:t>: El acceso temporal queda concedido con estado ACTIVO y su ventana de vigencia, o rechazado con la correspondiente notificación.</w:t>
      </w:r>
    </w:p>
    <w:p w14:paraId="1968DE02" w14:textId="7BFFEB1C" w:rsidR="00274BC9" w:rsidRDefault="00274BC9" w:rsidP="00274BC9">
      <w:r w:rsidRPr="00C56381">
        <w:rPr>
          <w:b/>
          <w:bCs/>
        </w:rPr>
        <w:t>Restricción</w:t>
      </w:r>
      <w:r>
        <w:t>: La concesión efectiva es exclusiva del rol Administrador.</w:t>
      </w:r>
    </w:p>
    <w:p w14:paraId="269DE4AB" w14:textId="77777777" w:rsidR="00274BC9" w:rsidRDefault="00274BC9" w:rsidP="00274BC9"/>
    <w:p w14:paraId="72757D20" w14:textId="77777777" w:rsidR="00274BC9" w:rsidRPr="00274BC9" w:rsidRDefault="00274BC9" w:rsidP="00010E49">
      <w:pPr>
        <w:pStyle w:val="Ttulo3"/>
        <w:rPr>
          <w:lang w:val="es-ES_tradnl"/>
        </w:rPr>
      </w:pPr>
      <w:bookmarkStart w:id="32" w:name="_Toc239844732"/>
      <w:r w:rsidRPr="00274BC9">
        <w:rPr>
          <w:lang w:val="es-ES_tradnl"/>
        </w:rPr>
        <w:t>UC-15 – Consultar recursos con acceso temporal concedido</w:t>
      </w:r>
      <w:bookmarkEnd w:id="32"/>
    </w:p>
    <w:p w14:paraId="219D40A8" w14:textId="77777777" w:rsidR="00274BC9" w:rsidRPr="00274BC9" w:rsidRDefault="00274BC9" w:rsidP="00274BC9">
      <w:pPr>
        <w:rPr>
          <w:lang w:val="es-ES_tradnl"/>
        </w:rPr>
      </w:pPr>
      <w:r w:rsidRPr="00C56381">
        <w:rPr>
          <w:b/>
          <w:bCs/>
          <w:lang w:val="es-ES_tradnl"/>
        </w:rPr>
        <w:t>Actor</w:t>
      </w:r>
      <w:r w:rsidRPr="00274BC9">
        <w:rPr>
          <w:lang w:val="es-ES_tradnl"/>
        </w:rPr>
        <w:t>: Usuario temporal (perfil Consultor / Usuario Préstamo).</w:t>
      </w:r>
    </w:p>
    <w:p w14:paraId="28C62E25" w14:textId="77777777" w:rsidR="00274BC9" w:rsidRPr="00274BC9" w:rsidRDefault="00274BC9" w:rsidP="00274BC9">
      <w:pPr>
        <w:rPr>
          <w:lang w:val="es-ES_tradnl"/>
        </w:rPr>
      </w:pPr>
      <w:r w:rsidRPr="00C56381">
        <w:rPr>
          <w:b/>
          <w:bCs/>
          <w:lang w:val="es-ES_tradnl"/>
        </w:rPr>
        <w:t>Descripción</w:t>
      </w:r>
      <w:r w:rsidRPr="00274BC9">
        <w:rPr>
          <w:lang w:val="es-ES_tradnl"/>
        </w:rPr>
        <w:t>: El usuario temporal accede en modo solo lectura a los recursos para los que dispone de una concesión de acceso temporal con estado ACTIVO y cuya ventana de vigencia contenga el instante de la petición (REQ_58).</w:t>
      </w:r>
    </w:p>
    <w:p w14:paraId="55E5155C" w14:textId="77777777" w:rsidR="00274BC9" w:rsidRPr="00274BC9" w:rsidRDefault="00274BC9" w:rsidP="00274BC9">
      <w:pPr>
        <w:rPr>
          <w:lang w:val="es-ES_tradnl"/>
        </w:rPr>
      </w:pPr>
      <w:r w:rsidRPr="00274BC9">
        <w:rPr>
          <w:lang w:val="es-ES_tradnl"/>
        </w:rPr>
        <w:t>La autorización efectiva se resuelve combinando los permisos RBAC del token con la validación de la ventana temporal sobre el recurso solicitado (REQ_59).</w:t>
      </w:r>
    </w:p>
    <w:p w14:paraId="5071550B" w14:textId="77777777" w:rsidR="00274BC9" w:rsidRPr="00274BC9" w:rsidRDefault="00274BC9" w:rsidP="00274BC9">
      <w:pPr>
        <w:rPr>
          <w:lang w:val="es-ES_tradnl"/>
        </w:rPr>
      </w:pPr>
      <w:r w:rsidRPr="00C56381">
        <w:rPr>
          <w:b/>
          <w:bCs/>
          <w:lang w:val="es-ES_tradnl"/>
        </w:rPr>
        <w:t>Requisitos</w:t>
      </w:r>
      <w:r w:rsidRPr="00274BC9">
        <w:rPr>
          <w:lang w:val="es-ES_tradnl"/>
        </w:rPr>
        <w:t xml:space="preserve"> </w:t>
      </w:r>
      <w:r w:rsidRPr="00C56381">
        <w:rPr>
          <w:b/>
          <w:bCs/>
          <w:lang w:val="es-ES_tradnl"/>
        </w:rPr>
        <w:t>asociados</w:t>
      </w:r>
      <w:r w:rsidRPr="00274BC9">
        <w:rPr>
          <w:lang w:val="es-ES_tradnl"/>
        </w:rPr>
        <w:t>: REQ_58, REQ_59.</w:t>
      </w:r>
    </w:p>
    <w:p w14:paraId="26D8730B" w14:textId="77777777" w:rsidR="00274BC9" w:rsidRPr="00274BC9" w:rsidRDefault="00274BC9" w:rsidP="00274BC9">
      <w:pPr>
        <w:rPr>
          <w:lang w:val="es-ES_tradnl"/>
        </w:rPr>
      </w:pPr>
      <w:r w:rsidRPr="00C56381">
        <w:rPr>
          <w:b/>
          <w:bCs/>
          <w:lang w:val="es-ES_tradnl"/>
        </w:rPr>
        <w:t>Precondición</w:t>
      </w:r>
      <w:r w:rsidRPr="00274BC9">
        <w:rPr>
          <w:lang w:val="es-ES_tradnl"/>
        </w:rPr>
        <w:t>: Debe existir una concesión ACTIVO y vigente para el usuario y el recurso.</w:t>
      </w:r>
    </w:p>
    <w:p w14:paraId="58C243FD" w14:textId="77777777" w:rsidR="00274BC9" w:rsidRPr="00274BC9" w:rsidRDefault="00274BC9" w:rsidP="00274BC9">
      <w:pPr>
        <w:rPr>
          <w:lang w:val="es-ES_tradnl"/>
        </w:rPr>
      </w:pPr>
      <w:r w:rsidRPr="00C56381">
        <w:rPr>
          <w:b/>
          <w:bCs/>
          <w:lang w:val="es-ES_tradnl"/>
        </w:rPr>
        <w:lastRenderedPageBreak/>
        <w:t>Postcondición</w:t>
      </w:r>
      <w:r w:rsidRPr="00274BC9">
        <w:rPr>
          <w:lang w:val="es-ES_tradnl"/>
        </w:rPr>
        <w:t>: El usuario visualiza el recurso concedido sin capacidad de modificación ni descarga no autorizada.</w:t>
      </w:r>
    </w:p>
    <w:p w14:paraId="29E430C7" w14:textId="2FB71654" w:rsidR="00274BC9" w:rsidRDefault="00274BC9" w:rsidP="00274BC9">
      <w:pPr>
        <w:rPr>
          <w:lang w:val="es-ES_tradnl"/>
        </w:rPr>
      </w:pPr>
      <w:r w:rsidRPr="00C56381">
        <w:rPr>
          <w:b/>
          <w:bCs/>
          <w:lang w:val="es-ES_tradnl"/>
        </w:rPr>
        <w:t>Restricción</w:t>
      </w:r>
      <w:r w:rsidRPr="00274BC9">
        <w:rPr>
          <w:lang w:val="es-ES_tradnl"/>
        </w:rPr>
        <w:t>: Al superarse la fecha de fin, el acceso expira automáticamente y deja de ser accesible sin intervención del Administrador.</w:t>
      </w:r>
    </w:p>
    <w:p w14:paraId="465DE613" w14:textId="77777777" w:rsidR="00274BC9" w:rsidRDefault="00274BC9" w:rsidP="00274BC9">
      <w:pPr>
        <w:rPr>
          <w:lang w:val="es-ES_tradnl"/>
        </w:rPr>
      </w:pPr>
    </w:p>
    <w:p w14:paraId="6D4BE7A6" w14:textId="77777777" w:rsidR="00274BC9" w:rsidRPr="00274BC9" w:rsidRDefault="00274BC9" w:rsidP="00010E49">
      <w:pPr>
        <w:pStyle w:val="Ttulo3"/>
        <w:rPr>
          <w:lang w:val="es-ES_tradnl"/>
        </w:rPr>
      </w:pPr>
      <w:bookmarkStart w:id="33" w:name="_Toc239844733"/>
      <w:r w:rsidRPr="00274BC9">
        <w:rPr>
          <w:lang w:val="es-ES_tradnl"/>
        </w:rPr>
        <w:t>UC-16 – Revocar o gestionar la expiración de un acceso temporal</w:t>
      </w:r>
      <w:bookmarkEnd w:id="33"/>
    </w:p>
    <w:p w14:paraId="25F23F83" w14:textId="77777777" w:rsidR="00274BC9" w:rsidRPr="00274BC9" w:rsidRDefault="00274BC9" w:rsidP="00274BC9">
      <w:pPr>
        <w:rPr>
          <w:lang w:val="es-ES_tradnl"/>
        </w:rPr>
      </w:pPr>
      <w:r w:rsidRPr="00C56381">
        <w:rPr>
          <w:b/>
          <w:bCs/>
          <w:lang w:val="es-ES_tradnl"/>
        </w:rPr>
        <w:t>Actor</w:t>
      </w:r>
      <w:r w:rsidRPr="00274BC9">
        <w:rPr>
          <w:lang w:val="es-ES_tradnl"/>
        </w:rPr>
        <w:t>: Administrador (administración interna de AAII), asistido por IA.</w:t>
      </w:r>
    </w:p>
    <w:p w14:paraId="597B3B5C" w14:textId="63BA525F" w:rsidR="00274BC9" w:rsidRPr="00274BC9" w:rsidRDefault="00274BC9" w:rsidP="00274BC9">
      <w:pPr>
        <w:rPr>
          <w:lang w:val="es-ES_tradnl"/>
        </w:rPr>
      </w:pPr>
      <w:r w:rsidRPr="00C56381">
        <w:rPr>
          <w:b/>
          <w:bCs/>
          <w:lang w:val="es-ES_tradnl"/>
        </w:rPr>
        <w:t>Descripción</w:t>
      </w:r>
      <w:r w:rsidRPr="00274BC9">
        <w:rPr>
          <w:lang w:val="es-ES_tradnl"/>
        </w:rPr>
        <w:t xml:space="preserve">: Desde la web única de Administrador, el usuario administrador puede revocar de forma anticipada una concesión de acceso temporal, cambiando su estado </w:t>
      </w:r>
      <w:r w:rsidR="0074562C" w:rsidRPr="00274BC9">
        <w:rPr>
          <w:lang w:val="es-ES_tradnl"/>
        </w:rPr>
        <w:t>ha</w:t>
      </w:r>
      <w:r w:rsidRPr="00274BC9">
        <w:rPr>
          <w:lang w:val="es-ES_tradnl"/>
        </w:rPr>
        <w:t xml:space="preserve"> REVOCADO. Asimismo, el sistema gestiona la expiración automática de las concesiones al alcanzarse su fecha de fin, y la capa de IA puede avisar de próximas expiraciones y proponer revocaciones de accesos en desuso (REQ_60).</w:t>
      </w:r>
    </w:p>
    <w:p w14:paraId="67A13028" w14:textId="77777777" w:rsidR="00274BC9" w:rsidRPr="00274BC9" w:rsidRDefault="00274BC9" w:rsidP="00274BC9">
      <w:pPr>
        <w:rPr>
          <w:lang w:val="es-ES_tradnl"/>
        </w:rPr>
      </w:pPr>
      <w:r w:rsidRPr="00C56381">
        <w:rPr>
          <w:b/>
          <w:bCs/>
          <w:lang w:val="es-ES_tradnl"/>
        </w:rPr>
        <w:t>Requisitos</w:t>
      </w:r>
      <w:r w:rsidRPr="00274BC9">
        <w:rPr>
          <w:lang w:val="es-ES_tradnl"/>
        </w:rPr>
        <w:t xml:space="preserve"> </w:t>
      </w:r>
      <w:r w:rsidRPr="00C56381">
        <w:rPr>
          <w:b/>
          <w:bCs/>
          <w:lang w:val="es-ES_tradnl"/>
        </w:rPr>
        <w:t>asociados</w:t>
      </w:r>
      <w:r w:rsidRPr="00274BC9">
        <w:rPr>
          <w:lang w:val="es-ES_tradnl"/>
        </w:rPr>
        <w:t>: REQ_60.</w:t>
      </w:r>
    </w:p>
    <w:p w14:paraId="2DC15269" w14:textId="77777777" w:rsidR="00274BC9" w:rsidRPr="00274BC9" w:rsidRDefault="00274BC9" w:rsidP="00274BC9">
      <w:pPr>
        <w:rPr>
          <w:lang w:val="es-ES_tradnl"/>
        </w:rPr>
      </w:pPr>
      <w:r w:rsidRPr="00C56381">
        <w:rPr>
          <w:b/>
          <w:bCs/>
          <w:lang w:val="es-ES_tradnl"/>
        </w:rPr>
        <w:t>Precondición</w:t>
      </w:r>
      <w:r w:rsidRPr="00274BC9">
        <w:rPr>
          <w:lang w:val="es-ES_tradnl"/>
        </w:rPr>
        <w:t>: Debe existir una concesión de acceso temporal registrada.</w:t>
      </w:r>
    </w:p>
    <w:p w14:paraId="6C8364DA" w14:textId="77777777" w:rsidR="00274BC9" w:rsidRPr="00274BC9" w:rsidRDefault="00274BC9" w:rsidP="00274BC9">
      <w:pPr>
        <w:rPr>
          <w:lang w:val="es-ES_tradnl"/>
        </w:rPr>
      </w:pPr>
      <w:r w:rsidRPr="00C56381">
        <w:rPr>
          <w:b/>
          <w:bCs/>
          <w:lang w:val="es-ES_tradnl"/>
        </w:rPr>
        <w:t>Postcondición</w:t>
      </w:r>
      <w:r w:rsidRPr="00274BC9">
        <w:rPr>
          <w:lang w:val="es-ES_tradnl"/>
        </w:rPr>
        <w:t>: El acceso queda en estado REVOCADO o EXPIRADO, dejando de ser efectivo y preservando la trazabilidad histórica.</w:t>
      </w:r>
    </w:p>
    <w:p w14:paraId="7182C2AD" w14:textId="07C0EFD1" w:rsidR="00274BC9" w:rsidRDefault="00274BC9" w:rsidP="00274BC9">
      <w:pPr>
        <w:rPr>
          <w:lang w:val="es-ES_tradnl"/>
        </w:rPr>
      </w:pPr>
      <w:r w:rsidRPr="00C56381">
        <w:rPr>
          <w:b/>
          <w:bCs/>
          <w:lang w:val="es-ES_tradnl"/>
        </w:rPr>
        <w:t>Restricción</w:t>
      </w:r>
      <w:r w:rsidRPr="00274BC9">
        <w:rPr>
          <w:lang w:val="es-ES_tradnl"/>
        </w:rPr>
        <w:t>: La revocación manual es exclusiva del rol Administrador; se mantiene el principio de mínimo privilegio.</w:t>
      </w:r>
    </w:p>
    <w:p w14:paraId="54887396" w14:textId="77777777" w:rsidR="00274BC9" w:rsidRPr="00274BC9" w:rsidRDefault="00274BC9" w:rsidP="00274BC9">
      <w:pPr>
        <w:rPr>
          <w:lang w:val="es-ES_tradnl"/>
        </w:rPr>
      </w:pPr>
    </w:p>
    <w:p w14:paraId="72A3D3EC" w14:textId="77777777" w:rsidR="005617EA" w:rsidRDefault="005617EA"/>
    <w:p w14:paraId="1937A41E" w14:textId="660C1569" w:rsidR="007F3853" w:rsidRDefault="007F3853" w:rsidP="007F3853">
      <w:pPr>
        <w:pStyle w:val="Ttulo2"/>
      </w:pPr>
      <w:bookmarkStart w:id="34" w:name="_Toc161092154"/>
      <w:bookmarkStart w:id="35" w:name="_Toc239844734"/>
      <w:r>
        <w:t>DEPENDENCIAS ENTRE CASOS DE USO</w:t>
      </w:r>
      <w:bookmarkEnd w:id="34"/>
      <w:bookmarkEnd w:id="35"/>
    </w:p>
    <w:p w14:paraId="0E220912" w14:textId="5C95FF1B" w:rsidR="008508D1" w:rsidRPr="007F3853" w:rsidRDefault="007F3853" w:rsidP="00002B81">
      <w:pPr>
        <w:rPr>
          <w:lang w:val="es-ES_tradnl"/>
        </w:rPr>
      </w:pPr>
      <w:r>
        <w:rPr>
          <w:lang w:val="es-ES_tradnl"/>
        </w:rPr>
        <w:t>Muestra los casos de uso que dependen entre sí.</w:t>
      </w:r>
    </w:p>
    <w:tbl>
      <w:tblPr>
        <w:tblStyle w:val="Tablaconcuadrcula1"/>
        <w:tblW w:w="0" w:type="auto"/>
        <w:jc w:val="center"/>
        <w:tblLook w:val="04A0" w:firstRow="1" w:lastRow="0" w:firstColumn="1" w:lastColumn="0" w:noHBand="0" w:noVBand="1"/>
      </w:tblPr>
      <w:tblGrid>
        <w:gridCol w:w="4390"/>
        <w:gridCol w:w="3693"/>
      </w:tblGrid>
      <w:tr w:rsidR="008508D1" w:rsidRPr="00CF763A" w14:paraId="4D209C7B" w14:textId="77777777" w:rsidTr="008508D1">
        <w:trPr>
          <w:jc w:val="center"/>
        </w:trPr>
        <w:tc>
          <w:tcPr>
            <w:tcW w:w="4390" w:type="dxa"/>
            <w:shd w:val="clear" w:color="auto" w:fill="3C6685"/>
          </w:tcPr>
          <w:p w14:paraId="4C93A6DE" w14:textId="0761A054" w:rsidR="008508D1" w:rsidRPr="00CF763A" w:rsidRDefault="008508D1" w:rsidP="00FC7605">
            <w:pPr>
              <w:spacing w:before="120"/>
              <w:rPr>
                <w:rFonts w:cs="Arial"/>
                <w:b/>
                <w:color w:val="FFFFFF" w:themeColor="background1"/>
                <w:lang w:eastAsia="es-ES"/>
              </w:rPr>
            </w:pPr>
            <w:r w:rsidRPr="008508D1">
              <w:rPr>
                <w:rFonts w:cs="Arial"/>
                <w:b/>
                <w:color w:val="FFFFFF" w:themeColor="background1"/>
                <w:lang w:val="es-ES_tradnl" w:eastAsia="es-ES"/>
              </w:rPr>
              <w:t>Caso de uso principal</w:t>
            </w:r>
          </w:p>
        </w:tc>
        <w:tc>
          <w:tcPr>
            <w:tcW w:w="3693" w:type="dxa"/>
            <w:shd w:val="clear" w:color="auto" w:fill="3C6685"/>
          </w:tcPr>
          <w:p w14:paraId="5775613F" w14:textId="5BE5063A" w:rsidR="008508D1" w:rsidRPr="00CF763A" w:rsidRDefault="008508D1" w:rsidP="00FC7605">
            <w:pPr>
              <w:spacing w:before="120"/>
              <w:rPr>
                <w:rFonts w:cs="Arial"/>
                <w:b/>
                <w:color w:val="FFFFFF" w:themeColor="background1"/>
                <w:lang w:eastAsia="es-ES"/>
              </w:rPr>
            </w:pPr>
            <w:r w:rsidRPr="008508D1">
              <w:rPr>
                <w:rFonts w:cs="Arial"/>
                <w:b/>
                <w:color w:val="FFFFFF" w:themeColor="background1"/>
                <w:lang w:val="es-ES_tradnl" w:eastAsia="es-ES"/>
              </w:rPr>
              <w:t>Dependencia con Caso de Uso</w:t>
            </w:r>
          </w:p>
        </w:tc>
      </w:tr>
      <w:tr w:rsidR="008508D1" w:rsidRPr="00CF763A" w14:paraId="1ECDBC81" w14:textId="77777777" w:rsidTr="008508D1">
        <w:trPr>
          <w:jc w:val="center"/>
        </w:trPr>
        <w:tc>
          <w:tcPr>
            <w:tcW w:w="4390" w:type="dxa"/>
          </w:tcPr>
          <w:p w14:paraId="208A03A1" w14:textId="4C6E72C8" w:rsidR="008508D1" w:rsidRPr="008508D1" w:rsidRDefault="008508D1" w:rsidP="008508D1">
            <w:pPr>
              <w:rPr>
                <w:rFonts w:cs="Arial"/>
              </w:rPr>
            </w:pPr>
            <w:r>
              <w:t xml:space="preserve">UC-01 – Acceso y visualización del listado de usuarios </w:t>
            </w:r>
          </w:p>
        </w:tc>
        <w:tc>
          <w:tcPr>
            <w:tcW w:w="3693" w:type="dxa"/>
          </w:tcPr>
          <w:p w14:paraId="69B9FA8C" w14:textId="424DA8BF" w:rsidR="008508D1" w:rsidRPr="00CF763A" w:rsidRDefault="008508D1" w:rsidP="00FC7605">
            <w:pPr>
              <w:spacing w:before="120"/>
              <w:rPr>
                <w:rFonts w:cs="Arial"/>
                <w:lang w:eastAsia="es-ES"/>
              </w:rPr>
            </w:pPr>
          </w:p>
        </w:tc>
      </w:tr>
      <w:tr w:rsidR="008508D1" w:rsidRPr="00CF763A" w14:paraId="05003C37" w14:textId="77777777" w:rsidTr="008508D1">
        <w:trPr>
          <w:jc w:val="center"/>
        </w:trPr>
        <w:tc>
          <w:tcPr>
            <w:tcW w:w="4390" w:type="dxa"/>
          </w:tcPr>
          <w:p w14:paraId="11F5F49A" w14:textId="34E4A47E" w:rsidR="008508D1" w:rsidRPr="00CF763A" w:rsidRDefault="008508D1" w:rsidP="00FC7605">
            <w:pPr>
              <w:spacing w:before="120"/>
              <w:rPr>
                <w:rFonts w:cs="Arial"/>
                <w:lang w:eastAsia="es-ES"/>
              </w:rPr>
            </w:pPr>
            <w:r w:rsidRPr="008508D1">
              <w:rPr>
                <w:rFonts w:cs="Arial"/>
                <w:lang w:eastAsia="es-ES"/>
              </w:rPr>
              <w:t>UC-02 – Registrar un nuevo usuario en el sistema</w:t>
            </w:r>
          </w:p>
        </w:tc>
        <w:tc>
          <w:tcPr>
            <w:tcW w:w="3693" w:type="dxa"/>
          </w:tcPr>
          <w:p w14:paraId="23B5801A" w14:textId="1653A49E" w:rsidR="008508D1" w:rsidRPr="00CF763A" w:rsidRDefault="008508D1" w:rsidP="00FC7605">
            <w:pPr>
              <w:spacing w:before="120"/>
              <w:rPr>
                <w:rFonts w:cs="Arial"/>
                <w:lang w:eastAsia="es-ES"/>
              </w:rPr>
            </w:pPr>
            <w:r>
              <w:t>UC-01 – Acceso y visualización del listado de usuarios</w:t>
            </w:r>
          </w:p>
        </w:tc>
      </w:tr>
      <w:tr w:rsidR="008508D1" w:rsidRPr="00CF763A" w14:paraId="24DBDA3E" w14:textId="77777777" w:rsidTr="008508D1">
        <w:trPr>
          <w:jc w:val="center"/>
        </w:trPr>
        <w:tc>
          <w:tcPr>
            <w:tcW w:w="4390" w:type="dxa"/>
          </w:tcPr>
          <w:p w14:paraId="6CEF2CAC" w14:textId="21C60A49" w:rsidR="008508D1" w:rsidRPr="00CF763A" w:rsidRDefault="008508D1" w:rsidP="00FC7605">
            <w:pPr>
              <w:spacing w:before="120"/>
              <w:rPr>
                <w:rFonts w:cs="Arial"/>
                <w:lang w:eastAsia="es-ES"/>
              </w:rPr>
            </w:pPr>
            <w:r w:rsidRPr="008508D1">
              <w:rPr>
                <w:rFonts w:cs="Arial"/>
                <w:lang w:eastAsia="es-ES"/>
              </w:rPr>
              <w:t>UC-03 – Consultar el detalle de un usuario en modo solo lectura</w:t>
            </w:r>
          </w:p>
        </w:tc>
        <w:tc>
          <w:tcPr>
            <w:tcW w:w="3693" w:type="dxa"/>
          </w:tcPr>
          <w:p w14:paraId="2E91A7B7" w14:textId="5E35C93F" w:rsidR="008508D1" w:rsidRPr="00CF763A" w:rsidRDefault="008508D1" w:rsidP="008508D1">
            <w:pPr>
              <w:keepNext/>
              <w:spacing w:before="120"/>
              <w:rPr>
                <w:rFonts w:cs="Arial"/>
                <w:lang w:eastAsia="es-ES"/>
              </w:rPr>
            </w:pPr>
            <w:r>
              <w:t>UC-01 – Acceso y visualización del listado de usuarios</w:t>
            </w:r>
          </w:p>
        </w:tc>
      </w:tr>
      <w:tr w:rsidR="008508D1" w:rsidRPr="00CF763A" w14:paraId="6F8D77A7" w14:textId="77777777" w:rsidTr="008508D1">
        <w:trPr>
          <w:jc w:val="center"/>
        </w:trPr>
        <w:tc>
          <w:tcPr>
            <w:tcW w:w="4390" w:type="dxa"/>
          </w:tcPr>
          <w:p w14:paraId="4E515CAD" w14:textId="5B0B6E84" w:rsidR="008508D1" w:rsidRPr="00CF763A" w:rsidRDefault="008508D1" w:rsidP="00FC7605">
            <w:pPr>
              <w:spacing w:before="120"/>
              <w:rPr>
                <w:rFonts w:cs="Arial"/>
                <w:lang w:eastAsia="es-ES"/>
              </w:rPr>
            </w:pPr>
            <w:r w:rsidRPr="008508D1">
              <w:rPr>
                <w:rFonts w:cs="Arial"/>
                <w:lang w:eastAsia="es-ES"/>
              </w:rPr>
              <w:t>UC-04 – Actualizar los datos de un usuario existente</w:t>
            </w:r>
          </w:p>
        </w:tc>
        <w:tc>
          <w:tcPr>
            <w:tcW w:w="3693" w:type="dxa"/>
          </w:tcPr>
          <w:p w14:paraId="225D4785" w14:textId="7851A38D" w:rsidR="008508D1" w:rsidRPr="00CF763A" w:rsidRDefault="008508D1" w:rsidP="008508D1">
            <w:pPr>
              <w:keepNext/>
              <w:spacing w:before="120"/>
              <w:rPr>
                <w:rFonts w:cs="Arial"/>
                <w:lang w:eastAsia="es-ES"/>
              </w:rPr>
            </w:pPr>
            <w:r>
              <w:t>UC-01 – Acceso y visualización del listado de usuarios</w:t>
            </w:r>
          </w:p>
        </w:tc>
      </w:tr>
      <w:tr w:rsidR="008508D1" w:rsidRPr="00CF763A" w14:paraId="3FB932FE" w14:textId="77777777" w:rsidTr="008508D1">
        <w:trPr>
          <w:jc w:val="center"/>
        </w:trPr>
        <w:tc>
          <w:tcPr>
            <w:tcW w:w="4390" w:type="dxa"/>
          </w:tcPr>
          <w:p w14:paraId="23CD66F3" w14:textId="05A7703D" w:rsidR="005617EA" w:rsidRDefault="00C56FD2">
            <w:r>
              <w:t xml:space="preserve">UC-05 – Permitir </w:t>
            </w:r>
            <w:r w:rsidR="0074562C">
              <w:t>gestionar</w:t>
            </w:r>
            <w:r>
              <w:t xml:space="preserve"> el listado de usuarios mediante filtros, paginación y exportación</w:t>
            </w:r>
          </w:p>
        </w:tc>
        <w:tc>
          <w:tcPr>
            <w:tcW w:w="3693" w:type="dxa"/>
          </w:tcPr>
          <w:p w14:paraId="29C683C0" w14:textId="007C3187" w:rsidR="008508D1" w:rsidRPr="00CF763A" w:rsidRDefault="008508D1" w:rsidP="00CF6813">
            <w:pPr>
              <w:keepNext/>
              <w:spacing w:before="120"/>
              <w:rPr>
                <w:rFonts w:cs="Arial"/>
                <w:lang w:eastAsia="es-ES"/>
              </w:rPr>
            </w:pPr>
            <w:r>
              <w:t>UC-01 – Acceso y visualización del listado de usuarios</w:t>
            </w:r>
          </w:p>
        </w:tc>
      </w:tr>
      <w:tr w:rsidR="005617EA" w14:paraId="42155AE4" w14:textId="77777777">
        <w:trPr>
          <w:jc w:val="center"/>
        </w:trPr>
        <w:tc>
          <w:tcPr>
            <w:tcW w:w="4390" w:type="dxa"/>
          </w:tcPr>
          <w:p w14:paraId="621C5F55" w14:textId="77777777" w:rsidR="005617EA" w:rsidRPr="00581833" w:rsidRDefault="00C56FD2" w:rsidP="00581833">
            <w:pPr>
              <w:spacing w:before="120"/>
              <w:rPr>
                <w:rFonts w:cs="Arial"/>
                <w:lang w:eastAsia="es-ES"/>
              </w:rPr>
            </w:pPr>
            <w:r w:rsidRPr="00581833">
              <w:rPr>
                <w:rFonts w:cs="Arial"/>
                <w:lang w:eastAsia="es-ES"/>
              </w:rPr>
              <w:lastRenderedPageBreak/>
              <w:t>UC-06 – Acceso y visualización del listado de roles</w:t>
            </w:r>
          </w:p>
        </w:tc>
        <w:tc>
          <w:tcPr>
            <w:tcW w:w="3693" w:type="dxa"/>
          </w:tcPr>
          <w:p w14:paraId="0D0B940D" w14:textId="77777777" w:rsidR="005617EA" w:rsidRPr="00581833" w:rsidRDefault="005617EA" w:rsidP="00581833">
            <w:pPr>
              <w:spacing w:before="120"/>
              <w:rPr>
                <w:rFonts w:cs="Arial"/>
                <w:lang w:eastAsia="es-ES"/>
              </w:rPr>
            </w:pPr>
          </w:p>
        </w:tc>
      </w:tr>
      <w:tr w:rsidR="005617EA" w14:paraId="3B86BA66" w14:textId="77777777">
        <w:trPr>
          <w:jc w:val="center"/>
        </w:trPr>
        <w:tc>
          <w:tcPr>
            <w:tcW w:w="4390" w:type="dxa"/>
          </w:tcPr>
          <w:p w14:paraId="78C96B6C" w14:textId="77777777" w:rsidR="005617EA" w:rsidRPr="00581833" w:rsidRDefault="00C56FD2" w:rsidP="00581833">
            <w:pPr>
              <w:spacing w:before="120"/>
              <w:rPr>
                <w:rFonts w:cs="Arial"/>
                <w:lang w:eastAsia="es-ES"/>
              </w:rPr>
            </w:pPr>
            <w:r w:rsidRPr="00581833">
              <w:rPr>
                <w:rFonts w:cs="Arial"/>
                <w:lang w:eastAsia="es-ES"/>
              </w:rPr>
              <w:t>UC-07 – Registrar un nuevo rol</w:t>
            </w:r>
          </w:p>
        </w:tc>
        <w:tc>
          <w:tcPr>
            <w:tcW w:w="3693" w:type="dxa"/>
          </w:tcPr>
          <w:p w14:paraId="6F2889DA" w14:textId="77777777" w:rsidR="005617EA" w:rsidRPr="00581833" w:rsidRDefault="00C56FD2" w:rsidP="00581833">
            <w:pPr>
              <w:spacing w:before="120"/>
              <w:rPr>
                <w:rFonts w:cs="Arial"/>
                <w:lang w:eastAsia="es-ES"/>
              </w:rPr>
            </w:pPr>
            <w:r w:rsidRPr="00581833">
              <w:rPr>
                <w:rFonts w:cs="Arial"/>
                <w:lang w:eastAsia="es-ES"/>
              </w:rPr>
              <w:t>UC-06 – Acceso y visualización del listado de roles</w:t>
            </w:r>
          </w:p>
        </w:tc>
      </w:tr>
      <w:tr w:rsidR="005617EA" w14:paraId="591E4A1B" w14:textId="77777777">
        <w:trPr>
          <w:jc w:val="center"/>
        </w:trPr>
        <w:tc>
          <w:tcPr>
            <w:tcW w:w="4390" w:type="dxa"/>
          </w:tcPr>
          <w:p w14:paraId="1960BE44" w14:textId="77777777" w:rsidR="005617EA" w:rsidRPr="00581833" w:rsidRDefault="00C56FD2" w:rsidP="00581833">
            <w:pPr>
              <w:spacing w:before="120"/>
              <w:rPr>
                <w:rFonts w:cs="Arial"/>
                <w:lang w:eastAsia="es-ES"/>
              </w:rPr>
            </w:pPr>
            <w:r w:rsidRPr="00581833">
              <w:rPr>
                <w:rFonts w:cs="Arial"/>
                <w:lang w:eastAsia="es-ES"/>
              </w:rPr>
              <w:t>UC-08 – Consultar el detalle de un rol en modo solo lectura</w:t>
            </w:r>
          </w:p>
        </w:tc>
        <w:tc>
          <w:tcPr>
            <w:tcW w:w="3693" w:type="dxa"/>
          </w:tcPr>
          <w:p w14:paraId="6D329F03" w14:textId="77777777" w:rsidR="005617EA" w:rsidRPr="00581833" w:rsidRDefault="00C56FD2" w:rsidP="00581833">
            <w:pPr>
              <w:spacing w:before="120"/>
              <w:rPr>
                <w:rFonts w:cs="Arial"/>
                <w:lang w:eastAsia="es-ES"/>
              </w:rPr>
            </w:pPr>
            <w:r w:rsidRPr="00581833">
              <w:rPr>
                <w:rFonts w:cs="Arial"/>
                <w:lang w:eastAsia="es-ES"/>
              </w:rPr>
              <w:t>UC-06 – Acceso y visualización del listado de roles</w:t>
            </w:r>
          </w:p>
        </w:tc>
      </w:tr>
      <w:tr w:rsidR="005617EA" w14:paraId="3EB8A300" w14:textId="77777777">
        <w:trPr>
          <w:jc w:val="center"/>
        </w:trPr>
        <w:tc>
          <w:tcPr>
            <w:tcW w:w="4390" w:type="dxa"/>
          </w:tcPr>
          <w:p w14:paraId="70231EFA" w14:textId="77777777" w:rsidR="005617EA" w:rsidRPr="00581833" w:rsidRDefault="00C56FD2" w:rsidP="00581833">
            <w:pPr>
              <w:spacing w:before="120"/>
              <w:rPr>
                <w:rFonts w:cs="Arial"/>
                <w:lang w:eastAsia="es-ES"/>
              </w:rPr>
            </w:pPr>
            <w:r w:rsidRPr="00581833">
              <w:rPr>
                <w:rFonts w:cs="Arial"/>
                <w:lang w:eastAsia="es-ES"/>
              </w:rPr>
              <w:t>UC-09 – Actualizar un rol existente</w:t>
            </w:r>
          </w:p>
        </w:tc>
        <w:tc>
          <w:tcPr>
            <w:tcW w:w="3693" w:type="dxa"/>
          </w:tcPr>
          <w:p w14:paraId="4476299B" w14:textId="77777777" w:rsidR="005617EA" w:rsidRPr="00581833" w:rsidRDefault="00C56FD2" w:rsidP="00581833">
            <w:pPr>
              <w:spacing w:before="120"/>
              <w:rPr>
                <w:rFonts w:cs="Arial"/>
                <w:lang w:eastAsia="es-ES"/>
              </w:rPr>
            </w:pPr>
            <w:r w:rsidRPr="00581833">
              <w:rPr>
                <w:rFonts w:cs="Arial"/>
                <w:lang w:eastAsia="es-ES"/>
              </w:rPr>
              <w:t>UC-06 – Acceso y visualización del listado de roles</w:t>
            </w:r>
          </w:p>
        </w:tc>
      </w:tr>
      <w:tr w:rsidR="005617EA" w14:paraId="1ED1B727" w14:textId="77777777">
        <w:trPr>
          <w:jc w:val="center"/>
        </w:trPr>
        <w:tc>
          <w:tcPr>
            <w:tcW w:w="4390" w:type="dxa"/>
          </w:tcPr>
          <w:p w14:paraId="3F1258E4" w14:textId="77777777" w:rsidR="005617EA" w:rsidRPr="00581833" w:rsidRDefault="00C56FD2" w:rsidP="00581833">
            <w:pPr>
              <w:spacing w:before="120"/>
              <w:rPr>
                <w:rFonts w:cs="Arial"/>
                <w:lang w:eastAsia="es-ES"/>
              </w:rPr>
            </w:pPr>
            <w:r w:rsidRPr="00581833">
              <w:rPr>
                <w:rFonts w:cs="Arial"/>
                <w:lang w:eastAsia="es-ES"/>
              </w:rPr>
              <w:t>UC-10 – Gestionar permisos asociados a un rol</w:t>
            </w:r>
          </w:p>
        </w:tc>
        <w:tc>
          <w:tcPr>
            <w:tcW w:w="3693" w:type="dxa"/>
          </w:tcPr>
          <w:p w14:paraId="5C6A406F" w14:textId="77777777" w:rsidR="005617EA" w:rsidRPr="00581833" w:rsidRDefault="00C56FD2" w:rsidP="00581833">
            <w:pPr>
              <w:spacing w:before="120"/>
              <w:rPr>
                <w:rFonts w:cs="Arial"/>
                <w:lang w:eastAsia="es-ES"/>
              </w:rPr>
            </w:pPr>
            <w:r w:rsidRPr="00581833">
              <w:rPr>
                <w:rFonts w:cs="Arial"/>
                <w:lang w:eastAsia="es-ES"/>
              </w:rPr>
              <w:t>UC-07 – Registrar un nuevo rol; UC-09 – Actualizar un rol existente</w:t>
            </w:r>
          </w:p>
        </w:tc>
      </w:tr>
      <w:tr w:rsidR="005617EA" w14:paraId="5F42DD43" w14:textId="77777777">
        <w:trPr>
          <w:jc w:val="center"/>
        </w:trPr>
        <w:tc>
          <w:tcPr>
            <w:tcW w:w="4390" w:type="dxa"/>
          </w:tcPr>
          <w:p w14:paraId="293F46C3" w14:textId="77777777" w:rsidR="005617EA" w:rsidRPr="00581833" w:rsidRDefault="00C56FD2" w:rsidP="00581833">
            <w:pPr>
              <w:spacing w:before="120"/>
              <w:rPr>
                <w:rFonts w:cs="Arial"/>
                <w:lang w:eastAsia="es-ES"/>
              </w:rPr>
            </w:pPr>
            <w:r w:rsidRPr="00581833">
              <w:rPr>
                <w:rFonts w:cs="Arial"/>
                <w:lang w:eastAsia="es-ES"/>
              </w:rPr>
              <w:t>UC-11 – Gestionar asignación de roles a usuarios</w:t>
            </w:r>
          </w:p>
        </w:tc>
        <w:tc>
          <w:tcPr>
            <w:tcW w:w="3693" w:type="dxa"/>
          </w:tcPr>
          <w:p w14:paraId="528892EF" w14:textId="77777777" w:rsidR="005617EA" w:rsidRPr="00581833" w:rsidRDefault="00C56FD2" w:rsidP="00581833">
            <w:pPr>
              <w:spacing w:before="120"/>
              <w:rPr>
                <w:rFonts w:cs="Arial"/>
                <w:lang w:eastAsia="es-ES"/>
              </w:rPr>
            </w:pPr>
            <w:r w:rsidRPr="00581833">
              <w:rPr>
                <w:rFonts w:cs="Arial"/>
                <w:lang w:eastAsia="es-ES"/>
              </w:rPr>
              <w:t>UC-02 – Registrar un nuevo usuario en el sistema; UC-04 – Actualizar los datos de un usuario existente; UC-06 – Acceso y visualización del listado de roles</w:t>
            </w:r>
          </w:p>
        </w:tc>
      </w:tr>
      <w:tr w:rsidR="005617EA" w14:paraId="48F148F5" w14:textId="77777777">
        <w:trPr>
          <w:jc w:val="center"/>
        </w:trPr>
        <w:tc>
          <w:tcPr>
            <w:tcW w:w="4390" w:type="dxa"/>
          </w:tcPr>
          <w:p w14:paraId="2800163E" w14:textId="77777777" w:rsidR="005617EA" w:rsidRPr="00581833" w:rsidRDefault="00C56FD2" w:rsidP="00581833">
            <w:pPr>
              <w:spacing w:before="120"/>
              <w:rPr>
                <w:rFonts w:cs="Arial"/>
                <w:lang w:eastAsia="es-ES"/>
              </w:rPr>
            </w:pPr>
            <w:r w:rsidRPr="00581833">
              <w:rPr>
                <w:rFonts w:cs="Arial"/>
                <w:lang w:eastAsia="es-ES"/>
              </w:rPr>
              <w:t>UC-12 – Eliminar un rol</w:t>
            </w:r>
          </w:p>
        </w:tc>
        <w:tc>
          <w:tcPr>
            <w:tcW w:w="3693" w:type="dxa"/>
          </w:tcPr>
          <w:p w14:paraId="35DD986A" w14:textId="77777777" w:rsidR="005617EA" w:rsidRPr="00581833" w:rsidRDefault="00C56FD2" w:rsidP="00581833">
            <w:pPr>
              <w:spacing w:before="120"/>
              <w:rPr>
                <w:rFonts w:cs="Arial"/>
                <w:lang w:eastAsia="es-ES"/>
              </w:rPr>
            </w:pPr>
            <w:r w:rsidRPr="00581833">
              <w:rPr>
                <w:rFonts w:cs="Arial"/>
                <w:lang w:eastAsia="es-ES"/>
              </w:rPr>
              <w:t>UC-06 – Acceso y visualización del listado de roles</w:t>
            </w:r>
          </w:p>
        </w:tc>
      </w:tr>
      <w:tr w:rsidR="00274BC9" w14:paraId="7775C943" w14:textId="77777777">
        <w:trPr>
          <w:jc w:val="center"/>
        </w:trPr>
        <w:tc>
          <w:tcPr>
            <w:tcW w:w="4390" w:type="dxa"/>
          </w:tcPr>
          <w:p w14:paraId="4DD1284F" w14:textId="72EAD83C" w:rsidR="00274BC9" w:rsidRPr="00581833" w:rsidRDefault="00274BC9" w:rsidP="00581833">
            <w:pPr>
              <w:spacing w:before="120"/>
              <w:rPr>
                <w:rFonts w:cs="Arial"/>
                <w:lang w:eastAsia="es-ES"/>
              </w:rPr>
            </w:pPr>
            <w:r w:rsidRPr="00581833">
              <w:rPr>
                <w:rFonts w:cs="Arial"/>
                <w:lang w:eastAsia="es-ES"/>
              </w:rPr>
              <w:t>UC-13 – Solicitar acceso temporal a un recurso restringido</w:t>
            </w:r>
          </w:p>
        </w:tc>
        <w:tc>
          <w:tcPr>
            <w:tcW w:w="3693" w:type="dxa"/>
          </w:tcPr>
          <w:p w14:paraId="6C042E6C" w14:textId="1AAF1957" w:rsidR="00274BC9" w:rsidRPr="00581833" w:rsidRDefault="00274BC9" w:rsidP="00581833">
            <w:pPr>
              <w:spacing w:before="120"/>
              <w:rPr>
                <w:rFonts w:cs="Arial"/>
                <w:lang w:eastAsia="es-ES"/>
              </w:rPr>
            </w:pPr>
            <w:r w:rsidRPr="00581833">
              <w:rPr>
                <w:rFonts w:cs="Arial"/>
                <w:lang w:eastAsia="es-ES"/>
              </w:rPr>
              <w:t>Autenticación corporativa contra DICODEF (Seguridad CESTIC)</w:t>
            </w:r>
          </w:p>
        </w:tc>
      </w:tr>
      <w:tr w:rsidR="00274BC9" w14:paraId="7013B1CA" w14:textId="77777777">
        <w:trPr>
          <w:jc w:val="center"/>
        </w:trPr>
        <w:tc>
          <w:tcPr>
            <w:tcW w:w="4390" w:type="dxa"/>
          </w:tcPr>
          <w:p w14:paraId="10A2B911" w14:textId="0F7A63A0" w:rsidR="00274BC9" w:rsidRPr="00581833" w:rsidRDefault="00274BC9" w:rsidP="00581833">
            <w:pPr>
              <w:spacing w:before="120"/>
              <w:rPr>
                <w:rFonts w:cs="Arial"/>
                <w:lang w:eastAsia="es-ES"/>
              </w:rPr>
            </w:pPr>
            <w:r w:rsidRPr="00581833">
              <w:rPr>
                <w:rFonts w:cs="Arial"/>
                <w:lang w:eastAsia="es-ES"/>
              </w:rPr>
              <w:t>UC-14 – Aprobar o rechazar una solicitud de acceso temporal</w:t>
            </w:r>
          </w:p>
        </w:tc>
        <w:tc>
          <w:tcPr>
            <w:tcW w:w="3693" w:type="dxa"/>
          </w:tcPr>
          <w:p w14:paraId="4DA28D4D" w14:textId="39EA9BE4" w:rsidR="00274BC9" w:rsidRPr="00581833" w:rsidRDefault="00274BC9" w:rsidP="00581833">
            <w:pPr>
              <w:spacing w:before="120"/>
              <w:rPr>
                <w:rFonts w:cs="Arial"/>
                <w:lang w:eastAsia="es-ES"/>
              </w:rPr>
            </w:pPr>
            <w:r w:rsidRPr="00581833">
              <w:rPr>
                <w:rFonts w:cs="Arial"/>
                <w:lang w:eastAsia="es-ES"/>
              </w:rPr>
              <w:t>UC-13 – Solicitar acceso temporal a un recurso restringido</w:t>
            </w:r>
          </w:p>
        </w:tc>
      </w:tr>
      <w:tr w:rsidR="00274BC9" w14:paraId="22846F98" w14:textId="77777777">
        <w:trPr>
          <w:jc w:val="center"/>
        </w:trPr>
        <w:tc>
          <w:tcPr>
            <w:tcW w:w="4390" w:type="dxa"/>
          </w:tcPr>
          <w:p w14:paraId="73FF442D" w14:textId="607998F0" w:rsidR="00274BC9" w:rsidRPr="00581833" w:rsidRDefault="00274BC9" w:rsidP="00581833">
            <w:pPr>
              <w:spacing w:before="120"/>
              <w:rPr>
                <w:rFonts w:cs="Arial"/>
                <w:lang w:eastAsia="es-ES"/>
              </w:rPr>
            </w:pPr>
            <w:r w:rsidRPr="00581833">
              <w:rPr>
                <w:rFonts w:cs="Arial"/>
                <w:lang w:eastAsia="es-ES"/>
              </w:rPr>
              <w:t>UC-15 – Consultar recursos con acceso temporal concedido</w:t>
            </w:r>
          </w:p>
        </w:tc>
        <w:tc>
          <w:tcPr>
            <w:tcW w:w="3693" w:type="dxa"/>
          </w:tcPr>
          <w:p w14:paraId="22E767C3" w14:textId="1518E0AC" w:rsidR="00274BC9" w:rsidRPr="00581833" w:rsidRDefault="00274BC9" w:rsidP="00581833">
            <w:pPr>
              <w:spacing w:before="120"/>
              <w:rPr>
                <w:rFonts w:cs="Arial"/>
                <w:lang w:eastAsia="es-ES"/>
              </w:rPr>
            </w:pPr>
            <w:r w:rsidRPr="00581833">
              <w:rPr>
                <w:rFonts w:cs="Arial"/>
                <w:lang w:eastAsia="es-ES"/>
              </w:rPr>
              <w:t>UC-14 – Aprobar o rechazar una solicitud de acceso temporal</w:t>
            </w:r>
          </w:p>
        </w:tc>
      </w:tr>
      <w:tr w:rsidR="00274BC9" w14:paraId="0D7AF4AF" w14:textId="77777777">
        <w:trPr>
          <w:jc w:val="center"/>
        </w:trPr>
        <w:tc>
          <w:tcPr>
            <w:tcW w:w="4390" w:type="dxa"/>
          </w:tcPr>
          <w:p w14:paraId="5752B9E1" w14:textId="45D85B69" w:rsidR="00274BC9" w:rsidRPr="00581833" w:rsidRDefault="00274BC9" w:rsidP="00581833">
            <w:pPr>
              <w:spacing w:before="120"/>
              <w:rPr>
                <w:rFonts w:cs="Arial"/>
                <w:lang w:eastAsia="es-ES"/>
              </w:rPr>
            </w:pPr>
            <w:r w:rsidRPr="00581833">
              <w:rPr>
                <w:rFonts w:cs="Arial"/>
                <w:lang w:eastAsia="es-ES"/>
              </w:rPr>
              <w:t>UC-16 – Revocar o gestionar la expiración de un acceso temporal</w:t>
            </w:r>
          </w:p>
        </w:tc>
        <w:tc>
          <w:tcPr>
            <w:tcW w:w="3693" w:type="dxa"/>
          </w:tcPr>
          <w:p w14:paraId="1BB1C262" w14:textId="342F8BCE" w:rsidR="00274BC9" w:rsidRPr="00581833" w:rsidRDefault="00274BC9" w:rsidP="00581833">
            <w:pPr>
              <w:spacing w:before="120"/>
              <w:rPr>
                <w:rFonts w:cs="Arial"/>
                <w:lang w:eastAsia="es-ES"/>
              </w:rPr>
            </w:pPr>
            <w:r w:rsidRPr="00581833">
              <w:rPr>
                <w:rFonts w:cs="Arial"/>
                <w:lang w:eastAsia="es-ES"/>
              </w:rPr>
              <w:t>UC-14 – Aprobar o rechazar una solicitud de acceso temporal</w:t>
            </w:r>
          </w:p>
        </w:tc>
      </w:tr>
    </w:tbl>
    <w:p w14:paraId="1E42732B" w14:textId="3748B586" w:rsidR="00CE7802" w:rsidRDefault="006C06B4" w:rsidP="006C06B4">
      <w:pPr>
        <w:pStyle w:val="Descripcin"/>
        <w:jc w:val="center"/>
      </w:pPr>
      <w:bookmarkStart w:id="36" w:name="_Toc233882501"/>
      <w:bookmarkStart w:id="37" w:name="_Toc236739024"/>
      <w:r>
        <w:t xml:space="preserve">Tabla </w:t>
      </w:r>
      <w:r w:rsidR="0074562C">
        <w:fldChar w:fldCharType="begin"/>
      </w:r>
      <w:r w:rsidR="0074562C">
        <w:instrText xml:space="preserve"> SEQ Tabla \* ARABIC </w:instrText>
      </w:r>
      <w:r w:rsidR="0074562C">
        <w:fldChar w:fldCharType="separate"/>
      </w:r>
      <w:r>
        <w:rPr>
          <w:noProof/>
        </w:rPr>
        <w:t>2</w:t>
      </w:r>
      <w:r w:rsidR="0074562C">
        <w:rPr>
          <w:noProof/>
        </w:rPr>
        <w:fldChar w:fldCharType="end"/>
      </w:r>
      <w:r>
        <w:t xml:space="preserve"> - </w:t>
      </w:r>
      <w:r w:rsidRPr="003E0C04">
        <w:t>Tabla de dependencias entre casos de uso</w:t>
      </w:r>
      <w:bookmarkEnd w:id="36"/>
      <w:bookmarkEnd w:id="37"/>
    </w:p>
    <w:p w14:paraId="004F59FC" w14:textId="77777777" w:rsidR="00AE694C" w:rsidRDefault="00AE694C" w:rsidP="00002B81"/>
    <w:p w14:paraId="35E07EE7" w14:textId="77777777" w:rsidR="00AE694C" w:rsidRDefault="00AE694C" w:rsidP="00002B81"/>
    <w:p w14:paraId="2613A1AA" w14:textId="32CE997C" w:rsidR="00002B81" w:rsidRDefault="007F3853" w:rsidP="007F3853">
      <w:pPr>
        <w:pStyle w:val="Ttulo2"/>
      </w:pPr>
      <w:bookmarkStart w:id="38" w:name="_Toc96676681"/>
      <w:bookmarkStart w:id="39" w:name="_Toc239844735"/>
      <w:r>
        <w:t>MATRIZ DE TRAZABILIDAD</w:t>
      </w:r>
      <w:bookmarkEnd w:id="38"/>
      <w:bookmarkEnd w:id="39"/>
    </w:p>
    <w:p w14:paraId="2222823D" w14:textId="196CCEA7" w:rsidR="00002B81" w:rsidRDefault="007F3853" w:rsidP="00002B81">
      <w:r>
        <w:t>Relaciona los requisitos descritos en la EDR con cada caso de uso (UC).</w:t>
      </w:r>
    </w:p>
    <w:tbl>
      <w:tblPr>
        <w:tblStyle w:val="Tablaconcuadrcula1"/>
        <w:tblW w:w="0" w:type="auto"/>
        <w:jc w:val="center"/>
        <w:tblLook w:val="04A0" w:firstRow="1" w:lastRow="0" w:firstColumn="1" w:lastColumn="0" w:noHBand="0" w:noVBand="1"/>
      </w:tblPr>
      <w:tblGrid>
        <w:gridCol w:w="1226"/>
        <w:gridCol w:w="5126"/>
        <w:gridCol w:w="2710"/>
      </w:tblGrid>
      <w:tr w:rsidR="00AE694C" w:rsidRPr="00CF763A" w14:paraId="08421623" w14:textId="77777777" w:rsidTr="00274BC9">
        <w:trPr>
          <w:jc w:val="center"/>
        </w:trPr>
        <w:tc>
          <w:tcPr>
            <w:tcW w:w="1249" w:type="dxa"/>
            <w:shd w:val="clear" w:color="auto" w:fill="3C6685"/>
          </w:tcPr>
          <w:p w14:paraId="037CC431" w14:textId="2482F0B2" w:rsidR="00AE694C" w:rsidRPr="008508D1" w:rsidRDefault="00AE694C" w:rsidP="00FC7605">
            <w:pPr>
              <w:spacing w:before="120"/>
              <w:rPr>
                <w:rFonts w:cs="Arial"/>
                <w:b/>
                <w:color w:val="FFFFFF" w:themeColor="background1"/>
                <w:lang w:val="es-ES_tradnl" w:eastAsia="es-ES"/>
              </w:rPr>
            </w:pPr>
            <w:r>
              <w:rPr>
                <w:rFonts w:cs="Arial"/>
                <w:b/>
                <w:color w:val="FFFFFF" w:themeColor="background1"/>
                <w:lang w:val="es-ES_tradnl" w:eastAsia="es-ES"/>
              </w:rPr>
              <w:t>ID Requisito</w:t>
            </w:r>
          </w:p>
        </w:tc>
        <w:tc>
          <w:tcPr>
            <w:tcW w:w="5065" w:type="dxa"/>
            <w:shd w:val="clear" w:color="auto" w:fill="3C6685"/>
          </w:tcPr>
          <w:p w14:paraId="4657DFE8" w14:textId="65ED08D0" w:rsidR="00AE694C" w:rsidRPr="00CF763A" w:rsidRDefault="00AE694C" w:rsidP="00FC7605">
            <w:pPr>
              <w:spacing w:before="120"/>
              <w:rPr>
                <w:rFonts w:cs="Arial"/>
                <w:b/>
                <w:color w:val="FFFFFF" w:themeColor="background1"/>
                <w:lang w:eastAsia="es-ES"/>
              </w:rPr>
            </w:pPr>
            <w:r>
              <w:rPr>
                <w:rFonts w:cs="Arial"/>
                <w:b/>
                <w:color w:val="FFFFFF" w:themeColor="background1"/>
                <w:lang w:val="es-ES_tradnl" w:eastAsia="es-ES"/>
              </w:rPr>
              <w:t>Descripción resumida</w:t>
            </w:r>
          </w:p>
        </w:tc>
        <w:tc>
          <w:tcPr>
            <w:tcW w:w="2748" w:type="dxa"/>
            <w:shd w:val="clear" w:color="auto" w:fill="3C6685"/>
          </w:tcPr>
          <w:p w14:paraId="34359FD9" w14:textId="617D98C5" w:rsidR="00AE694C" w:rsidRPr="00CF763A" w:rsidRDefault="00AE694C" w:rsidP="00FC7605">
            <w:pPr>
              <w:spacing w:before="120"/>
              <w:rPr>
                <w:rFonts w:cs="Arial"/>
                <w:b/>
                <w:color w:val="FFFFFF" w:themeColor="background1"/>
                <w:lang w:eastAsia="es-ES"/>
              </w:rPr>
            </w:pPr>
            <w:r>
              <w:rPr>
                <w:rFonts w:cs="Arial"/>
                <w:b/>
                <w:color w:val="FFFFFF" w:themeColor="background1"/>
                <w:lang w:val="es-ES_tradnl" w:eastAsia="es-ES"/>
              </w:rPr>
              <w:t>Casos de uso asociados</w:t>
            </w:r>
          </w:p>
        </w:tc>
      </w:tr>
      <w:tr w:rsidR="00AE694C" w:rsidRPr="00CF763A" w14:paraId="7EA204BB" w14:textId="77777777" w:rsidTr="00274BC9">
        <w:trPr>
          <w:jc w:val="center"/>
        </w:trPr>
        <w:tc>
          <w:tcPr>
            <w:tcW w:w="1249" w:type="dxa"/>
          </w:tcPr>
          <w:p w14:paraId="02BC40AC" w14:textId="3098BB7D" w:rsidR="00AE694C" w:rsidRDefault="00AE694C" w:rsidP="00FC7605">
            <w:r>
              <w:lastRenderedPageBreak/>
              <w:t>REQ_01</w:t>
            </w:r>
          </w:p>
        </w:tc>
        <w:tc>
          <w:tcPr>
            <w:tcW w:w="5065" w:type="dxa"/>
          </w:tcPr>
          <w:p w14:paraId="6A57E912" w14:textId="6149E39A" w:rsidR="00AE694C" w:rsidRPr="008508D1" w:rsidRDefault="00075CE9" w:rsidP="00FC7605">
            <w:pPr>
              <w:rPr>
                <w:rFonts w:cs="Arial"/>
              </w:rPr>
            </w:pPr>
            <w:r>
              <w:rPr>
                <w:rFonts w:cs="Arial"/>
              </w:rPr>
              <w:t>Opción “Gestión de usuarios” en menú lateral.</w:t>
            </w:r>
          </w:p>
        </w:tc>
        <w:tc>
          <w:tcPr>
            <w:tcW w:w="2748" w:type="dxa"/>
          </w:tcPr>
          <w:p w14:paraId="499545C2" w14:textId="000E8C14" w:rsidR="00AE694C" w:rsidRPr="00CF763A" w:rsidRDefault="00CE31C1" w:rsidP="00FC7605">
            <w:pPr>
              <w:spacing w:before="120"/>
              <w:rPr>
                <w:rFonts w:cs="Arial"/>
                <w:lang w:eastAsia="es-ES"/>
              </w:rPr>
            </w:pPr>
            <w:r>
              <w:t>UC-01 – Acceso y visualización del listado de usuarios</w:t>
            </w:r>
          </w:p>
        </w:tc>
      </w:tr>
      <w:tr w:rsidR="00AE694C" w:rsidRPr="00CF763A" w14:paraId="39875A21" w14:textId="77777777" w:rsidTr="00274BC9">
        <w:trPr>
          <w:jc w:val="center"/>
        </w:trPr>
        <w:tc>
          <w:tcPr>
            <w:tcW w:w="1249" w:type="dxa"/>
          </w:tcPr>
          <w:p w14:paraId="1077954D" w14:textId="47F9168F" w:rsidR="00AE694C" w:rsidRPr="008508D1" w:rsidRDefault="00AE694C" w:rsidP="00FC7605">
            <w:pPr>
              <w:spacing w:before="120"/>
              <w:rPr>
                <w:rFonts w:cs="Arial"/>
                <w:lang w:eastAsia="es-ES"/>
              </w:rPr>
            </w:pPr>
            <w:r>
              <w:t>REQ_02</w:t>
            </w:r>
          </w:p>
        </w:tc>
        <w:tc>
          <w:tcPr>
            <w:tcW w:w="5065" w:type="dxa"/>
          </w:tcPr>
          <w:p w14:paraId="289C714C" w14:textId="708ED7BE" w:rsidR="00AE694C" w:rsidRPr="00CF763A" w:rsidRDefault="00075CE9" w:rsidP="00FC7605">
            <w:pPr>
              <w:spacing w:before="120"/>
              <w:rPr>
                <w:rFonts w:cs="Arial"/>
                <w:lang w:eastAsia="es-ES"/>
              </w:rPr>
            </w:pPr>
            <w:r>
              <w:rPr>
                <w:rFonts w:cs="Arial"/>
                <w:lang w:eastAsia="es-ES"/>
              </w:rPr>
              <w:t xml:space="preserve">Opción </w:t>
            </w:r>
            <w:r>
              <w:rPr>
                <w:rFonts w:cs="Arial"/>
              </w:rPr>
              <w:t>“Gestión de usuarios”</w:t>
            </w:r>
            <w:r>
              <w:rPr>
                <w:rFonts w:cs="Arial"/>
                <w:lang w:eastAsia="es-ES"/>
              </w:rPr>
              <w:t xml:space="preserve"> visible y accesible para rol Administrador.</w:t>
            </w:r>
          </w:p>
        </w:tc>
        <w:tc>
          <w:tcPr>
            <w:tcW w:w="2748" w:type="dxa"/>
          </w:tcPr>
          <w:p w14:paraId="14B331BA" w14:textId="77777777" w:rsidR="00AE694C" w:rsidRPr="00CF763A" w:rsidRDefault="00AE694C" w:rsidP="00FC7605">
            <w:pPr>
              <w:spacing w:before="120"/>
              <w:rPr>
                <w:rFonts w:cs="Arial"/>
                <w:lang w:eastAsia="es-ES"/>
              </w:rPr>
            </w:pPr>
            <w:r>
              <w:t>UC-01 – Acceso y visualización del listado de usuarios</w:t>
            </w:r>
          </w:p>
        </w:tc>
      </w:tr>
      <w:tr w:rsidR="00AE694C" w:rsidRPr="00CF763A" w14:paraId="6E32BBD0" w14:textId="77777777" w:rsidTr="00274BC9">
        <w:trPr>
          <w:jc w:val="center"/>
        </w:trPr>
        <w:tc>
          <w:tcPr>
            <w:tcW w:w="1249" w:type="dxa"/>
          </w:tcPr>
          <w:p w14:paraId="6FD5E0D7" w14:textId="61D906F2" w:rsidR="00AE694C" w:rsidRPr="008508D1" w:rsidRDefault="00AE694C" w:rsidP="00FC7605">
            <w:pPr>
              <w:spacing w:before="120"/>
              <w:rPr>
                <w:rFonts w:cs="Arial"/>
                <w:lang w:eastAsia="es-ES"/>
              </w:rPr>
            </w:pPr>
            <w:r>
              <w:t>REQ_03</w:t>
            </w:r>
          </w:p>
        </w:tc>
        <w:tc>
          <w:tcPr>
            <w:tcW w:w="5065" w:type="dxa"/>
          </w:tcPr>
          <w:p w14:paraId="18996840" w14:textId="748246EF" w:rsidR="00AE694C" w:rsidRPr="00CF763A" w:rsidRDefault="00075CE9" w:rsidP="00FC7605">
            <w:pPr>
              <w:spacing w:before="120"/>
              <w:rPr>
                <w:rFonts w:cs="Arial"/>
              </w:rPr>
            </w:pPr>
            <w:r>
              <w:rPr>
                <w:rFonts w:cs="Arial"/>
                <w:lang w:eastAsia="es-ES"/>
              </w:rPr>
              <w:t>Mostrar pantalla principal al pulsar opción “</w:t>
            </w:r>
            <w:r>
              <w:rPr>
                <w:rFonts w:cs="Arial"/>
              </w:rPr>
              <w:t>Gestión de usuarios”.</w:t>
            </w:r>
          </w:p>
        </w:tc>
        <w:tc>
          <w:tcPr>
            <w:tcW w:w="2748" w:type="dxa"/>
          </w:tcPr>
          <w:p w14:paraId="504124EF" w14:textId="77777777" w:rsidR="00AE694C" w:rsidRPr="00CF763A" w:rsidRDefault="00AE694C" w:rsidP="00FC7605">
            <w:pPr>
              <w:keepNext/>
              <w:spacing w:before="120"/>
              <w:rPr>
                <w:rFonts w:cs="Arial"/>
                <w:lang w:eastAsia="es-ES"/>
              </w:rPr>
            </w:pPr>
            <w:r>
              <w:t>UC-01 – Acceso y visualización del listado de usuarios</w:t>
            </w:r>
          </w:p>
        </w:tc>
      </w:tr>
      <w:tr w:rsidR="00AE694C" w:rsidRPr="00CF763A" w14:paraId="42E9DD37" w14:textId="77777777" w:rsidTr="00274BC9">
        <w:trPr>
          <w:jc w:val="center"/>
        </w:trPr>
        <w:tc>
          <w:tcPr>
            <w:tcW w:w="1249" w:type="dxa"/>
          </w:tcPr>
          <w:p w14:paraId="048D92C3" w14:textId="030BED14" w:rsidR="00AE694C" w:rsidRPr="008508D1" w:rsidRDefault="00AE694C" w:rsidP="00FC7605">
            <w:pPr>
              <w:spacing w:before="120"/>
              <w:rPr>
                <w:rFonts w:cs="Arial"/>
                <w:lang w:eastAsia="es-ES"/>
              </w:rPr>
            </w:pPr>
            <w:r>
              <w:t>REQ_04</w:t>
            </w:r>
          </w:p>
        </w:tc>
        <w:tc>
          <w:tcPr>
            <w:tcW w:w="5065" w:type="dxa"/>
          </w:tcPr>
          <w:p w14:paraId="2B5C1658" w14:textId="158C412A" w:rsidR="00AE694C" w:rsidRPr="00CF763A" w:rsidRDefault="00DC3110" w:rsidP="00FC7605">
            <w:pPr>
              <w:spacing w:before="120"/>
              <w:rPr>
                <w:rFonts w:cs="Arial"/>
                <w:lang w:eastAsia="es-ES"/>
              </w:rPr>
            </w:pPr>
            <w:r>
              <w:rPr>
                <w:rFonts w:cs="Arial"/>
                <w:lang w:eastAsia="es-ES"/>
              </w:rPr>
              <w:t>Datos que incluye la pantalla principal de “Gestión de usuarios”.</w:t>
            </w:r>
          </w:p>
        </w:tc>
        <w:tc>
          <w:tcPr>
            <w:tcW w:w="2748" w:type="dxa"/>
          </w:tcPr>
          <w:p w14:paraId="06D20A82" w14:textId="77777777" w:rsidR="00AE694C" w:rsidRPr="00CF763A" w:rsidRDefault="00AE694C" w:rsidP="00FC7605">
            <w:pPr>
              <w:keepNext/>
              <w:spacing w:before="120"/>
              <w:rPr>
                <w:rFonts w:cs="Arial"/>
                <w:lang w:eastAsia="es-ES"/>
              </w:rPr>
            </w:pPr>
            <w:r>
              <w:t>UC-01 – Acceso y visualización del listado de usuarios</w:t>
            </w:r>
          </w:p>
        </w:tc>
      </w:tr>
      <w:tr w:rsidR="00AE694C" w:rsidRPr="00CF763A" w14:paraId="6AEF40FA" w14:textId="77777777" w:rsidTr="00274BC9">
        <w:trPr>
          <w:jc w:val="center"/>
        </w:trPr>
        <w:tc>
          <w:tcPr>
            <w:tcW w:w="1249" w:type="dxa"/>
          </w:tcPr>
          <w:p w14:paraId="356D7435" w14:textId="0ACB404C" w:rsidR="00AE694C" w:rsidRDefault="00AE694C" w:rsidP="00FC7605">
            <w:pPr>
              <w:spacing w:before="120"/>
            </w:pPr>
            <w:r>
              <w:t>REQ_05</w:t>
            </w:r>
          </w:p>
        </w:tc>
        <w:tc>
          <w:tcPr>
            <w:tcW w:w="5065" w:type="dxa"/>
          </w:tcPr>
          <w:p w14:paraId="20D86578" w14:textId="04EF4885" w:rsidR="00AE694C" w:rsidRPr="00CF763A" w:rsidRDefault="00DC3110" w:rsidP="00FC7605">
            <w:pPr>
              <w:spacing w:before="120"/>
              <w:rPr>
                <w:rFonts w:cs="Arial"/>
                <w:lang w:eastAsia="es-ES"/>
              </w:rPr>
            </w:pPr>
            <w:r>
              <w:rPr>
                <w:rFonts w:cs="Arial"/>
                <w:lang w:eastAsia="es-ES"/>
              </w:rPr>
              <w:t>Búsqueda por columna (Filtrado de datos).</w:t>
            </w:r>
          </w:p>
        </w:tc>
        <w:tc>
          <w:tcPr>
            <w:tcW w:w="2748" w:type="dxa"/>
          </w:tcPr>
          <w:p w14:paraId="28B961F2" w14:textId="4CC6947C" w:rsidR="00AE694C" w:rsidRPr="00CF763A" w:rsidRDefault="00AE694C" w:rsidP="00FC7605">
            <w:pPr>
              <w:keepNext/>
              <w:spacing w:before="120"/>
              <w:rPr>
                <w:rFonts w:cs="Arial"/>
                <w:lang w:eastAsia="es-ES"/>
              </w:rPr>
            </w:pPr>
            <w:r>
              <w:t>UC-01</w:t>
            </w:r>
            <w:r w:rsidR="00CE31C1">
              <w:t>, UC-05</w:t>
            </w:r>
          </w:p>
        </w:tc>
      </w:tr>
      <w:tr w:rsidR="00CE31C1" w:rsidRPr="00CF763A" w14:paraId="390AC117" w14:textId="77777777" w:rsidTr="00274BC9">
        <w:trPr>
          <w:jc w:val="center"/>
        </w:trPr>
        <w:tc>
          <w:tcPr>
            <w:tcW w:w="1249" w:type="dxa"/>
          </w:tcPr>
          <w:p w14:paraId="5B4A6E40" w14:textId="59B861D8" w:rsidR="00CE31C1" w:rsidRDefault="00CE31C1" w:rsidP="00FC7605">
            <w:pPr>
              <w:spacing w:before="120"/>
            </w:pPr>
            <w:r>
              <w:t>REQ_06</w:t>
            </w:r>
          </w:p>
        </w:tc>
        <w:tc>
          <w:tcPr>
            <w:tcW w:w="5065" w:type="dxa"/>
          </w:tcPr>
          <w:p w14:paraId="5174643E" w14:textId="28C42238" w:rsidR="00CE31C1" w:rsidRDefault="00DC3110" w:rsidP="00FC7605">
            <w:pPr>
              <w:spacing w:before="120"/>
            </w:pPr>
            <w:r>
              <w:t>Exportación del listado.</w:t>
            </w:r>
          </w:p>
        </w:tc>
        <w:tc>
          <w:tcPr>
            <w:tcW w:w="2748" w:type="dxa"/>
          </w:tcPr>
          <w:p w14:paraId="793673F0" w14:textId="7647639D" w:rsidR="00CE31C1" w:rsidRDefault="00CE31C1" w:rsidP="00FC7605">
            <w:pPr>
              <w:keepNext/>
              <w:spacing w:before="120"/>
            </w:pPr>
            <w:r>
              <w:t>UC-01, UC-05</w:t>
            </w:r>
          </w:p>
        </w:tc>
      </w:tr>
      <w:tr w:rsidR="00CE31C1" w:rsidRPr="00CF763A" w14:paraId="55245391" w14:textId="77777777" w:rsidTr="00274BC9">
        <w:trPr>
          <w:jc w:val="center"/>
        </w:trPr>
        <w:tc>
          <w:tcPr>
            <w:tcW w:w="1249" w:type="dxa"/>
          </w:tcPr>
          <w:p w14:paraId="6C9E4F6B" w14:textId="249E3931" w:rsidR="00CE31C1" w:rsidRDefault="00CE31C1" w:rsidP="00FC7605">
            <w:pPr>
              <w:spacing w:before="120"/>
            </w:pPr>
            <w:r>
              <w:t>REQ_07</w:t>
            </w:r>
          </w:p>
        </w:tc>
        <w:tc>
          <w:tcPr>
            <w:tcW w:w="5065" w:type="dxa"/>
          </w:tcPr>
          <w:p w14:paraId="1059A154" w14:textId="42C40881" w:rsidR="00CE31C1" w:rsidRDefault="00DC3110" w:rsidP="00FC7605">
            <w:pPr>
              <w:spacing w:before="120"/>
            </w:pPr>
            <w:r>
              <w:t>Acciones de consultar y editar registro del listado.</w:t>
            </w:r>
          </w:p>
        </w:tc>
        <w:tc>
          <w:tcPr>
            <w:tcW w:w="2748" w:type="dxa"/>
          </w:tcPr>
          <w:p w14:paraId="598EC4E4" w14:textId="321377C4" w:rsidR="00CE31C1" w:rsidRDefault="00CE31C1" w:rsidP="00FC7605">
            <w:pPr>
              <w:keepNext/>
              <w:spacing w:before="120"/>
            </w:pPr>
            <w:r>
              <w:t xml:space="preserve">UC-01, </w:t>
            </w:r>
            <w:r w:rsidRPr="008508D1">
              <w:rPr>
                <w:rFonts w:cs="Arial"/>
                <w:lang w:eastAsia="es-ES"/>
              </w:rPr>
              <w:t>UC-03</w:t>
            </w:r>
            <w:r>
              <w:rPr>
                <w:rFonts w:cs="Arial"/>
                <w:lang w:eastAsia="es-ES"/>
              </w:rPr>
              <w:t>, UC-04</w:t>
            </w:r>
          </w:p>
        </w:tc>
      </w:tr>
      <w:tr w:rsidR="00CE31C1" w:rsidRPr="00CF763A" w14:paraId="742164C5" w14:textId="77777777" w:rsidTr="00274BC9">
        <w:trPr>
          <w:jc w:val="center"/>
        </w:trPr>
        <w:tc>
          <w:tcPr>
            <w:tcW w:w="1249" w:type="dxa"/>
          </w:tcPr>
          <w:p w14:paraId="6DA6BB5D" w14:textId="037C2805" w:rsidR="00CE31C1" w:rsidRDefault="00CE31C1" w:rsidP="00FC7605">
            <w:pPr>
              <w:spacing w:before="120"/>
            </w:pPr>
            <w:r>
              <w:t>REQ_08</w:t>
            </w:r>
          </w:p>
        </w:tc>
        <w:tc>
          <w:tcPr>
            <w:tcW w:w="5065" w:type="dxa"/>
          </w:tcPr>
          <w:p w14:paraId="306EC8E3" w14:textId="167DF824" w:rsidR="00CE31C1" w:rsidRDefault="00DC3110" w:rsidP="00FC7605">
            <w:pPr>
              <w:spacing w:before="120"/>
            </w:pPr>
            <w:r>
              <w:t>Paginación del listado.</w:t>
            </w:r>
          </w:p>
        </w:tc>
        <w:tc>
          <w:tcPr>
            <w:tcW w:w="2748" w:type="dxa"/>
          </w:tcPr>
          <w:p w14:paraId="251D67BC" w14:textId="5C1181FF" w:rsidR="00CE31C1" w:rsidRDefault="00CE31C1" w:rsidP="00FC7605">
            <w:pPr>
              <w:keepNext/>
              <w:spacing w:before="120"/>
            </w:pPr>
            <w:r>
              <w:t>UC-01, UC-05</w:t>
            </w:r>
          </w:p>
        </w:tc>
      </w:tr>
      <w:tr w:rsidR="00CE31C1" w:rsidRPr="00CF763A" w14:paraId="0AA25B48" w14:textId="77777777" w:rsidTr="00274BC9">
        <w:trPr>
          <w:jc w:val="center"/>
        </w:trPr>
        <w:tc>
          <w:tcPr>
            <w:tcW w:w="1249" w:type="dxa"/>
          </w:tcPr>
          <w:p w14:paraId="4023D2BA" w14:textId="2B020A13" w:rsidR="00CE31C1" w:rsidRDefault="00CE31C1" w:rsidP="00CE31C1">
            <w:pPr>
              <w:spacing w:before="120"/>
            </w:pPr>
            <w:r>
              <w:t>REQ_09</w:t>
            </w:r>
          </w:p>
        </w:tc>
        <w:tc>
          <w:tcPr>
            <w:tcW w:w="5065" w:type="dxa"/>
          </w:tcPr>
          <w:p w14:paraId="3957F878" w14:textId="5C1520E5" w:rsidR="00CE31C1" w:rsidRDefault="00DC3110" w:rsidP="00CE31C1">
            <w:pPr>
              <w:spacing w:before="120"/>
            </w:pPr>
            <w:r>
              <w:t>Alta de un nuevo usuario.</w:t>
            </w:r>
          </w:p>
        </w:tc>
        <w:tc>
          <w:tcPr>
            <w:tcW w:w="2748" w:type="dxa"/>
          </w:tcPr>
          <w:p w14:paraId="7EE3F7B2" w14:textId="130A5B93" w:rsidR="00CE31C1" w:rsidRDefault="00CE31C1" w:rsidP="00CE31C1">
            <w:pPr>
              <w:keepNext/>
              <w:spacing w:before="120"/>
            </w:pPr>
            <w:r w:rsidRPr="002F5B7F">
              <w:rPr>
                <w:rFonts w:cs="Arial"/>
                <w:lang w:eastAsia="es-ES"/>
              </w:rPr>
              <w:t>UC-02 – Registrar un nuevo usuario en el sistema</w:t>
            </w:r>
          </w:p>
        </w:tc>
      </w:tr>
      <w:tr w:rsidR="00CE31C1" w:rsidRPr="00CF763A" w14:paraId="0B346728" w14:textId="77777777" w:rsidTr="00274BC9">
        <w:trPr>
          <w:jc w:val="center"/>
        </w:trPr>
        <w:tc>
          <w:tcPr>
            <w:tcW w:w="1249" w:type="dxa"/>
          </w:tcPr>
          <w:p w14:paraId="11949720" w14:textId="1B881C3D" w:rsidR="00CE31C1" w:rsidRDefault="00CE31C1" w:rsidP="00CE31C1">
            <w:pPr>
              <w:spacing w:before="120"/>
            </w:pPr>
            <w:r>
              <w:t>REQ_10</w:t>
            </w:r>
          </w:p>
        </w:tc>
        <w:tc>
          <w:tcPr>
            <w:tcW w:w="5065" w:type="dxa"/>
          </w:tcPr>
          <w:p w14:paraId="0C76626C" w14:textId="48B706AE" w:rsidR="00CE31C1" w:rsidRDefault="007D4BA8" w:rsidP="00CE31C1">
            <w:pPr>
              <w:spacing w:before="120"/>
            </w:pPr>
            <w:r>
              <w:t>Datos que se muestran en el alta de nuevo usuario.</w:t>
            </w:r>
          </w:p>
        </w:tc>
        <w:tc>
          <w:tcPr>
            <w:tcW w:w="2748" w:type="dxa"/>
          </w:tcPr>
          <w:p w14:paraId="34AA7AC3" w14:textId="0F67D4F9" w:rsidR="00CE31C1" w:rsidRDefault="00CE31C1" w:rsidP="00CE31C1">
            <w:pPr>
              <w:keepNext/>
              <w:spacing w:before="120"/>
            </w:pPr>
            <w:r w:rsidRPr="002F5B7F">
              <w:rPr>
                <w:rFonts w:cs="Arial"/>
                <w:lang w:eastAsia="es-ES"/>
              </w:rPr>
              <w:t>UC-02 – Registrar un nuevo usuario en el sistema</w:t>
            </w:r>
          </w:p>
        </w:tc>
      </w:tr>
      <w:tr w:rsidR="00CE31C1" w:rsidRPr="00CF763A" w14:paraId="5F97FAC0" w14:textId="77777777" w:rsidTr="00274BC9">
        <w:trPr>
          <w:jc w:val="center"/>
        </w:trPr>
        <w:tc>
          <w:tcPr>
            <w:tcW w:w="1249" w:type="dxa"/>
          </w:tcPr>
          <w:p w14:paraId="721E05AB" w14:textId="55686AA1" w:rsidR="00CE31C1" w:rsidRDefault="00CE31C1" w:rsidP="00CE31C1">
            <w:pPr>
              <w:spacing w:before="120"/>
            </w:pPr>
            <w:r>
              <w:t>REQ_11</w:t>
            </w:r>
          </w:p>
        </w:tc>
        <w:tc>
          <w:tcPr>
            <w:tcW w:w="5065" w:type="dxa"/>
          </w:tcPr>
          <w:p w14:paraId="04CC65CA" w14:textId="07210D5A" w:rsidR="00CE31C1" w:rsidRDefault="007D4BA8" w:rsidP="00CE31C1">
            <w:pPr>
              <w:spacing w:before="120"/>
            </w:pPr>
            <w:r>
              <w:t>Se rellenan automáticamente los datos personales al indicar el NIF del usuario.</w:t>
            </w:r>
          </w:p>
        </w:tc>
        <w:tc>
          <w:tcPr>
            <w:tcW w:w="2748" w:type="dxa"/>
          </w:tcPr>
          <w:p w14:paraId="3069A2D1" w14:textId="1D61FB46" w:rsidR="00CE31C1" w:rsidRDefault="00CE31C1" w:rsidP="00CE31C1">
            <w:pPr>
              <w:keepNext/>
              <w:spacing w:before="120"/>
            </w:pPr>
            <w:r w:rsidRPr="002F5B7F">
              <w:rPr>
                <w:rFonts w:cs="Arial"/>
                <w:lang w:eastAsia="es-ES"/>
              </w:rPr>
              <w:t>UC-02 – Registrar un nuevo usuario en el sistema</w:t>
            </w:r>
          </w:p>
        </w:tc>
      </w:tr>
      <w:tr w:rsidR="00CE31C1" w:rsidRPr="00CF763A" w14:paraId="01E7348D" w14:textId="77777777" w:rsidTr="00274BC9">
        <w:trPr>
          <w:jc w:val="center"/>
        </w:trPr>
        <w:tc>
          <w:tcPr>
            <w:tcW w:w="1249" w:type="dxa"/>
          </w:tcPr>
          <w:p w14:paraId="647B74E2" w14:textId="00A1A003" w:rsidR="00CE31C1" w:rsidRDefault="00CE31C1" w:rsidP="00CE31C1">
            <w:pPr>
              <w:spacing w:before="120"/>
            </w:pPr>
            <w:r>
              <w:t>REQ_12</w:t>
            </w:r>
          </w:p>
        </w:tc>
        <w:tc>
          <w:tcPr>
            <w:tcW w:w="5065" w:type="dxa"/>
          </w:tcPr>
          <w:p w14:paraId="6F3FF9D6" w14:textId="482A377F" w:rsidR="00CE31C1" w:rsidRDefault="007D4BA8" w:rsidP="00CE31C1">
            <w:pPr>
              <w:spacing w:before="120"/>
            </w:pPr>
            <w:r>
              <w:t>Botones de “Guardar” y “Volver”.</w:t>
            </w:r>
          </w:p>
        </w:tc>
        <w:tc>
          <w:tcPr>
            <w:tcW w:w="2748" w:type="dxa"/>
          </w:tcPr>
          <w:p w14:paraId="04606AA0" w14:textId="52F1635A" w:rsidR="00CE31C1" w:rsidRDefault="00CE31C1" w:rsidP="00CE31C1">
            <w:pPr>
              <w:keepNext/>
              <w:spacing w:before="120"/>
            </w:pPr>
            <w:r w:rsidRPr="002F5B7F">
              <w:rPr>
                <w:rFonts w:cs="Arial"/>
                <w:lang w:eastAsia="es-ES"/>
              </w:rPr>
              <w:t>UC-02 – Registrar un nuevo usuario en el sistema</w:t>
            </w:r>
          </w:p>
        </w:tc>
      </w:tr>
      <w:tr w:rsidR="00CE31C1" w:rsidRPr="00CF763A" w14:paraId="1B632027" w14:textId="77777777" w:rsidTr="00274BC9">
        <w:trPr>
          <w:jc w:val="center"/>
        </w:trPr>
        <w:tc>
          <w:tcPr>
            <w:tcW w:w="1249" w:type="dxa"/>
          </w:tcPr>
          <w:p w14:paraId="1DD7B016" w14:textId="081D9AA3" w:rsidR="00CE31C1" w:rsidRDefault="00CE31C1" w:rsidP="00CE31C1">
            <w:pPr>
              <w:spacing w:before="120"/>
            </w:pPr>
            <w:r>
              <w:t>REQ_13</w:t>
            </w:r>
          </w:p>
        </w:tc>
        <w:tc>
          <w:tcPr>
            <w:tcW w:w="5065" w:type="dxa"/>
          </w:tcPr>
          <w:p w14:paraId="768AEB92" w14:textId="3B4EDDA2" w:rsidR="00CE31C1" w:rsidRDefault="007D4BA8" w:rsidP="00CE31C1">
            <w:pPr>
              <w:spacing w:before="120"/>
            </w:pPr>
            <w:r>
              <w:t xml:space="preserve">Se guardan los datos </w:t>
            </w:r>
            <w:r w:rsidR="00E44782">
              <w:t>al</w:t>
            </w:r>
            <w:r>
              <w:t xml:space="preserve"> pulsar en el botón “Guardar”.</w:t>
            </w:r>
          </w:p>
        </w:tc>
        <w:tc>
          <w:tcPr>
            <w:tcW w:w="2748" w:type="dxa"/>
          </w:tcPr>
          <w:p w14:paraId="4A7C3DFE" w14:textId="117D5302" w:rsidR="00CE31C1" w:rsidRDefault="00CE31C1" w:rsidP="00CE31C1">
            <w:pPr>
              <w:keepNext/>
              <w:spacing w:before="120"/>
            </w:pPr>
            <w:r w:rsidRPr="002F5B7F">
              <w:rPr>
                <w:rFonts w:cs="Arial"/>
                <w:lang w:eastAsia="es-ES"/>
              </w:rPr>
              <w:t>UC-02 – Registrar un nuevo usuario en el sistema</w:t>
            </w:r>
          </w:p>
        </w:tc>
      </w:tr>
      <w:tr w:rsidR="00CE31C1" w:rsidRPr="00CF763A" w14:paraId="0459F695" w14:textId="77777777" w:rsidTr="00274BC9">
        <w:trPr>
          <w:jc w:val="center"/>
        </w:trPr>
        <w:tc>
          <w:tcPr>
            <w:tcW w:w="1249" w:type="dxa"/>
          </w:tcPr>
          <w:p w14:paraId="44D53AB4" w14:textId="1B3FA40C" w:rsidR="00CE31C1" w:rsidRDefault="00CE31C1" w:rsidP="00CE31C1">
            <w:pPr>
              <w:spacing w:before="120"/>
            </w:pPr>
            <w:r>
              <w:t>REQ_14</w:t>
            </w:r>
          </w:p>
        </w:tc>
        <w:tc>
          <w:tcPr>
            <w:tcW w:w="5065" w:type="dxa"/>
          </w:tcPr>
          <w:p w14:paraId="4339F09E" w14:textId="7BDF98B3" w:rsidR="00CE31C1" w:rsidRDefault="007D4BA8" w:rsidP="00CE31C1">
            <w:pPr>
              <w:spacing w:before="120"/>
            </w:pPr>
            <w:r>
              <w:t>Regresa a la pantalla principal si pulsa el botón “Volver”.</w:t>
            </w:r>
          </w:p>
        </w:tc>
        <w:tc>
          <w:tcPr>
            <w:tcW w:w="2748" w:type="dxa"/>
          </w:tcPr>
          <w:p w14:paraId="20D0C673" w14:textId="0FE62901" w:rsidR="00CE31C1" w:rsidRDefault="00CE31C1" w:rsidP="00CE31C1">
            <w:pPr>
              <w:keepNext/>
              <w:spacing w:before="120"/>
            </w:pPr>
            <w:r w:rsidRPr="002F5B7F">
              <w:rPr>
                <w:rFonts w:cs="Arial"/>
                <w:lang w:eastAsia="es-ES"/>
              </w:rPr>
              <w:t>UC-02 – Registrar un nuevo usuario en el sistema</w:t>
            </w:r>
          </w:p>
        </w:tc>
      </w:tr>
      <w:tr w:rsidR="00CE31C1" w:rsidRPr="00CF763A" w14:paraId="76B3727B" w14:textId="77777777" w:rsidTr="00274BC9">
        <w:trPr>
          <w:jc w:val="center"/>
        </w:trPr>
        <w:tc>
          <w:tcPr>
            <w:tcW w:w="1249" w:type="dxa"/>
          </w:tcPr>
          <w:p w14:paraId="0A556C94" w14:textId="1AE7A983" w:rsidR="00CE31C1" w:rsidRDefault="00CE31C1" w:rsidP="00CE31C1">
            <w:pPr>
              <w:spacing w:before="120"/>
            </w:pPr>
            <w:r>
              <w:lastRenderedPageBreak/>
              <w:t>REQ_15</w:t>
            </w:r>
          </w:p>
        </w:tc>
        <w:tc>
          <w:tcPr>
            <w:tcW w:w="5065" w:type="dxa"/>
          </w:tcPr>
          <w:p w14:paraId="0A3310F5" w14:textId="018B58DF" w:rsidR="00CE31C1" w:rsidRDefault="007D4BA8" w:rsidP="00CE31C1">
            <w:pPr>
              <w:spacing w:before="120"/>
            </w:pPr>
            <w:r>
              <w:t>Mensaje de error al no rellenar todos los campos obligatorios.</w:t>
            </w:r>
          </w:p>
        </w:tc>
        <w:tc>
          <w:tcPr>
            <w:tcW w:w="2748" w:type="dxa"/>
          </w:tcPr>
          <w:p w14:paraId="641E3A67" w14:textId="0BBFC476" w:rsidR="00CE31C1" w:rsidRDefault="00CE31C1" w:rsidP="00CE31C1">
            <w:pPr>
              <w:keepNext/>
              <w:spacing w:before="120"/>
            </w:pPr>
            <w:r w:rsidRPr="002F5B7F">
              <w:rPr>
                <w:rFonts w:cs="Arial"/>
                <w:lang w:eastAsia="es-ES"/>
              </w:rPr>
              <w:t>UC-02 – Registrar un nuevo usuario en el sistema</w:t>
            </w:r>
          </w:p>
        </w:tc>
      </w:tr>
      <w:tr w:rsidR="00CE31C1" w:rsidRPr="00CF763A" w14:paraId="727E29F7" w14:textId="77777777" w:rsidTr="00274BC9">
        <w:trPr>
          <w:jc w:val="center"/>
        </w:trPr>
        <w:tc>
          <w:tcPr>
            <w:tcW w:w="1249" w:type="dxa"/>
          </w:tcPr>
          <w:p w14:paraId="5D3BDC8E" w14:textId="766247F5" w:rsidR="00CE31C1" w:rsidRDefault="00CE31C1" w:rsidP="00CE31C1">
            <w:pPr>
              <w:spacing w:before="120"/>
            </w:pPr>
            <w:r>
              <w:t>REQ_16</w:t>
            </w:r>
          </w:p>
        </w:tc>
        <w:tc>
          <w:tcPr>
            <w:tcW w:w="5065" w:type="dxa"/>
          </w:tcPr>
          <w:p w14:paraId="5C8927CC" w14:textId="260CAF41" w:rsidR="00CE31C1" w:rsidRDefault="007D4BA8" w:rsidP="00CE31C1">
            <w:pPr>
              <w:spacing w:before="120"/>
            </w:pPr>
            <w:r>
              <w:t>Ver los datos del registro al pulsar el icono en forma de ojo.</w:t>
            </w:r>
          </w:p>
        </w:tc>
        <w:tc>
          <w:tcPr>
            <w:tcW w:w="2748" w:type="dxa"/>
          </w:tcPr>
          <w:p w14:paraId="14C8B2C0" w14:textId="6483FE8D" w:rsidR="00CE31C1" w:rsidRDefault="00CE31C1" w:rsidP="00CE31C1">
            <w:pPr>
              <w:keepNext/>
              <w:spacing w:before="120"/>
            </w:pPr>
            <w:r w:rsidRPr="00D41317">
              <w:rPr>
                <w:rFonts w:cs="Arial"/>
                <w:lang w:eastAsia="es-ES"/>
              </w:rPr>
              <w:t>UC-03 – Consultar el detalle de un usuario en modo solo lectura</w:t>
            </w:r>
          </w:p>
        </w:tc>
      </w:tr>
      <w:tr w:rsidR="00CE31C1" w:rsidRPr="00CF763A" w14:paraId="2249FE22" w14:textId="77777777" w:rsidTr="00274BC9">
        <w:trPr>
          <w:jc w:val="center"/>
        </w:trPr>
        <w:tc>
          <w:tcPr>
            <w:tcW w:w="1249" w:type="dxa"/>
          </w:tcPr>
          <w:p w14:paraId="6D1CEE1A" w14:textId="366633D6" w:rsidR="00CE31C1" w:rsidRDefault="00CE31C1" w:rsidP="00CE31C1">
            <w:pPr>
              <w:spacing w:before="120"/>
            </w:pPr>
            <w:r>
              <w:t>REQ_17</w:t>
            </w:r>
          </w:p>
        </w:tc>
        <w:tc>
          <w:tcPr>
            <w:tcW w:w="5065" w:type="dxa"/>
          </w:tcPr>
          <w:p w14:paraId="09E74194" w14:textId="34C05951" w:rsidR="00CE31C1" w:rsidRDefault="007D4BA8" w:rsidP="00CE31C1">
            <w:pPr>
              <w:spacing w:before="120"/>
            </w:pPr>
            <w:r>
              <w:t>La pantalla de consulta incluye la opción de “Volver”.</w:t>
            </w:r>
          </w:p>
        </w:tc>
        <w:tc>
          <w:tcPr>
            <w:tcW w:w="2748" w:type="dxa"/>
          </w:tcPr>
          <w:p w14:paraId="07CB6E10" w14:textId="36C9458F" w:rsidR="00CE31C1" w:rsidRDefault="00CE31C1" w:rsidP="00CE31C1">
            <w:pPr>
              <w:keepNext/>
              <w:spacing w:before="120"/>
            </w:pPr>
            <w:r w:rsidRPr="00D41317">
              <w:rPr>
                <w:rFonts w:cs="Arial"/>
                <w:lang w:eastAsia="es-ES"/>
              </w:rPr>
              <w:t>UC-03 – Consultar el detalle de un usuario en modo solo lectura</w:t>
            </w:r>
          </w:p>
        </w:tc>
      </w:tr>
      <w:tr w:rsidR="00CE31C1" w:rsidRPr="00CF763A" w14:paraId="7B50E89C" w14:textId="77777777" w:rsidTr="00274BC9">
        <w:trPr>
          <w:jc w:val="center"/>
        </w:trPr>
        <w:tc>
          <w:tcPr>
            <w:tcW w:w="1249" w:type="dxa"/>
          </w:tcPr>
          <w:p w14:paraId="0BA7192C" w14:textId="165B7187" w:rsidR="00CE31C1" w:rsidRDefault="00CE31C1" w:rsidP="00CE31C1">
            <w:pPr>
              <w:spacing w:before="120"/>
            </w:pPr>
            <w:r>
              <w:t>REQ_18</w:t>
            </w:r>
          </w:p>
        </w:tc>
        <w:tc>
          <w:tcPr>
            <w:tcW w:w="5065" w:type="dxa"/>
          </w:tcPr>
          <w:p w14:paraId="247D7704" w14:textId="359E2226" w:rsidR="00CE31C1" w:rsidRDefault="007D4BA8" w:rsidP="00CE31C1">
            <w:pPr>
              <w:spacing w:before="120"/>
            </w:pPr>
            <w:r>
              <w:t>Puede editar los datos del registro al pulsar el icono en forma de lápiz.</w:t>
            </w:r>
          </w:p>
        </w:tc>
        <w:tc>
          <w:tcPr>
            <w:tcW w:w="2748" w:type="dxa"/>
          </w:tcPr>
          <w:p w14:paraId="7C4B999C" w14:textId="71449F4D" w:rsidR="00CE31C1" w:rsidRDefault="00CE31C1" w:rsidP="00CE31C1">
            <w:pPr>
              <w:keepNext/>
              <w:spacing w:before="120"/>
            </w:pPr>
            <w:r w:rsidRPr="00277960">
              <w:rPr>
                <w:rFonts w:cs="Arial"/>
                <w:lang w:eastAsia="es-ES"/>
              </w:rPr>
              <w:t>UC-04 – Actualizar los datos de un usuario existente</w:t>
            </w:r>
          </w:p>
        </w:tc>
      </w:tr>
      <w:tr w:rsidR="00CE31C1" w:rsidRPr="00CF763A" w14:paraId="6C044C8E" w14:textId="77777777" w:rsidTr="00274BC9">
        <w:trPr>
          <w:jc w:val="center"/>
        </w:trPr>
        <w:tc>
          <w:tcPr>
            <w:tcW w:w="1249" w:type="dxa"/>
          </w:tcPr>
          <w:p w14:paraId="69F89B16" w14:textId="3C6EEF3F" w:rsidR="00CE31C1" w:rsidRDefault="00CE31C1" w:rsidP="00CE31C1">
            <w:pPr>
              <w:spacing w:before="120"/>
            </w:pPr>
            <w:r>
              <w:t>REQ_19</w:t>
            </w:r>
          </w:p>
        </w:tc>
        <w:tc>
          <w:tcPr>
            <w:tcW w:w="5065" w:type="dxa"/>
          </w:tcPr>
          <w:p w14:paraId="016282EC" w14:textId="370EF9C5" w:rsidR="00CE31C1" w:rsidRDefault="007D4BA8" w:rsidP="00CE31C1">
            <w:pPr>
              <w:spacing w:before="120"/>
            </w:pPr>
            <w:r>
              <w:t>La pantalla de edición incluye las opciones de “Volver” y “Guardar”.</w:t>
            </w:r>
          </w:p>
        </w:tc>
        <w:tc>
          <w:tcPr>
            <w:tcW w:w="2748" w:type="dxa"/>
          </w:tcPr>
          <w:p w14:paraId="3B4548BD" w14:textId="70A04C20" w:rsidR="00CE31C1" w:rsidRDefault="00CE31C1" w:rsidP="00CE31C1">
            <w:pPr>
              <w:keepNext/>
              <w:spacing w:before="120"/>
            </w:pPr>
            <w:r w:rsidRPr="00277960">
              <w:rPr>
                <w:rFonts w:cs="Arial"/>
                <w:lang w:eastAsia="es-ES"/>
              </w:rPr>
              <w:t>UC-04 – Actualizar los datos de un usuario existente</w:t>
            </w:r>
          </w:p>
        </w:tc>
      </w:tr>
      <w:tr w:rsidR="00CE31C1" w:rsidRPr="00CF763A" w14:paraId="0628D6DF" w14:textId="77777777" w:rsidTr="00274BC9">
        <w:trPr>
          <w:jc w:val="center"/>
        </w:trPr>
        <w:tc>
          <w:tcPr>
            <w:tcW w:w="1249" w:type="dxa"/>
          </w:tcPr>
          <w:p w14:paraId="7BF9DD57" w14:textId="650BF878" w:rsidR="00CE31C1" w:rsidRDefault="00CE31C1" w:rsidP="00CE31C1">
            <w:pPr>
              <w:spacing w:before="120"/>
            </w:pPr>
            <w:r>
              <w:t>REQ_20</w:t>
            </w:r>
          </w:p>
        </w:tc>
        <w:tc>
          <w:tcPr>
            <w:tcW w:w="5065" w:type="dxa"/>
          </w:tcPr>
          <w:p w14:paraId="3BAD5941" w14:textId="6780EAA8" w:rsidR="00CE31C1" w:rsidRDefault="007D4BA8" w:rsidP="00CE31C1">
            <w:pPr>
              <w:spacing w:before="120"/>
            </w:pPr>
            <w:r>
              <w:t>Se guardan los datos</w:t>
            </w:r>
            <w:r w:rsidR="00E44782">
              <w:t xml:space="preserve"> editados</w:t>
            </w:r>
            <w:r>
              <w:t xml:space="preserve"> </w:t>
            </w:r>
            <w:r w:rsidR="00E44782">
              <w:t>al</w:t>
            </w:r>
            <w:r>
              <w:t xml:space="preserve"> pulsa</w:t>
            </w:r>
            <w:r w:rsidR="00E44782">
              <w:t xml:space="preserve">r </w:t>
            </w:r>
            <w:r>
              <w:t>en el botón “Guardar”.</w:t>
            </w:r>
          </w:p>
        </w:tc>
        <w:tc>
          <w:tcPr>
            <w:tcW w:w="2748" w:type="dxa"/>
          </w:tcPr>
          <w:p w14:paraId="0445D5D4" w14:textId="50954AE8" w:rsidR="00CE31C1" w:rsidRDefault="00CE31C1" w:rsidP="00CE31C1">
            <w:pPr>
              <w:keepNext/>
              <w:spacing w:before="120"/>
            </w:pPr>
            <w:r w:rsidRPr="00277960">
              <w:rPr>
                <w:rFonts w:cs="Arial"/>
                <w:lang w:eastAsia="es-ES"/>
              </w:rPr>
              <w:t>UC-04 – Actualizar los datos de un usuario existente</w:t>
            </w:r>
          </w:p>
        </w:tc>
      </w:tr>
      <w:tr w:rsidR="007D4BA8" w:rsidRPr="00CF763A" w14:paraId="2C280FA7" w14:textId="77777777" w:rsidTr="00274BC9">
        <w:trPr>
          <w:jc w:val="center"/>
        </w:trPr>
        <w:tc>
          <w:tcPr>
            <w:tcW w:w="1249" w:type="dxa"/>
          </w:tcPr>
          <w:p w14:paraId="43AADF1B" w14:textId="7FC11208" w:rsidR="007D4BA8" w:rsidRDefault="007D4BA8" w:rsidP="007D4BA8">
            <w:pPr>
              <w:spacing w:before="120"/>
            </w:pPr>
            <w:r>
              <w:t>REQ_21</w:t>
            </w:r>
          </w:p>
        </w:tc>
        <w:tc>
          <w:tcPr>
            <w:tcW w:w="5065" w:type="dxa"/>
          </w:tcPr>
          <w:p w14:paraId="0D3DF1F1" w14:textId="75872BBA" w:rsidR="007D4BA8" w:rsidRDefault="007D4BA8" w:rsidP="007D4BA8">
            <w:pPr>
              <w:spacing w:before="120"/>
            </w:pPr>
            <w:r>
              <w:t xml:space="preserve">Regresa a la pantalla principal </w:t>
            </w:r>
            <w:r w:rsidR="00E44782">
              <w:t>al</w:t>
            </w:r>
            <w:r>
              <w:t xml:space="preserve"> pulsa</w:t>
            </w:r>
            <w:r w:rsidR="00E44782">
              <w:t xml:space="preserve">r </w:t>
            </w:r>
            <w:r>
              <w:t>el botón “Volver”.</w:t>
            </w:r>
          </w:p>
        </w:tc>
        <w:tc>
          <w:tcPr>
            <w:tcW w:w="2748" w:type="dxa"/>
          </w:tcPr>
          <w:p w14:paraId="1C7769F1" w14:textId="3BFD5548" w:rsidR="007D4BA8" w:rsidRPr="00277960" w:rsidRDefault="007D4BA8" w:rsidP="00CF6813">
            <w:pPr>
              <w:keepNext/>
              <w:spacing w:before="120"/>
              <w:rPr>
                <w:rFonts w:cs="Arial"/>
                <w:lang w:eastAsia="es-ES"/>
              </w:rPr>
            </w:pPr>
            <w:r w:rsidRPr="00277960">
              <w:rPr>
                <w:rFonts w:cs="Arial"/>
                <w:lang w:eastAsia="es-ES"/>
              </w:rPr>
              <w:t>UC-04 – Actualizar los datos de un usuario existente</w:t>
            </w:r>
          </w:p>
        </w:tc>
      </w:tr>
      <w:tr w:rsidR="005617EA" w14:paraId="6B0BFED1" w14:textId="77777777" w:rsidTr="00274BC9">
        <w:trPr>
          <w:jc w:val="center"/>
        </w:trPr>
        <w:tc>
          <w:tcPr>
            <w:tcW w:w="1249" w:type="dxa"/>
          </w:tcPr>
          <w:p w14:paraId="720D2AB1" w14:textId="77777777" w:rsidR="005617EA" w:rsidRDefault="00C56FD2" w:rsidP="00581833">
            <w:pPr>
              <w:spacing w:before="120"/>
            </w:pPr>
            <w:r w:rsidRPr="00581833">
              <w:t>REQ_22</w:t>
            </w:r>
          </w:p>
        </w:tc>
        <w:tc>
          <w:tcPr>
            <w:tcW w:w="5065" w:type="dxa"/>
          </w:tcPr>
          <w:p w14:paraId="162BC1C6" w14:textId="77777777" w:rsidR="005617EA" w:rsidRDefault="00C56FD2" w:rsidP="00581833">
            <w:pPr>
              <w:spacing w:before="120"/>
            </w:pPr>
            <w:r w:rsidRPr="00581833">
              <w:t>Opción “Gestión de roles” visible y accesible únicamente para rol Administrador.</w:t>
            </w:r>
          </w:p>
        </w:tc>
        <w:tc>
          <w:tcPr>
            <w:tcW w:w="2748" w:type="dxa"/>
          </w:tcPr>
          <w:p w14:paraId="45A61DF3" w14:textId="77777777" w:rsidR="005617EA" w:rsidRDefault="00C56FD2" w:rsidP="00581833">
            <w:pPr>
              <w:spacing w:before="120"/>
            </w:pPr>
            <w:r w:rsidRPr="00581833">
              <w:t>UC-06 – Acceso y visualización del listado de roles</w:t>
            </w:r>
          </w:p>
        </w:tc>
      </w:tr>
      <w:tr w:rsidR="005617EA" w14:paraId="40E1C084" w14:textId="77777777" w:rsidTr="00274BC9">
        <w:trPr>
          <w:jc w:val="center"/>
        </w:trPr>
        <w:tc>
          <w:tcPr>
            <w:tcW w:w="1249" w:type="dxa"/>
          </w:tcPr>
          <w:p w14:paraId="6EC2655C" w14:textId="77777777" w:rsidR="005617EA" w:rsidRDefault="00C56FD2" w:rsidP="00581833">
            <w:pPr>
              <w:spacing w:before="120"/>
            </w:pPr>
            <w:r w:rsidRPr="00581833">
              <w:t>REQ_23</w:t>
            </w:r>
          </w:p>
        </w:tc>
        <w:tc>
          <w:tcPr>
            <w:tcW w:w="5065" w:type="dxa"/>
          </w:tcPr>
          <w:p w14:paraId="0908990D" w14:textId="77777777" w:rsidR="005617EA" w:rsidRDefault="00C56FD2" w:rsidP="00581833">
            <w:pPr>
              <w:spacing w:before="120"/>
            </w:pPr>
            <w:r w:rsidRPr="00581833">
              <w:t>Mostrar pantalla principal de Gestión de roles al acceder a la opción correspondiente.</w:t>
            </w:r>
          </w:p>
        </w:tc>
        <w:tc>
          <w:tcPr>
            <w:tcW w:w="2748" w:type="dxa"/>
          </w:tcPr>
          <w:p w14:paraId="1B14B5B0" w14:textId="77777777" w:rsidR="005617EA" w:rsidRDefault="00C56FD2" w:rsidP="00581833">
            <w:pPr>
              <w:spacing w:before="120"/>
            </w:pPr>
            <w:r w:rsidRPr="00581833">
              <w:t>UC-06 – Acceso y visualización del listado de roles</w:t>
            </w:r>
          </w:p>
        </w:tc>
      </w:tr>
      <w:tr w:rsidR="005617EA" w14:paraId="7DBE287C" w14:textId="77777777" w:rsidTr="00274BC9">
        <w:trPr>
          <w:jc w:val="center"/>
        </w:trPr>
        <w:tc>
          <w:tcPr>
            <w:tcW w:w="1249" w:type="dxa"/>
          </w:tcPr>
          <w:p w14:paraId="34020136" w14:textId="77777777" w:rsidR="005617EA" w:rsidRDefault="00C56FD2" w:rsidP="00581833">
            <w:pPr>
              <w:spacing w:before="120"/>
            </w:pPr>
            <w:r w:rsidRPr="00581833">
              <w:t>REQ_24</w:t>
            </w:r>
          </w:p>
        </w:tc>
        <w:tc>
          <w:tcPr>
            <w:tcW w:w="5065" w:type="dxa"/>
          </w:tcPr>
          <w:p w14:paraId="1299654D" w14:textId="77777777" w:rsidR="005617EA" w:rsidRDefault="00C56FD2" w:rsidP="00581833">
            <w:pPr>
              <w:spacing w:before="120"/>
            </w:pPr>
            <w:r w:rsidRPr="00581833">
              <w:t>Listado de roles con identificador, nombre, descripción, estado, permisos asociados y acciones.</w:t>
            </w:r>
          </w:p>
        </w:tc>
        <w:tc>
          <w:tcPr>
            <w:tcW w:w="2748" w:type="dxa"/>
          </w:tcPr>
          <w:p w14:paraId="74B5243D" w14:textId="77777777" w:rsidR="005617EA" w:rsidRDefault="00C56FD2" w:rsidP="00581833">
            <w:pPr>
              <w:spacing w:before="120"/>
            </w:pPr>
            <w:r w:rsidRPr="00581833">
              <w:t>UC-06 – Acceso y visualización del listado de roles</w:t>
            </w:r>
          </w:p>
        </w:tc>
      </w:tr>
      <w:tr w:rsidR="005617EA" w14:paraId="7F4D212D" w14:textId="77777777" w:rsidTr="00274BC9">
        <w:trPr>
          <w:jc w:val="center"/>
        </w:trPr>
        <w:tc>
          <w:tcPr>
            <w:tcW w:w="1249" w:type="dxa"/>
          </w:tcPr>
          <w:p w14:paraId="0720CC32" w14:textId="77777777" w:rsidR="005617EA" w:rsidRDefault="00C56FD2" w:rsidP="00581833">
            <w:pPr>
              <w:spacing w:before="120"/>
            </w:pPr>
            <w:r w:rsidRPr="00581833">
              <w:t>REQ_25</w:t>
            </w:r>
          </w:p>
        </w:tc>
        <w:tc>
          <w:tcPr>
            <w:tcW w:w="5065" w:type="dxa"/>
          </w:tcPr>
          <w:p w14:paraId="670FA5CC" w14:textId="77777777" w:rsidR="005617EA" w:rsidRDefault="00C56FD2" w:rsidP="00581833">
            <w:pPr>
              <w:spacing w:before="120"/>
            </w:pPr>
            <w:r w:rsidRPr="00581833">
              <w:t>Filtrado por columna y paginación del listado de roles.</w:t>
            </w:r>
          </w:p>
        </w:tc>
        <w:tc>
          <w:tcPr>
            <w:tcW w:w="2748" w:type="dxa"/>
          </w:tcPr>
          <w:p w14:paraId="24FD2861" w14:textId="77777777" w:rsidR="005617EA" w:rsidRDefault="00C56FD2" w:rsidP="00581833">
            <w:pPr>
              <w:spacing w:before="120"/>
            </w:pPr>
            <w:r w:rsidRPr="00581833">
              <w:t>UC-06 – Acceso y visualización del listado de roles</w:t>
            </w:r>
          </w:p>
        </w:tc>
      </w:tr>
      <w:tr w:rsidR="005617EA" w14:paraId="64631BDF" w14:textId="77777777" w:rsidTr="00274BC9">
        <w:trPr>
          <w:jc w:val="center"/>
        </w:trPr>
        <w:tc>
          <w:tcPr>
            <w:tcW w:w="1249" w:type="dxa"/>
          </w:tcPr>
          <w:p w14:paraId="17EF80DD" w14:textId="77777777" w:rsidR="005617EA" w:rsidRDefault="00C56FD2" w:rsidP="00581833">
            <w:pPr>
              <w:spacing w:before="120"/>
            </w:pPr>
            <w:r w:rsidRPr="00581833">
              <w:t>REQ_26</w:t>
            </w:r>
          </w:p>
        </w:tc>
        <w:tc>
          <w:tcPr>
            <w:tcW w:w="5065" w:type="dxa"/>
          </w:tcPr>
          <w:p w14:paraId="3DE6F41B" w14:textId="77777777" w:rsidR="005617EA" w:rsidRDefault="00C56FD2" w:rsidP="00581833">
            <w:pPr>
              <w:spacing w:before="120"/>
            </w:pPr>
            <w:r w:rsidRPr="00581833">
              <w:t>Acciones de consulta, edición y eliminación de rol desde el listado.</w:t>
            </w:r>
          </w:p>
        </w:tc>
        <w:tc>
          <w:tcPr>
            <w:tcW w:w="2748" w:type="dxa"/>
          </w:tcPr>
          <w:p w14:paraId="6800F025" w14:textId="77777777" w:rsidR="005617EA" w:rsidRDefault="00C56FD2" w:rsidP="00581833">
            <w:pPr>
              <w:spacing w:before="120"/>
            </w:pPr>
            <w:r w:rsidRPr="00581833">
              <w:t>UC-06, UC-08, UC-09, UC-12</w:t>
            </w:r>
          </w:p>
        </w:tc>
      </w:tr>
      <w:tr w:rsidR="005617EA" w14:paraId="61740C98" w14:textId="77777777" w:rsidTr="00274BC9">
        <w:trPr>
          <w:jc w:val="center"/>
        </w:trPr>
        <w:tc>
          <w:tcPr>
            <w:tcW w:w="1249" w:type="dxa"/>
          </w:tcPr>
          <w:p w14:paraId="0837774E" w14:textId="77777777" w:rsidR="005617EA" w:rsidRDefault="00C56FD2" w:rsidP="00581833">
            <w:pPr>
              <w:spacing w:before="120"/>
            </w:pPr>
            <w:r w:rsidRPr="00581833">
              <w:t>REQ_27</w:t>
            </w:r>
          </w:p>
        </w:tc>
        <w:tc>
          <w:tcPr>
            <w:tcW w:w="5065" w:type="dxa"/>
          </w:tcPr>
          <w:p w14:paraId="31CF6632" w14:textId="77777777" w:rsidR="005617EA" w:rsidRDefault="00C56FD2" w:rsidP="00581833">
            <w:pPr>
              <w:spacing w:before="120"/>
            </w:pPr>
            <w:r w:rsidRPr="00581833">
              <w:t>Acceso al alta de nuevo rol desde el listado.</w:t>
            </w:r>
          </w:p>
        </w:tc>
        <w:tc>
          <w:tcPr>
            <w:tcW w:w="2748" w:type="dxa"/>
          </w:tcPr>
          <w:p w14:paraId="508439E7" w14:textId="77777777" w:rsidR="005617EA" w:rsidRDefault="00C56FD2" w:rsidP="00581833">
            <w:pPr>
              <w:spacing w:before="120"/>
            </w:pPr>
            <w:r w:rsidRPr="00581833">
              <w:t>UC-06, UC-07</w:t>
            </w:r>
          </w:p>
        </w:tc>
      </w:tr>
      <w:tr w:rsidR="005617EA" w14:paraId="51692C67" w14:textId="77777777" w:rsidTr="00274BC9">
        <w:trPr>
          <w:jc w:val="center"/>
        </w:trPr>
        <w:tc>
          <w:tcPr>
            <w:tcW w:w="1249" w:type="dxa"/>
          </w:tcPr>
          <w:p w14:paraId="62D8DBF9" w14:textId="77777777" w:rsidR="005617EA" w:rsidRDefault="00C56FD2" w:rsidP="00581833">
            <w:pPr>
              <w:spacing w:before="120"/>
            </w:pPr>
            <w:r w:rsidRPr="00581833">
              <w:lastRenderedPageBreak/>
              <w:t>REQ_28</w:t>
            </w:r>
          </w:p>
        </w:tc>
        <w:tc>
          <w:tcPr>
            <w:tcW w:w="5065" w:type="dxa"/>
          </w:tcPr>
          <w:p w14:paraId="1AED1589" w14:textId="77777777" w:rsidR="005617EA" w:rsidRDefault="00C56FD2" w:rsidP="00581833">
            <w:pPr>
              <w:spacing w:before="120"/>
            </w:pPr>
            <w:r w:rsidRPr="00581833">
              <w:t>Alta de un nuevo rol.</w:t>
            </w:r>
          </w:p>
        </w:tc>
        <w:tc>
          <w:tcPr>
            <w:tcW w:w="2748" w:type="dxa"/>
          </w:tcPr>
          <w:p w14:paraId="739C26B5" w14:textId="77777777" w:rsidR="005617EA" w:rsidRDefault="00C56FD2" w:rsidP="00581833">
            <w:pPr>
              <w:spacing w:before="120"/>
            </w:pPr>
            <w:r w:rsidRPr="00581833">
              <w:t>UC-07 – Registrar un nuevo rol</w:t>
            </w:r>
          </w:p>
        </w:tc>
      </w:tr>
      <w:tr w:rsidR="005617EA" w14:paraId="17AD8BCB" w14:textId="77777777" w:rsidTr="00274BC9">
        <w:trPr>
          <w:jc w:val="center"/>
        </w:trPr>
        <w:tc>
          <w:tcPr>
            <w:tcW w:w="1249" w:type="dxa"/>
          </w:tcPr>
          <w:p w14:paraId="54997F36" w14:textId="77777777" w:rsidR="005617EA" w:rsidRDefault="00C56FD2" w:rsidP="00581833">
            <w:pPr>
              <w:spacing w:before="120"/>
            </w:pPr>
            <w:r w:rsidRPr="00581833">
              <w:t>REQ_29</w:t>
            </w:r>
          </w:p>
        </w:tc>
        <w:tc>
          <w:tcPr>
            <w:tcW w:w="5065" w:type="dxa"/>
          </w:tcPr>
          <w:p w14:paraId="3C3BE1F5" w14:textId="77777777" w:rsidR="005617EA" w:rsidRDefault="00C56FD2" w:rsidP="00581833">
            <w:pPr>
              <w:spacing w:before="120"/>
            </w:pPr>
            <w:r w:rsidRPr="00581833">
              <w:t>Datos requeridos para el alta de rol: nombre, descripción, estado y permisos asociados.</w:t>
            </w:r>
          </w:p>
        </w:tc>
        <w:tc>
          <w:tcPr>
            <w:tcW w:w="2748" w:type="dxa"/>
          </w:tcPr>
          <w:p w14:paraId="63C42F62" w14:textId="77777777" w:rsidR="005617EA" w:rsidRDefault="00C56FD2" w:rsidP="00581833">
            <w:pPr>
              <w:spacing w:before="120"/>
            </w:pPr>
            <w:r w:rsidRPr="00581833">
              <w:t>UC-07 – Registrar un nuevo rol</w:t>
            </w:r>
          </w:p>
        </w:tc>
      </w:tr>
      <w:tr w:rsidR="005617EA" w14:paraId="5E31F823" w14:textId="77777777" w:rsidTr="00274BC9">
        <w:trPr>
          <w:jc w:val="center"/>
        </w:trPr>
        <w:tc>
          <w:tcPr>
            <w:tcW w:w="1249" w:type="dxa"/>
          </w:tcPr>
          <w:p w14:paraId="4E0F21A3" w14:textId="77777777" w:rsidR="005617EA" w:rsidRDefault="00C56FD2" w:rsidP="00581833">
            <w:pPr>
              <w:spacing w:before="120"/>
            </w:pPr>
            <w:r w:rsidRPr="00581833">
              <w:t>REQ_30</w:t>
            </w:r>
          </w:p>
        </w:tc>
        <w:tc>
          <w:tcPr>
            <w:tcW w:w="5065" w:type="dxa"/>
          </w:tcPr>
          <w:p w14:paraId="0769BBF7" w14:textId="77777777" w:rsidR="005617EA" w:rsidRDefault="00C56FD2" w:rsidP="00581833">
            <w:pPr>
              <w:spacing w:before="120"/>
            </w:pPr>
            <w:r w:rsidRPr="00581833">
              <w:t>Validación de obligatoriedad de campos en el alta de rol.</w:t>
            </w:r>
          </w:p>
        </w:tc>
        <w:tc>
          <w:tcPr>
            <w:tcW w:w="2748" w:type="dxa"/>
          </w:tcPr>
          <w:p w14:paraId="11DB5E97" w14:textId="77777777" w:rsidR="005617EA" w:rsidRDefault="00C56FD2" w:rsidP="00581833">
            <w:pPr>
              <w:spacing w:before="120"/>
            </w:pPr>
            <w:r w:rsidRPr="00581833">
              <w:t>UC-07 – Registrar un nuevo rol</w:t>
            </w:r>
          </w:p>
        </w:tc>
      </w:tr>
      <w:tr w:rsidR="005617EA" w14:paraId="436442A1" w14:textId="77777777" w:rsidTr="00274BC9">
        <w:trPr>
          <w:jc w:val="center"/>
        </w:trPr>
        <w:tc>
          <w:tcPr>
            <w:tcW w:w="1249" w:type="dxa"/>
          </w:tcPr>
          <w:p w14:paraId="78E410D5" w14:textId="77777777" w:rsidR="005617EA" w:rsidRDefault="00C56FD2" w:rsidP="00581833">
            <w:pPr>
              <w:spacing w:before="120"/>
            </w:pPr>
            <w:r w:rsidRPr="00581833">
              <w:t>REQ_31</w:t>
            </w:r>
          </w:p>
        </w:tc>
        <w:tc>
          <w:tcPr>
            <w:tcW w:w="5065" w:type="dxa"/>
          </w:tcPr>
          <w:p w14:paraId="74196F0D" w14:textId="77777777" w:rsidR="005617EA" w:rsidRDefault="00C56FD2" w:rsidP="00581833">
            <w:pPr>
              <w:spacing w:before="120"/>
            </w:pPr>
            <w:r w:rsidRPr="00581833">
              <w:t>Validación de duplicidad del nombre de rol.</w:t>
            </w:r>
          </w:p>
        </w:tc>
        <w:tc>
          <w:tcPr>
            <w:tcW w:w="2748" w:type="dxa"/>
          </w:tcPr>
          <w:p w14:paraId="7D2B6D4F" w14:textId="77777777" w:rsidR="005617EA" w:rsidRDefault="00C56FD2" w:rsidP="00581833">
            <w:pPr>
              <w:spacing w:before="120"/>
            </w:pPr>
            <w:r w:rsidRPr="00581833">
              <w:t>UC-07 – Registrar un nuevo rol</w:t>
            </w:r>
          </w:p>
        </w:tc>
      </w:tr>
      <w:tr w:rsidR="005617EA" w14:paraId="35820D27" w14:textId="77777777" w:rsidTr="00274BC9">
        <w:trPr>
          <w:jc w:val="center"/>
        </w:trPr>
        <w:tc>
          <w:tcPr>
            <w:tcW w:w="1249" w:type="dxa"/>
          </w:tcPr>
          <w:p w14:paraId="59DF2448" w14:textId="77777777" w:rsidR="005617EA" w:rsidRDefault="00C56FD2" w:rsidP="00581833">
            <w:pPr>
              <w:spacing w:before="120"/>
            </w:pPr>
            <w:r w:rsidRPr="00581833">
              <w:t>REQ_32</w:t>
            </w:r>
          </w:p>
        </w:tc>
        <w:tc>
          <w:tcPr>
            <w:tcW w:w="5065" w:type="dxa"/>
          </w:tcPr>
          <w:p w14:paraId="6B68685E" w14:textId="77777777" w:rsidR="005617EA" w:rsidRDefault="00C56FD2" w:rsidP="00581833">
            <w:pPr>
              <w:spacing w:before="120"/>
            </w:pPr>
            <w:r w:rsidRPr="00581833">
              <w:t>Botones “Guardar” y “Volver” en el alta de rol.</w:t>
            </w:r>
          </w:p>
        </w:tc>
        <w:tc>
          <w:tcPr>
            <w:tcW w:w="2748" w:type="dxa"/>
          </w:tcPr>
          <w:p w14:paraId="1EE133C4" w14:textId="77777777" w:rsidR="005617EA" w:rsidRDefault="00C56FD2" w:rsidP="00581833">
            <w:pPr>
              <w:spacing w:before="120"/>
            </w:pPr>
            <w:r w:rsidRPr="00581833">
              <w:t>UC-07 – Registrar un nuevo rol</w:t>
            </w:r>
          </w:p>
        </w:tc>
      </w:tr>
      <w:tr w:rsidR="005617EA" w14:paraId="18943434" w14:textId="77777777" w:rsidTr="00274BC9">
        <w:trPr>
          <w:jc w:val="center"/>
        </w:trPr>
        <w:tc>
          <w:tcPr>
            <w:tcW w:w="1249" w:type="dxa"/>
          </w:tcPr>
          <w:p w14:paraId="2057C10A" w14:textId="77777777" w:rsidR="005617EA" w:rsidRDefault="00C56FD2" w:rsidP="00581833">
            <w:pPr>
              <w:spacing w:before="120"/>
            </w:pPr>
            <w:r w:rsidRPr="00581833">
              <w:t>REQ_33</w:t>
            </w:r>
          </w:p>
        </w:tc>
        <w:tc>
          <w:tcPr>
            <w:tcW w:w="5065" w:type="dxa"/>
          </w:tcPr>
          <w:p w14:paraId="671AF2A9" w14:textId="77777777" w:rsidR="005617EA" w:rsidRDefault="00C56FD2" w:rsidP="00581833">
            <w:pPr>
              <w:spacing w:before="120"/>
            </w:pPr>
            <w:r w:rsidRPr="00581833">
              <w:t>Consulta del detalle de un rol en modo solo lectura.</w:t>
            </w:r>
          </w:p>
        </w:tc>
        <w:tc>
          <w:tcPr>
            <w:tcW w:w="2748" w:type="dxa"/>
          </w:tcPr>
          <w:p w14:paraId="03B7CCDD" w14:textId="77777777" w:rsidR="005617EA" w:rsidRDefault="00C56FD2" w:rsidP="00581833">
            <w:pPr>
              <w:spacing w:before="120"/>
            </w:pPr>
            <w:r w:rsidRPr="00581833">
              <w:t>UC-08 – Consultar el detalle de un rol en modo solo lectura</w:t>
            </w:r>
          </w:p>
        </w:tc>
      </w:tr>
      <w:tr w:rsidR="005617EA" w14:paraId="737427A1" w14:textId="77777777" w:rsidTr="00274BC9">
        <w:trPr>
          <w:jc w:val="center"/>
        </w:trPr>
        <w:tc>
          <w:tcPr>
            <w:tcW w:w="1249" w:type="dxa"/>
          </w:tcPr>
          <w:p w14:paraId="18382FAC" w14:textId="77777777" w:rsidR="005617EA" w:rsidRDefault="00C56FD2" w:rsidP="00581833">
            <w:pPr>
              <w:spacing w:before="120"/>
            </w:pPr>
            <w:r w:rsidRPr="00581833">
              <w:t>REQ_34</w:t>
            </w:r>
          </w:p>
        </w:tc>
        <w:tc>
          <w:tcPr>
            <w:tcW w:w="5065" w:type="dxa"/>
          </w:tcPr>
          <w:p w14:paraId="6588486C" w14:textId="77777777" w:rsidR="005617EA" w:rsidRDefault="00C56FD2" w:rsidP="00581833">
            <w:pPr>
              <w:spacing w:before="120"/>
            </w:pPr>
            <w:r w:rsidRPr="00581833">
              <w:t>Visualización de datos del rol, permisos asociados y usuarios asociados si aplica.</w:t>
            </w:r>
          </w:p>
        </w:tc>
        <w:tc>
          <w:tcPr>
            <w:tcW w:w="2748" w:type="dxa"/>
          </w:tcPr>
          <w:p w14:paraId="47952BF4" w14:textId="77777777" w:rsidR="005617EA" w:rsidRDefault="00C56FD2" w:rsidP="00581833">
            <w:pPr>
              <w:spacing w:before="120"/>
            </w:pPr>
            <w:r w:rsidRPr="00581833">
              <w:t>UC-08 – Consultar el detalle de un rol en modo solo lectura</w:t>
            </w:r>
          </w:p>
        </w:tc>
      </w:tr>
      <w:tr w:rsidR="005617EA" w14:paraId="39B55A5C" w14:textId="77777777" w:rsidTr="00274BC9">
        <w:trPr>
          <w:jc w:val="center"/>
        </w:trPr>
        <w:tc>
          <w:tcPr>
            <w:tcW w:w="1249" w:type="dxa"/>
          </w:tcPr>
          <w:p w14:paraId="17767F48" w14:textId="77777777" w:rsidR="005617EA" w:rsidRDefault="00C56FD2" w:rsidP="00581833">
            <w:pPr>
              <w:spacing w:before="120"/>
            </w:pPr>
            <w:r w:rsidRPr="00581833">
              <w:t>REQ_35</w:t>
            </w:r>
          </w:p>
        </w:tc>
        <w:tc>
          <w:tcPr>
            <w:tcW w:w="5065" w:type="dxa"/>
          </w:tcPr>
          <w:p w14:paraId="38B4DF4D" w14:textId="77777777" w:rsidR="005617EA" w:rsidRDefault="00C56FD2" w:rsidP="00581833">
            <w:pPr>
              <w:spacing w:before="120"/>
            </w:pPr>
            <w:r w:rsidRPr="00581833">
              <w:t>La pantalla de consulta de rol incluye opción “Volver”.</w:t>
            </w:r>
          </w:p>
        </w:tc>
        <w:tc>
          <w:tcPr>
            <w:tcW w:w="2748" w:type="dxa"/>
          </w:tcPr>
          <w:p w14:paraId="3AC09DAC" w14:textId="77777777" w:rsidR="005617EA" w:rsidRDefault="00C56FD2" w:rsidP="00581833">
            <w:pPr>
              <w:spacing w:before="120"/>
            </w:pPr>
            <w:r w:rsidRPr="00581833">
              <w:t>UC-08 – Consultar el detalle de un rol en modo solo lectura</w:t>
            </w:r>
          </w:p>
        </w:tc>
      </w:tr>
      <w:tr w:rsidR="005617EA" w14:paraId="490E44E8" w14:textId="77777777" w:rsidTr="00274BC9">
        <w:trPr>
          <w:jc w:val="center"/>
        </w:trPr>
        <w:tc>
          <w:tcPr>
            <w:tcW w:w="1249" w:type="dxa"/>
          </w:tcPr>
          <w:p w14:paraId="7837AFD7" w14:textId="77777777" w:rsidR="005617EA" w:rsidRDefault="00C56FD2" w:rsidP="00581833">
            <w:pPr>
              <w:spacing w:before="120"/>
            </w:pPr>
            <w:r w:rsidRPr="00581833">
              <w:t>REQ_36</w:t>
            </w:r>
          </w:p>
        </w:tc>
        <w:tc>
          <w:tcPr>
            <w:tcW w:w="5065" w:type="dxa"/>
          </w:tcPr>
          <w:p w14:paraId="691B404F" w14:textId="77777777" w:rsidR="005617EA" w:rsidRDefault="00C56FD2" w:rsidP="00581833">
            <w:pPr>
              <w:spacing w:before="120"/>
            </w:pPr>
            <w:r w:rsidRPr="00581833">
              <w:t>Edición de un rol existente.</w:t>
            </w:r>
          </w:p>
        </w:tc>
        <w:tc>
          <w:tcPr>
            <w:tcW w:w="2748" w:type="dxa"/>
          </w:tcPr>
          <w:p w14:paraId="52BA5584" w14:textId="77777777" w:rsidR="005617EA" w:rsidRDefault="00C56FD2" w:rsidP="00581833">
            <w:pPr>
              <w:spacing w:before="120"/>
            </w:pPr>
            <w:r w:rsidRPr="00581833">
              <w:t>UC-09 – Actualizar un rol existente</w:t>
            </w:r>
          </w:p>
        </w:tc>
      </w:tr>
      <w:tr w:rsidR="005617EA" w14:paraId="64ECB4AE" w14:textId="77777777" w:rsidTr="00274BC9">
        <w:trPr>
          <w:jc w:val="center"/>
        </w:trPr>
        <w:tc>
          <w:tcPr>
            <w:tcW w:w="1249" w:type="dxa"/>
          </w:tcPr>
          <w:p w14:paraId="4ADD230E" w14:textId="77777777" w:rsidR="005617EA" w:rsidRDefault="00C56FD2" w:rsidP="00581833">
            <w:pPr>
              <w:spacing w:before="120"/>
            </w:pPr>
            <w:r w:rsidRPr="00581833">
              <w:t>REQ_37</w:t>
            </w:r>
          </w:p>
        </w:tc>
        <w:tc>
          <w:tcPr>
            <w:tcW w:w="5065" w:type="dxa"/>
          </w:tcPr>
          <w:p w14:paraId="6DD8EFEE" w14:textId="77777777" w:rsidR="005617EA" w:rsidRDefault="00C56FD2" w:rsidP="00581833">
            <w:pPr>
              <w:spacing w:before="120"/>
            </w:pPr>
            <w:r w:rsidRPr="00581833">
              <w:t>Modificación de descripción, estado y permisos asociados al rol.</w:t>
            </w:r>
          </w:p>
        </w:tc>
        <w:tc>
          <w:tcPr>
            <w:tcW w:w="2748" w:type="dxa"/>
          </w:tcPr>
          <w:p w14:paraId="331DF7D0" w14:textId="77777777" w:rsidR="005617EA" w:rsidRDefault="00C56FD2" w:rsidP="00581833">
            <w:pPr>
              <w:spacing w:before="120"/>
            </w:pPr>
            <w:r w:rsidRPr="00581833">
              <w:t>UC-09 – Actualizar un rol existente; UC-10 – Gestionar permisos asociados a un rol</w:t>
            </w:r>
          </w:p>
        </w:tc>
      </w:tr>
      <w:tr w:rsidR="005617EA" w14:paraId="7AFD0506" w14:textId="77777777" w:rsidTr="00274BC9">
        <w:trPr>
          <w:jc w:val="center"/>
        </w:trPr>
        <w:tc>
          <w:tcPr>
            <w:tcW w:w="1249" w:type="dxa"/>
          </w:tcPr>
          <w:p w14:paraId="2B64DD92" w14:textId="77777777" w:rsidR="005617EA" w:rsidRDefault="00C56FD2" w:rsidP="00581833">
            <w:pPr>
              <w:spacing w:before="120"/>
            </w:pPr>
            <w:r w:rsidRPr="00581833">
              <w:t>REQ_38</w:t>
            </w:r>
          </w:p>
        </w:tc>
        <w:tc>
          <w:tcPr>
            <w:tcW w:w="5065" w:type="dxa"/>
          </w:tcPr>
          <w:p w14:paraId="5AAEDD0A" w14:textId="77777777" w:rsidR="005617EA" w:rsidRDefault="00C56FD2" w:rsidP="00581833">
            <w:pPr>
              <w:spacing w:before="120"/>
            </w:pPr>
            <w:r w:rsidRPr="00581833">
              <w:t>Guardar los cambios realizados sobre un rol.</w:t>
            </w:r>
          </w:p>
        </w:tc>
        <w:tc>
          <w:tcPr>
            <w:tcW w:w="2748" w:type="dxa"/>
          </w:tcPr>
          <w:p w14:paraId="24D687E7" w14:textId="77777777" w:rsidR="005617EA" w:rsidRDefault="00C56FD2" w:rsidP="00581833">
            <w:pPr>
              <w:spacing w:before="120"/>
            </w:pPr>
            <w:r w:rsidRPr="00581833">
              <w:t>UC-09 – Actualizar un rol existente</w:t>
            </w:r>
          </w:p>
        </w:tc>
      </w:tr>
      <w:tr w:rsidR="005617EA" w14:paraId="249F103B" w14:textId="77777777" w:rsidTr="00274BC9">
        <w:trPr>
          <w:jc w:val="center"/>
        </w:trPr>
        <w:tc>
          <w:tcPr>
            <w:tcW w:w="1249" w:type="dxa"/>
          </w:tcPr>
          <w:p w14:paraId="65F24E77" w14:textId="77777777" w:rsidR="005617EA" w:rsidRDefault="00C56FD2" w:rsidP="00581833">
            <w:pPr>
              <w:spacing w:before="120"/>
            </w:pPr>
            <w:r w:rsidRPr="00581833">
              <w:t>REQ_39</w:t>
            </w:r>
          </w:p>
        </w:tc>
        <w:tc>
          <w:tcPr>
            <w:tcW w:w="5065" w:type="dxa"/>
          </w:tcPr>
          <w:p w14:paraId="6094D350" w14:textId="77777777" w:rsidR="005617EA" w:rsidRDefault="00C56FD2" w:rsidP="00581833">
            <w:pPr>
              <w:spacing w:before="120"/>
            </w:pPr>
            <w:r w:rsidRPr="00581833">
              <w:t>Volver desde la pantalla de edición de rol sin guardar cambios.</w:t>
            </w:r>
          </w:p>
        </w:tc>
        <w:tc>
          <w:tcPr>
            <w:tcW w:w="2748" w:type="dxa"/>
          </w:tcPr>
          <w:p w14:paraId="5AFACE73" w14:textId="77777777" w:rsidR="005617EA" w:rsidRDefault="00C56FD2" w:rsidP="00581833">
            <w:pPr>
              <w:spacing w:before="120"/>
            </w:pPr>
            <w:r w:rsidRPr="00581833">
              <w:t>UC-09 – Actualizar un rol existente</w:t>
            </w:r>
          </w:p>
        </w:tc>
      </w:tr>
      <w:tr w:rsidR="005617EA" w14:paraId="5DD7234E" w14:textId="77777777" w:rsidTr="00274BC9">
        <w:trPr>
          <w:jc w:val="center"/>
        </w:trPr>
        <w:tc>
          <w:tcPr>
            <w:tcW w:w="1249" w:type="dxa"/>
          </w:tcPr>
          <w:p w14:paraId="59A93A67" w14:textId="77777777" w:rsidR="005617EA" w:rsidRDefault="00C56FD2" w:rsidP="00581833">
            <w:pPr>
              <w:spacing w:before="120"/>
            </w:pPr>
            <w:r w:rsidRPr="00581833">
              <w:t>REQ_40</w:t>
            </w:r>
          </w:p>
        </w:tc>
        <w:tc>
          <w:tcPr>
            <w:tcW w:w="5065" w:type="dxa"/>
          </w:tcPr>
          <w:p w14:paraId="56289C34" w14:textId="77777777" w:rsidR="005617EA" w:rsidRDefault="00C56FD2" w:rsidP="00581833">
            <w:pPr>
              <w:spacing w:before="120"/>
            </w:pPr>
            <w:r w:rsidRPr="00581833">
              <w:t>Listado de permisos disponibles para asociar a un rol.</w:t>
            </w:r>
          </w:p>
        </w:tc>
        <w:tc>
          <w:tcPr>
            <w:tcW w:w="2748" w:type="dxa"/>
          </w:tcPr>
          <w:p w14:paraId="4FCBCF29" w14:textId="77777777" w:rsidR="005617EA" w:rsidRDefault="00C56FD2" w:rsidP="00581833">
            <w:pPr>
              <w:spacing w:before="120"/>
            </w:pPr>
            <w:r w:rsidRPr="00581833">
              <w:t>UC-10 – Gestionar permisos asociados a un rol</w:t>
            </w:r>
          </w:p>
        </w:tc>
      </w:tr>
      <w:tr w:rsidR="005617EA" w14:paraId="10E33FA1" w14:textId="77777777" w:rsidTr="00274BC9">
        <w:trPr>
          <w:jc w:val="center"/>
        </w:trPr>
        <w:tc>
          <w:tcPr>
            <w:tcW w:w="1249" w:type="dxa"/>
          </w:tcPr>
          <w:p w14:paraId="0FD2DAA8" w14:textId="77777777" w:rsidR="005617EA" w:rsidRDefault="00C56FD2" w:rsidP="00581833">
            <w:pPr>
              <w:spacing w:before="120"/>
            </w:pPr>
            <w:r w:rsidRPr="00581833">
              <w:t>REQ_41</w:t>
            </w:r>
          </w:p>
        </w:tc>
        <w:tc>
          <w:tcPr>
            <w:tcW w:w="5065" w:type="dxa"/>
          </w:tcPr>
          <w:p w14:paraId="6335B1CA" w14:textId="77777777" w:rsidR="005617EA" w:rsidRDefault="00C56FD2" w:rsidP="00581833">
            <w:pPr>
              <w:spacing w:before="120"/>
            </w:pPr>
            <w:r w:rsidRPr="00581833">
              <w:t>Selección múltiple de permisos mediante lista o checks.</w:t>
            </w:r>
          </w:p>
        </w:tc>
        <w:tc>
          <w:tcPr>
            <w:tcW w:w="2748" w:type="dxa"/>
          </w:tcPr>
          <w:p w14:paraId="3FED3925" w14:textId="77777777" w:rsidR="005617EA" w:rsidRDefault="00C56FD2" w:rsidP="00581833">
            <w:pPr>
              <w:spacing w:before="120"/>
            </w:pPr>
            <w:r w:rsidRPr="00581833">
              <w:t>UC-10 – Gestionar permisos asociados a un rol</w:t>
            </w:r>
          </w:p>
        </w:tc>
      </w:tr>
      <w:tr w:rsidR="005617EA" w14:paraId="582DFC0C" w14:textId="77777777" w:rsidTr="00274BC9">
        <w:trPr>
          <w:jc w:val="center"/>
        </w:trPr>
        <w:tc>
          <w:tcPr>
            <w:tcW w:w="1249" w:type="dxa"/>
          </w:tcPr>
          <w:p w14:paraId="7B27059B" w14:textId="77777777" w:rsidR="005617EA" w:rsidRDefault="00C56FD2" w:rsidP="00581833">
            <w:pPr>
              <w:spacing w:before="120"/>
            </w:pPr>
            <w:r w:rsidRPr="00581833">
              <w:lastRenderedPageBreak/>
              <w:t>REQ_42</w:t>
            </w:r>
          </w:p>
        </w:tc>
        <w:tc>
          <w:tcPr>
            <w:tcW w:w="5065" w:type="dxa"/>
          </w:tcPr>
          <w:p w14:paraId="59B98939" w14:textId="77777777" w:rsidR="005617EA" w:rsidRDefault="00C56FD2" w:rsidP="00581833">
            <w:pPr>
              <w:spacing w:before="120"/>
            </w:pPr>
            <w:r w:rsidRPr="00581833">
              <w:t>Persistencia de la relación rol-permiso.</w:t>
            </w:r>
          </w:p>
        </w:tc>
        <w:tc>
          <w:tcPr>
            <w:tcW w:w="2748" w:type="dxa"/>
          </w:tcPr>
          <w:p w14:paraId="1EA27C13" w14:textId="77777777" w:rsidR="005617EA" w:rsidRDefault="00C56FD2" w:rsidP="00581833">
            <w:pPr>
              <w:spacing w:before="120"/>
            </w:pPr>
            <w:r w:rsidRPr="00581833">
              <w:t>UC-10 – Gestionar permisos asociados a un rol</w:t>
            </w:r>
          </w:p>
        </w:tc>
      </w:tr>
      <w:tr w:rsidR="005617EA" w14:paraId="390C4777" w14:textId="77777777" w:rsidTr="00274BC9">
        <w:trPr>
          <w:jc w:val="center"/>
        </w:trPr>
        <w:tc>
          <w:tcPr>
            <w:tcW w:w="1249" w:type="dxa"/>
          </w:tcPr>
          <w:p w14:paraId="135A9BB9" w14:textId="77777777" w:rsidR="005617EA" w:rsidRDefault="00C56FD2" w:rsidP="00581833">
            <w:pPr>
              <w:spacing w:before="120"/>
            </w:pPr>
            <w:r w:rsidRPr="00581833">
              <w:t>REQ_43</w:t>
            </w:r>
          </w:p>
        </w:tc>
        <w:tc>
          <w:tcPr>
            <w:tcW w:w="5065" w:type="dxa"/>
          </w:tcPr>
          <w:p w14:paraId="6638530B" w14:textId="77777777" w:rsidR="005617EA" w:rsidRDefault="00C56FD2" w:rsidP="00581833">
            <w:pPr>
              <w:spacing w:before="120"/>
            </w:pPr>
            <w:r w:rsidRPr="00581833">
              <w:t>Validación de que un rol tenga al menos un permiso asociado.</w:t>
            </w:r>
          </w:p>
        </w:tc>
        <w:tc>
          <w:tcPr>
            <w:tcW w:w="2748" w:type="dxa"/>
          </w:tcPr>
          <w:p w14:paraId="15C24D62" w14:textId="77777777" w:rsidR="005617EA" w:rsidRDefault="00C56FD2" w:rsidP="00581833">
            <w:pPr>
              <w:spacing w:before="120"/>
            </w:pPr>
            <w:r w:rsidRPr="00581833">
              <w:t>UC-07, UC-09, UC-10</w:t>
            </w:r>
          </w:p>
        </w:tc>
      </w:tr>
      <w:tr w:rsidR="005617EA" w14:paraId="24FAB4B1" w14:textId="77777777" w:rsidTr="00274BC9">
        <w:trPr>
          <w:jc w:val="center"/>
        </w:trPr>
        <w:tc>
          <w:tcPr>
            <w:tcW w:w="1249" w:type="dxa"/>
          </w:tcPr>
          <w:p w14:paraId="5690DA18" w14:textId="77777777" w:rsidR="005617EA" w:rsidRDefault="00C56FD2" w:rsidP="00581833">
            <w:pPr>
              <w:spacing w:before="120"/>
            </w:pPr>
            <w:r w:rsidRPr="00581833">
              <w:t>REQ_44</w:t>
            </w:r>
          </w:p>
        </w:tc>
        <w:tc>
          <w:tcPr>
            <w:tcW w:w="5065" w:type="dxa"/>
          </w:tcPr>
          <w:p w14:paraId="19AEA265" w14:textId="77777777" w:rsidR="005617EA" w:rsidRDefault="00C56FD2" w:rsidP="00581833">
            <w:pPr>
              <w:spacing w:before="120"/>
            </w:pPr>
            <w:r w:rsidRPr="00581833">
              <w:t>Consulta de permisos asociados a un rol.</w:t>
            </w:r>
          </w:p>
        </w:tc>
        <w:tc>
          <w:tcPr>
            <w:tcW w:w="2748" w:type="dxa"/>
          </w:tcPr>
          <w:p w14:paraId="6F0BF1B0" w14:textId="77777777" w:rsidR="005617EA" w:rsidRDefault="00C56FD2" w:rsidP="00581833">
            <w:pPr>
              <w:spacing w:before="120"/>
            </w:pPr>
            <w:r w:rsidRPr="00581833">
              <w:t>UC-08, UC-10</w:t>
            </w:r>
          </w:p>
        </w:tc>
      </w:tr>
      <w:tr w:rsidR="005617EA" w14:paraId="12956417" w14:textId="77777777" w:rsidTr="00274BC9">
        <w:trPr>
          <w:jc w:val="center"/>
        </w:trPr>
        <w:tc>
          <w:tcPr>
            <w:tcW w:w="1249" w:type="dxa"/>
          </w:tcPr>
          <w:p w14:paraId="3E4928F7" w14:textId="77777777" w:rsidR="005617EA" w:rsidRDefault="00C56FD2" w:rsidP="00581833">
            <w:pPr>
              <w:spacing w:before="120"/>
            </w:pPr>
            <w:r w:rsidRPr="00581833">
              <w:t>REQ_45</w:t>
            </w:r>
          </w:p>
        </w:tc>
        <w:tc>
          <w:tcPr>
            <w:tcW w:w="5065" w:type="dxa"/>
          </w:tcPr>
          <w:p w14:paraId="06E80B29" w14:textId="77777777" w:rsidR="005617EA" w:rsidRDefault="00C56FD2" w:rsidP="00581833">
            <w:pPr>
              <w:spacing w:before="120"/>
            </w:pPr>
            <w:r w:rsidRPr="00581833">
              <w:t>Asignación de uno o varios roles a un usuario.</w:t>
            </w:r>
          </w:p>
        </w:tc>
        <w:tc>
          <w:tcPr>
            <w:tcW w:w="2748" w:type="dxa"/>
          </w:tcPr>
          <w:p w14:paraId="17DE94D6" w14:textId="77777777" w:rsidR="005617EA" w:rsidRDefault="00C56FD2" w:rsidP="00581833">
            <w:pPr>
              <w:spacing w:before="120"/>
            </w:pPr>
            <w:r w:rsidRPr="00581833">
              <w:t>UC-11 – Gestionar asignación de roles a usuarios</w:t>
            </w:r>
          </w:p>
        </w:tc>
      </w:tr>
      <w:tr w:rsidR="005617EA" w14:paraId="1D4A0F26" w14:textId="77777777" w:rsidTr="00274BC9">
        <w:trPr>
          <w:jc w:val="center"/>
        </w:trPr>
        <w:tc>
          <w:tcPr>
            <w:tcW w:w="1249" w:type="dxa"/>
          </w:tcPr>
          <w:p w14:paraId="1834320C" w14:textId="77777777" w:rsidR="005617EA" w:rsidRDefault="00C56FD2" w:rsidP="00581833">
            <w:pPr>
              <w:spacing w:before="120"/>
            </w:pPr>
            <w:r w:rsidRPr="00581833">
              <w:t>REQ_46</w:t>
            </w:r>
          </w:p>
        </w:tc>
        <w:tc>
          <w:tcPr>
            <w:tcW w:w="5065" w:type="dxa"/>
          </w:tcPr>
          <w:p w14:paraId="73362EE3" w14:textId="77777777" w:rsidR="005617EA" w:rsidRDefault="00C56FD2" w:rsidP="00581833">
            <w:pPr>
              <w:spacing w:before="120"/>
            </w:pPr>
            <w:r w:rsidRPr="00581833">
              <w:t>Selección de roles mediante lista múltiple o checks en alta o edición de usuario.</w:t>
            </w:r>
          </w:p>
        </w:tc>
        <w:tc>
          <w:tcPr>
            <w:tcW w:w="2748" w:type="dxa"/>
          </w:tcPr>
          <w:p w14:paraId="2EC56307" w14:textId="77777777" w:rsidR="005617EA" w:rsidRDefault="00C56FD2" w:rsidP="00581833">
            <w:pPr>
              <w:spacing w:before="120"/>
            </w:pPr>
            <w:r w:rsidRPr="00581833">
              <w:t>UC-02, UC-04, UC-11</w:t>
            </w:r>
          </w:p>
        </w:tc>
      </w:tr>
      <w:tr w:rsidR="005617EA" w14:paraId="2A5E0D1A" w14:textId="77777777" w:rsidTr="00274BC9">
        <w:trPr>
          <w:jc w:val="center"/>
        </w:trPr>
        <w:tc>
          <w:tcPr>
            <w:tcW w:w="1249" w:type="dxa"/>
          </w:tcPr>
          <w:p w14:paraId="36DC71F2" w14:textId="77777777" w:rsidR="005617EA" w:rsidRDefault="00C56FD2" w:rsidP="00581833">
            <w:pPr>
              <w:spacing w:before="120"/>
            </w:pPr>
            <w:r w:rsidRPr="00581833">
              <w:t>REQ_47</w:t>
            </w:r>
          </w:p>
        </w:tc>
        <w:tc>
          <w:tcPr>
            <w:tcW w:w="5065" w:type="dxa"/>
          </w:tcPr>
          <w:p w14:paraId="4EFC7EBB" w14:textId="77777777" w:rsidR="005617EA" w:rsidRDefault="00C56FD2" w:rsidP="00581833">
            <w:pPr>
              <w:spacing w:before="120"/>
            </w:pPr>
            <w:r w:rsidRPr="00581833">
              <w:t>Persistencia de la relación usuario-rol.</w:t>
            </w:r>
          </w:p>
        </w:tc>
        <w:tc>
          <w:tcPr>
            <w:tcW w:w="2748" w:type="dxa"/>
          </w:tcPr>
          <w:p w14:paraId="349EC3EB" w14:textId="77777777" w:rsidR="005617EA" w:rsidRDefault="00C56FD2" w:rsidP="00581833">
            <w:pPr>
              <w:spacing w:before="120"/>
            </w:pPr>
            <w:r w:rsidRPr="00581833">
              <w:t>UC-11 – Gestionar asignación de roles a usuarios</w:t>
            </w:r>
          </w:p>
        </w:tc>
      </w:tr>
      <w:tr w:rsidR="005617EA" w14:paraId="07FF4597" w14:textId="77777777" w:rsidTr="00274BC9">
        <w:trPr>
          <w:jc w:val="center"/>
        </w:trPr>
        <w:tc>
          <w:tcPr>
            <w:tcW w:w="1249" w:type="dxa"/>
          </w:tcPr>
          <w:p w14:paraId="0FC3D454" w14:textId="77777777" w:rsidR="005617EA" w:rsidRDefault="00C56FD2" w:rsidP="00581833">
            <w:pPr>
              <w:spacing w:before="120"/>
            </w:pPr>
            <w:r w:rsidRPr="00581833">
              <w:t>REQ_48</w:t>
            </w:r>
          </w:p>
        </w:tc>
        <w:tc>
          <w:tcPr>
            <w:tcW w:w="5065" w:type="dxa"/>
          </w:tcPr>
          <w:p w14:paraId="0B4B52BE" w14:textId="77777777" w:rsidR="005617EA" w:rsidRDefault="00C56FD2" w:rsidP="00581833">
            <w:pPr>
              <w:spacing w:before="120"/>
            </w:pPr>
            <w:r w:rsidRPr="00581833">
              <w:t>Consulta de usuarios asociados a un rol y roles asociados a un usuario.</w:t>
            </w:r>
          </w:p>
        </w:tc>
        <w:tc>
          <w:tcPr>
            <w:tcW w:w="2748" w:type="dxa"/>
          </w:tcPr>
          <w:p w14:paraId="47D47516" w14:textId="77777777" w:rsidR="005617EA" w:rsidRDefault="00C56FD2" w:rsidP="00581833">
            <w:pPr>
              <w:spacing w:before="120"/>
            </w:pPr>
            <w:r w:rsidRPr="00581833">
              <w:t>UC-08, UC-11</w:t>
            </w:r>
          </w:p>
        </w:tc>
      </w:tr>
      <w:tr w:rsidR="005617EA" w14:paraId="11FF6FA6" w14:textId="77777777" w:rsidTr="00274BC9">
        <w:trPr>
          <w:jc w:val="center"/>
        </w:trPr>
        <w:tc>
          <w:tcPr>
            <w:tcW w:w="1249" w:type="dxa"/>
          </w:tcPr>
          <w:p w14:paraId="52154ED5" w14:textId="77777777" w:rsidR="005617EA" w:rsidRDefault="00C56FD2" w:rsidP="00581833">
            <w:pPr>
              <w:spacing w:before="120"/>
            </w:pPr>
            <w:r w:rsidRPr="00581833">
              <w:t>REQ_49</w:t>
            </w:r>
          </w:p>
        </w:tc>
        <w:tc>
          <w:tcPr>
            <w:tcW w:w="5065" w:type="dxa"/>
          </w:tcPr>
          <w:p w14:paraId="41011365" w14:textId="77777777" w:rsidR="005617EA" w:rsidRDefault="00C56FD2" w:rsidP="00581833">
            <w:pPr>
              <w:spacing w:before="120"/>
            </w:pPr>
            <w:r w:rsidRPr="00581833">
              <w:t>Eliminación de un rol previa confirmación.</w:t>
            </w:r>
          </w:p>
        </w:tc>
        <w:tc>
          <w:tcPr>
            <w:tcW w:w="2748" w:type="dxa"/>
          </w:tcPr>
          <w:p w14:paraId="3D1A0EC9" w14:textId="77777777" w:rsidR="005617EA" w:rsidRDefault="00C56FD2" w:rsidP="00581833">
            <w:pPr>
              <w:spacing w:before="120"/>
            </w:pPr>
            <w:r w:rsidRPr="00581833">
              <w:t>UC-12 – Eliminar un rol</w:t>
            </w:r>
          </w:p>
        </w:tc>
      </w:tr>
      <w:tr w:rsidR="005617EA" w14:paraId="470981AF" w14:textId="77777777" w:rsidTr="00274BC9">
        <w:trPr>
          <w:jc w:val="center"/>
        </w:trPr>
        <w:tc>
          <w:tcPr>
            <w:tcW w:w="1249" w:type="dxa"/>
          </w:tcPr>
          <w:p w14:paraId="79129D89" w14:textId="77777777" w:rsidR="005617EA" w:rsidRDefault="00C56FD2" w:rsidP="00581833">
            <w:pPr>
              <w:spacing w:before="120"/>
            </w:pPr>
            <w:r w:rsidRPr="00581833">
              <w:t>REQ_50</w:t>
            </w:r>
          </w:p>
        </w:tc>
        <w:tc>
          <w:tcPr>
            <w:tcW w:w="5065" w:type="dxa"/>
          </w:tcPr>
          <w:p w14:paraId="05235B83" w14:textId="77777777" w:rsidR="005617EA" w:rsidRDefault="00C56FD2" w:rsidP="00581833">
            <w:pPr>
              <w:spacing w:before="120"/>
            </w:pPr>
            <w:r w:rsidRPr="00581833">
              <w:t>Restricción de eliminación de roles con usuarios asociados y mensaje informativo.</w:t>
            </w:r>
          </w:p>
        </w:tc>
        <w:tc>
          <w:tcPr>
            <w:tcW w:w="2748" w:type="dxa"/>
          </w:tcPr>
          <w:p w14:paraId="71E62E59" w14:textId="77777777" w:rsidR="005617EA" w:rsidRDefault="00C56FD2" w:rsidP="00581833">
            <w:pPr>
              <w:spacing w:before="120"/>
            </w:pPr>
            <w:r w:rsidRPr="00581833">
              <w:t>UC-12 – Eliminar un rol</w:t>
            </w:r>
          </w:p>
        </w:tc>
      </w:tr>
      <w:tr w:rsidR="00274BC9" w:rsidRPr="00274BC9" w14:paraId="2C425AEF" w14:textId="77777777" w:rsidTr="00274BC9">
        <w:tblPrEx>
          <w:jc w:val="left"/>
        </w:tblPrEx>
        <w:tc>
          <w:tcPr>
            <w:tcW w:w="0" w:type="auto"/>
            <w:hideMark/>
          </w:tcPr>
          <w:p w14:paraId="06756ABF" w14:textId="77777777" w:rsidR="00274BC9" w:rsidRPr="00581833" w:rsidRDefault="00274BC9" w:rsidP="00581833">
            <w:pPr>
              <w:spacing w:before="120"/>
            </w:pPr>
            <w:r w:rsidRPr="00581833">
              <w:t>REQ_51</w:t>
            </w:r>
          </w:p>
        </w:tc>
        <w:tc>
          <w:tcPr>
            <w:tcW w:w="0" w:type="auto"/>
            <w:hideMark/>
          </w:tcPr>
          <w:p w14:paraId="618CC61A" w14:textId="77777777" w:rsidR="00274BC9" w:rsidRPr="00581833" w:rsidRDefault="00274BC9" w:rsidP="00581833">
            <w:pPr>
              <w:spacing w:before="120"/>
            </w:pPr>
            <w:r w:rsidRPr="00581833">
              <w:t>Formulario de solicitud de acceso temporal a un recurso restringido, con asistencia de IA para componer la solicitud en lenguaje natural.</w:t>
            </w:r>
          </w:p>
        </w:tc>
        <w:tc>
          <w:tcPr>
            <w:tcW w:w="0" w:type="auto"/>
            <w:hideMark/>
          </w:tcPr>
          <w:p w14:paraId="7098AD6E" w14:textId="77777777" w:rsidR="00274BC9" w:rsidRPr="00581833" w:rsidRDefault="00274BC9" w:rsidP="00581833">
            <w:pPr>
              <w:spacing w:before="120"/>
            </w:pPr>
            <w:r w:rsidRPr="00581833">
              <w:t>UC-13 – Solicitar acceso temporal a un recurso restringido</w:t>
            </w:r>
          </w:p>
        </w:tc>
      </w:tr>
      <w:tr w:rsidR="00274BC9" w:rsidRPr="00274BC9" w14:paraId="1B608367" w14:textId="77777777" w:rsidTr="00274BC9">
        <w:tblPrEx>
          <w:jc w:val="left"/>
        </w:tblPrEx>
        <w:tc>
          <w:tcPr>
            <w:tcW w:w="0" w:type="auto"/>
            <w:hideMark/>
          </w:tcPr>
          <w:p w14:paraId="08A753FA" w14:textId="77777777" w:rsidR="00274BC9" w:rsidRPr="00581833" w:rsidRDefault="00274BC9" w:rsidP="00581833">
            <w:pPr>
              <w:spacing w:before="120"/>
            </w:pPr>
            <w:r w:rsidRPr="00581833">
              <w:t>REQ_52</w:t>
            </w:r>
          </w:p>
        </w:tc>
        <w:tc>
          <w:tcPr>
            <w:tcW w:w="0" w:type="auto"/>
            <w:hideMark/>
          </w:tcPr>
          <w:p w14:paraId="164D466F" w14:textId="77777777" w:rsidR="00274BC9" w:rsidRPr="00581833" w:rsidRDefault="00274BC9" w:rsidP="00581833">
            <w:pPr>
              <w:spacing w:before="120"/>
            </w:pPr>
            <w:r w:rsidRPr="00581833">
              <w:t>Registro de la solicitud con recurso, justificación y periodo de vigencia propuesto.</w:t>
            </w:r>
          </w:p>
        </w:tc>
        <w:tc>
          <w:tcPr>
            <w:tcW w:w="0" w:type="auto"/>
            <w:hideMark/>
          </w:tcPr>
          <w:p w14:paraId="2D93D509" w14:textId="77777777" w:rsidR="00274BC9" w:rsidRPr="00581833" w:rsidRDefault="00274BC9" w:rsidP="00581833">
            <w:pPr>
              <w:spacing w:before="120"/>
            </w:pPr>
            <w:r w:rsidRPr="00581833">
              <w:t>UC-13 – Solicitar acceso temporal a un recurso restringido</w:t>
            </w:r>
          </w:p>
        </w:tc>
      </w:tr>
      <w:tr w:rsidR="00274BC9" w:rsidRPr="00274BC9" w14:paraId="4128E245" w14:textId="77777777" w:rsidTr="00274BC9">
        <w:tblPrEx>
          <w:jc w:val="left"/>
        </w:tblPrEx>
        <w:tc>
          <w:tcPr>
            <w:tcW w:w="0" w:type="auto"/>
            <w:hideMark/>
          </w:tcPr>
          <w:p w14:paraId="609DC4AF" w14:textId="77777777" w:rsidR="00274BC9" w:rsidRPr="00581833" w:rsidRDefault="00274BC9" w:rsidP="00581833">
            <w:pPr>
              <w:spacing w:before="120"/>
            </w:pPr>
            <w:r w:rsidRPr="00581833">
              <w:t>REQ_53</w:t>
            </w:r>
          </w:p>
        </w:tc>
        <w:tc>
          <w:tcPr>
            <w:tcW w:w="0" w:type="auto"/>
            <w:hideMark/>
          </w:tcPr>
          <w:p w14:paraId="1F8F453E" w14:textId="77777777" w:rsidR="00274BC9" w:rsidRPr="00581833" w:rsidRDefault="00274BC9" w:rsidP="00581833">
            <w:pPr>
              <w:spacing w:before="120"/>
            </w:pPr>
            <w:r w:rsidRPr="00581833">
              <w:t>Restricción de que el usuario solo puede solicitar permiso de lectura y no puede autoconcederse el acceso.</w:t>
            </w:r>
          </w:p>
        </w:tc>
        <w:tc>
          <w:tcPr>
            <w:tcW w:w="0" w:type="auto"/>
            <w:hideMark/>
          </w:tcPr>
          <w:p w14:paraId="566022EE" w14:textId="77777777" w:rsidR="00274BC9" w:rsidRPr="00581833" w:rsidRDefault="00274BC9" w:rsidP="00581833">
            <w:pPr>
              <w:spacing w:before="120"/>
            </w:pPr>
            <w:r w:rsidRPr="00581833">
              <w:t>UC-13 – Solicitar acceso temporal a un recurso restringido</w:t>
            </w:r>
          </w:p>
        </w:tc>
      </w:tr>
      <w:tr w:rsidR="00274BC9" w:rsidRPr="00274BC9" w14:paraId="4B8F5D1E" w14:textId="77777777" w:rsidTr="00274BC9">
        <w:tblPrEx>
          <w:jc w:val="left"/>
        </w:tblPrEx>
        <w:tc>
          <w:tcPr>
            <w:tcW w:w="0" w:type="auto"/>
            <w:hideMark/>
          </w:tcPr>
          <w:p w14:paraId="587D5ACA" w14:textId="77777777" w:rsidR="00274BC9" w:rsidRPr="00581833" w:rsidRDefault="00274BC9" w:rsidP="00581833">
            <w:pPr>
              <w:spacing w:before="120"/>
            </w:pPr>
            <w:r w:rsidRPr="00581833">
              <w:t>REQ_54</w:t>
            </w:r>
          </w:p>
        </w:tc>
        <w:tc>
          <w:tcPr>
            <w:tcW w:w="0" w:type="auto"/>
            <w:hideMark/>
          </w:tcPr>
          <w:p w14:paraId="5C10DC89" w14:textId="77777777" w:rsidR="00274BC9" w:rsidRPr="00581833" w:rsidRDefault="00274BC9" w:rsidP="00581833">
            <w:pPr>
              <w:spacing w:before="120"/>
            </w:pPr>
            <w:r w:rsidRPr="00581833">
              <w:t>Consulta por el Administrador de las solicitudes de acceso temporal pendientes.</w:t>
            </w:r>
          </w:p>
        </w:tc>
        <w:tc>
          <w:tcPr>
            <w:tcW w:w="0" w:type="auto"/>
            <w:hideMark/>
          </w:tcPr>
          <w:p w14:paraId="0DE955DB" w14:textId="77777777" w:rsidR="00274BC9" w:rsidRPr="00581833" w:rsidRDefault="00274BC9" w:rsidP="00581833">
            <w:pPr>
              <w:spacing w:before="120"/>
            </w:pPr>
            <w:r w:rsidRPr="00581833">
              <w:t>UC-14 – Aprobar o rechazar una solicitud de acceso temporal</w:t>
            </w:r>
          </w:p>
        </w:tc>
      </w:tr>
      <w:tr w:rsidR="00274BC9" w:rsidRPr="00274BC9" w14:paraId="0B501E23" w14:textId="77777777" w:rsidTr="00274BC9">
        <w:tblPrEx>
          <w:jc w:val="left"/>
        </w:tblPrEx>
        <w:tc>
          <w:tcPr>
            <w:tcW w:w="0" w:type="auto"/>
            <w:hideMark/>
          </w:tcPr>
          <w:p w14:paraId="55F42855" w14:textId="77777777" w:rsidR="00274BC9" w:rsidRPr="00581833" w:rsidRDefault="00274BC9" w:rsidP="00581833">
            <w:pPr>
              <w:spacing w:before="120"/>
            </w:pPr>
            <w:r w:rsidRPr="00581833">
              <w:t>REQ_55</w:t>
            </w:r>
          </w:p>
        </w:tc>
        <w:tc>
          <w:tcPr>
            <w:tcW w:w="0" w:type="auto"/>
            <w:hideMark/>
          </w:tcPr>
          <w:p w14:paraId="12BC15F4" w14:textId="77777777" w:rsidR="00274BC9" w:rsidRPr="00581833" w:rsidRDefault="00274BC9" w:rsidP="00581833">
            <w:pPr>
              <w:spacing w:before="120"/>
            </w:pPr>
            <w:r w:rsidRPr="00581833">
              <w:t>Definición del recurso, permiso (lectura) y ventana de vigencia (inicio/fin) al aprobar.</w:t>
            </w:r>
          </w:p>
        </w:tc>
        <w:tc>
          <w:tcPr>
            <w:tcW w:w="0" w:type="auto"/>
            <w:hideMark/>
          </w:tcPr>
          <w:p w14:paraId="54A2F9A5" w14:textId="77777777" w:rsidR="00274BC9" w:rsidRPr="00581833" w:rsidRDefault="00274BC9" w:rsidP="00581833">
            <w:pPr>
              <w:spacing w:before="120"/>
            </w:pPr>
            <w:r w:rsidRPr="00581833">
              <w:t>UC-14 – Aprobar o rechazar una solicitud de acceso temporal</w:t>
            </w:r>
          </w:p>
        </w:tc>
      </w:tr>
      <w:tr w:rsidR="00274BC9" w:rsidRPr="00274BC9" w14:paraId="2E43B625" w14:textId="77777777" w:rsidTr="00274BC9">
        <w:tblPrEx>
          <w:jc w:val="left"/>
        </w:tblPrEx>
        <w:tc>
          <w:tcPr>
            <w:tcW w:w="0" w:type="auto"/>
            <w:hideMark/>
          </w:tcPr>
          <w:p w14:paraId="1BA0ED79" w14:textId="77777777" w:rsidR="00274BC9" w:rsidRPr="00581833" w:rsidRDefault="00274BC9" w:rsidP="00581833">
            <w:pPr>
              <w:spacing w:before="120"/>
            </w:pPr>
            <w:r w:rsidRPr="00581833">
              <w:lastRenderedPageBreak/>
              <w:t>REQ_56</w:t>
            </w:r>
          </w:p>
        </w:tc>
        <w:tc>
          <w:tcPr>
            <w:tcW w:w="0" w:type="auto"/>
            <w:hideMark/>
          </w:tcPr>
          <w:p w14:paraId="07C2FCBF" w14:textId="77777777" w:rsidR="00274BC9" w:rsidRPr="00581833" w:rsidRDefault="00274BC9" w:rsidP="00581833">
            <w:pPr>
              <w:spacing w:before="120"/>
            </w:pPr>
            <w:r w:rsidRPr="00581833">
              <w:t>Persistencia de la concesión en la entidad ACCESO_TEMPORAL con estado ACTIVO.</w:t>
            </w:r>
          </w:p>
        </w:tc>
        <w:tc>
          <w:tcPr>
            <w:tcW w:w="0" w:type="auto"/>
            <w:hideMark/>
          </w:tcPr>
          <w:p w14:paraId="5E66F14B" w14:textId="77777777" w:rsidR="00274BC9" w:rsidRPr="00581833" w:rsidRDefault="00274BC9" w:rsidP="00581833">
            <w:pPr>
              <w:spacing w:before="120"/>
            </w:pPr>
            <w:r w:rsidRPr="00581833">
              <w:t>UC-14 – Aprobar o rechazar una solicitud de acceso temporal</w:t>
            </w:r>
          </w:p>
        </w:tc>
      </w:tr>
      <w:tr w:rsidR="00274BC9" w:rsidRPr="00274BC9" w14:paraId="77C29E53" w14:textId="77777777" w:rsidTr="00274BC9">
        <w:tblPrEx>
          <w:jc w:val="left"/>
        </w:tblPrEx>
        <w:tc>
          <w:tcPr>
            <w:tcW w:w="0" w:type="auto"/>
            <w:hideMark/>
          </w:tcPr>
          <w:p w14:paraId="76AF727E" w14:textId="77777777" w:rsidR="00274BC9" w:rsidRPr="00581833" w:rsidRDefault="00274BC9" w:rsidP="00581833">
            <w:pPr>
              <w:spacing w:before="120"/>
            </w:pPr>
            <w:r w:rsidRPr="00581833">
              <w:t>REQ_57</w:t>
            </w:r>
          </w:p>
        </w:tc>
        <w:tc>
          <w:tcPr>
            <w:tcW w:w="0" w:type="auto"/>
            <w:hideMark/>
          </w:tcPr>
          <w:p w14:paraId="43C84FCC" w14:textId="77777777" w:rsidR="00274BC9" w:rsidRPr="00581833" w:rsidRDefault="00274BC9" w:rsidP="00581833">
            <w:pPr>
              <w:spacing w:before="120"/>
            </w:pPr>
            <w:r w:rsidRPr="00581833">
              <w:t>Concesión efectiva exclusiva del rol Administrador; recomendaciones de IA no vinculantes.</w:t>
            </w:r>
          </w:p>
        </w:tc>
        <w:tc>
          <w:tcPr>
            <w:tcW w:w="0" w:type="auto"/>
            <w:hideMark/>
          </w:tcPr>
          <w:p w14:paraId="76AA210B" w14:textId="77777777" w:rsidR="00274BC9" w:rsidRPr="00581833" w:rsidRDefault="00274BC9" w:rsidP="00581833">
            <w:pPr>
              <w:spacing w:before="120"/>
            </w:pPr>
            <w:r w:rsidRPr="00581833">
              <w:t>UC-14 – Aprobar o rechazar una solicitud de acceso temporal</w:t>
            </w:r>
          </w:p>
        </w:tc>
      </w:tr>
      <w:tr w:rsidR="00274BC9" w:rsidRPr="00274BC9" w14:paraId="43CD7A08" w14:textId="77777777" w:rsidTr="00274BC9">
        <w:tblPrEx>
          <w:jc w:val="left"/>
        </w:tblPrEx>
        <w:tc>
          <w:tcPr>
            <w:tcW w:w="0" w:type="auto"/>
            <w:hideMark/>
          </w:tcPr>
          <w:p w14:paraId="0040D5C2" w14:textId="77777777" w:rsidR="00274BC9" w:rsidRPr="00581833" w:rsidRDefault="00274BC9" w:rsidP="00581833">
            <w:pPr>
              <w:spacing w:before="120"/>
            </w:pPr>
            <w:r w:rsidRPr="00581833">
              <w:t>REQ_58</w:t>
            </w:r>
          </w:p>
        </w:tc>
        <w:tc>
          <w:tcPr>
            <w:tcW w:w="0" w:type="auto"/>
            <w:hideMark/>
          </w:tcPr>
          <w:p w14:paraId="525533D7" w14:textId="77777777" w:rsidR="00274BC9" w:rsidRPr="00581833" w:rsidRDefault="00274BC9" w:rsidP="00581833">
            <w:pPr>
              <w:spacing w:before="120"/>
            </w:pPr>
            <w:r w:rsidRPr="00581833">
              <w:t>Acceso de solo lectura a los recursos con concesión ACTIVO y vigente.</w:t>
            </w:r>
          </w:p>
        </w:tc>
        <w:tc>
          <w:tcPr>
            <w:tcW w:w="0" w:type="auto"/>
            <w:hideMark/>
          </w:tcPr>
          <w:p w14:paraId="29B29A12" w14:textId="77777777" w:rsidR="00274BC9" w:rsidRPr="00581833" w:rsidRDefault="00274BC9" w:rsidP="00581833">
            <w:pPr>
              <w:spacing w:before="120"/>
            </w:pPr>
            <w:r w:rsidRPr="00581833">
              <w:t>UC-15 – Consultar recursos con acceso temporal concedido</w:t>
            </w:r>
          </w:p>
        </w:tc>
      </w:tr>
      <w:tr w:rsidR="00274BC9" w:rsidRPr="00274BC9" w14:paraId="3D20B7A3" w14:textId="77777777" w:rsidTr="00274BC9">
        <w:tblPrEx>
          <w:jc w:val="left"/>
        </w:tblPrEx>
        <w:tc>
          <w:tcPr>
            <w:tcW w:w="0" w:type="auto"/>
            <w:hideMark/>
          </w:tcPr>
          <w:p w14:paraId="3CCF6869" w14:textId="77777777" w:rsidR="00274BC9" w:rsidRPr="00581833" w:rsidRDefault="00274BC9" w:rsidP="00581833">
            <w:pPr>
              <w:spacing w:before="120"/>
            </w:pPr>
            <w:r w:rsidRPr="00581833">
              <w:t>REQ_59</w:t>
            </w:r>
          </w:p>
        </w:tc>
        <w:tc>
          <w:tcPr>
            <w:tcW w:w="0" w:type="auto"/>
            <w:hideMark/>
          </w:tcPr>
          <w:p w14:paraId="7BE5665F" w14:textId="77777777" w:rsidR="00274BC9" w:rsidRPr="00581833" w:rsidRDefault="00274BC9" w:rsidP="00581833">
            <w:pPr>
              <w:spacing w:before="120"/>
            </w:pPr>
            <w:r w:rsidRPr="00581833">
              <w:t>Evaluación de la autorización combinando permisos RBAC del token con la ventana temporal del recurso.</w:t>
            </w:r>
          </w:p>
        </w:tc>
        <w:tc>
          <w:tcPr>
            <w:tcW w:w="0" w:type="auto"/>
            <w:hideMark/>
          </w:tcPr>
          <w:p w14:paraId="2A954FBC" w14:textId="77777777" w:rsidR="00274BC9" w:rsidRPr="00581833" w:rsidRDefault="00274BC9" w:rsidP="00581833">
            <w:pPr>
              <w:spacing w:before="120"/>
            </w:pPr>
            <w:r w:rsidRPr="00581833">
              <w:t>UC-15 – Consultar recursos con acceso temporal concedido</w:t>
            </w:r>
          </w:p>
        </w:tc>
      </w:tr>
      <w:tr w:rsidR="00274BC9" w:rsidRPr="00274BC9" w14:paraId="2BD7B5E5" w14:textId="77777777" w:rsidTr="00274BC9">
        <w:tblPrEx>
          <w:jc w:val="left"/>
        </w:tblPrEx>
        <w:tc>
          <w:tcPr>
            <w:tcW w:w="0" w:type="auto"/>
            <w:hideMark/>
          </w:tcPr>
          <w:p w14:paraId="2B31C7FA" w14:textId="77777777" w:rsidR="00274BC9" w:rsidRPr="00581833" w:rsidRDefault="00274BC9" w:rsidP="00581833">
            <w:pPr>
              <w:spacing w:before="120"/>
            </w:pPr>
            <w:r w:rsidRPr="00581833">
              <w:t>REQ_60</w:t>
            </w:r>
          </w:p>
        </w:tc>
        <w:tc>
          <w:tcPr>
            <w:tcW w:w="0" w:type="auto"/>
            <w:hideMark/>
          </w:tcPr>
          <w:p w14:paraId="2FD17A8B" w14:textId="77777777" w:rsidR="00274BC9" w:rsidRPr="00581833" w:rsidRDefault="00274BC9" w:rsidP="00581833">
            <w:pPr>
              <w:spacing w:before="120"/>
            </w:pPr>
            <w:r w:rsidRPr="00581833">
              <w:t>Revocación manual por el Administrador, expiración automática y avisos de IA sobre próximas expiraciones o accesos en desuso.</w:t>
            </w:r>
          </w:p>
        </w:tc>
        <w:tc>
          <w:tcPr>
            <w:tcW w:w="0" w:type="auto"/>
            <w:hideMark/>
          </w:tcPr>
          <w:p w14:paraId="1256ED3B" w14:textId="77777777" w:rsidR="00274BC9" w:rsidRPr="00581833" w:rsidRDefault="00274BC9" w:rsidP="00581833">
            <w:pPr>
              <w:spacing w:before="120"/>
            </w:pPr>
            <w:r w:rsidRPr="00581833">
              <w:t>UC-16 – Revocar o gestionar la expiración de un acceso temporal</w:t>
            </w:r>
          </w:p>
        </w:tc>
      </w:tr>
    </w:tbl>
    <w:p w14:paraId="2E0D1127" w14:textId="48B733BD" w:rsidR="00AE694C" w:rsidRDefault="00CF6813" w:rsidP="00CF6813">
      <w:pPr>
        <w:pStyle w:val="Descripcin"/>
        <w:jc w:val="center"/>
      </w:pPr>
      <w:bookmarkStart w:id="40" w:name="_Toc236739025"/>
      <w:r>
        <w:t xml:space="preserve">Tabla </w:t>
      </w:r>
      <w:r w:rsidR="0074562C">
        <w:fldChar w:fldCharType="begin"/>
      </w:r>
      <w:r w:rsidR="0074562C">
        <w:instrText xml:space="preserve"> SEQ Tabla \* ARABIC </w:instrText>
      </w:r>
      <w:r w:rsidR="0074562C">
        <w:fldChar w:fldCharType="separate"/>
      </w:r>
      <w:r w:rsidR="006C06B4">
        <w:rPr>
          <w:noProof/>
        </w:rPr>
        <w:t>3</w:t>
      </w:r>
      <w:r w:rsidR="0074562C">
        <w:rPr>
          <w:noProof/>
        </w:rPr>
        <w:fldChar w:fldCharType="end"/>
      </w:r>
      <w:r>
        <w:t xml:space="preserve"> - Tabla de matriz de trazabilidad</w:t>
      </w:r>
      <w:bookmarkEnd w:id="40"/>
    </w:p>
    <w:p w14:paraId="10B26CEA" w14:textId="77777777" w:rsidR="007F3853" w:rsidRPr="00002B81" w:rsidRDefault="007F3853" w:rsidP="00002B81"/>
    <w:p w14:paraId="6594FB9C" w14:textId="5A12E77F" w:rsidR="00CF763A" w:rsidRDefault="00CF763A" w:rsidP="17C8CF4E">
      <w:pPr>
        <w:pStyle w:val="Ttulo1"/>
      </w:pPr>
      <w:bookmarkStart w:id="41" w:name="_Toc239844736"/>
      <w:r>
        <w:t>ANÁLISIS FUNCIONALIDAD GESTIÓN DE USUARIOS</w:t>
      </w:r>
      <w:r w:rsidR="00EB7F5E">
        <w:t xml:space="preserve"> Y ROLES</w:t>
      </w:r>
      <w:bookmarkEnd w:id="41"/>
    </w:p>
    <w:p w14:paraId="1CF26225" w14:textId="6A101D0A" w:rsidR="00010E49" w:rsidRPr="0074562C" w:rsidRDefault="00010E49" w:rsidP="00010E49">
      <w:pPr>
        <w:rPr>
          <w:color w:val="000000" w:themeColor="text1"/>
          <w:lang w:val="es-ES_tradnl" w:eastAsia="es-ES"/>
        </w:rPr>
      </w:pPr>
      <w:r w:rsidRPr="0074562C">
        <w:rPr>
          <w:color w:val="000000" w:themeColor="text1"/>
          <w:lang w:val="es-ES_tradnl" w:eastAsia="es-ES"/>
        </w:rPr>
        <w:t xml:space="preserve">El framework Medusa proporciona la estructura de datos e implementa la lógica funcional que permite la gestión de usuarios gestionados en DICODEF, roles y permisos asignados a </w:t>
      </w:r>
      <w:r w:rsidR="0074562C" w:rsidRPr="0074562C">
        <w:rPr>
          <w:color w:val="000000" w:themeColor="text1"/>
          <w:lang w:val="es-ES_tradnl" w:eastAsia="es-ES"/>
        </w:rPr>
        <w:t>los</w:t>
      </w:r>
      <w:r w:rsidRPr="0074562C">
        <w:rPr>
          <w:color w:val="000000" w:themeColor="text1"/>
          <w:lang w:val="es-ES_tradnl" w:eastAsia="es-ES"/>
        </w:rPr>
        <w:t xml:space="preserve"> usuarios. Debemos integrar tanto en la parte Back como en la parte front, los arquetipos correspondientes de medusa que nos proporcionan la funcionalidad de Gestión de usuarios.</w:t>
      </w:r>
    </w:p>
    <w:p w14:paraId="19ABE881" w14:textId="77777777" w:rsidR="00010E49" w:rsidRPr="0074562C" w:rsidRDefault="00010E49" w:rsidP="00010E49">
      <w:pPr>
        <w:rPr>
          <w:color w:val="000000" w:themeColor="text1"/>
          <w:lang w:val="es-ES_tradnl" w:eastAsia="es-ES"/>
        </w:rPr>
      </w:pPr>
      <w:r w:rsidRPr="0074562C">
        <w:rPr>
          <w:color w:val="000000" w:themeColor="text1"/>
          <w:lang w:val="es-ES_tradnl" w:eastAsia="es-ES"/>
        </w:rPr>
        <w:t>Los trabajos que debemos hacer por nuestra parte, una vez integrados los arquetipos front y back en nuestro proyecto, serán de configuración de los diferentes Usuarios, Roles, Permisos y las asociaciones entre estos elementos.</w:t>
      </w:r>
    </w:p>
    <w:p w14:paraId="73036624" w14:textId="77777777" w:rsidR="00010E49" w:rsidRPr="0074562C" w:rsidRDefault="00010E49" w:rsidP="00010E49">
      <w:pPr>
        <w:rPr>
          <w:color w:val="000000" w:themeColor="text1"/>
          <w:lang w:val="es-ES_tradnl" w:eastAsia="es-ES"/>
        </w:rPr>
      </w:pPr>
      <w:r w:rsidRPr="0074562C">
        <w:rPr>
          <w:color w:val="000000" w:themeColor="text1"/>
          <w:lang w:val="es-ES_tradnl" w:eastAsia="es-ES"/>
        </w:rPr>
        <w:t>Los siguientes elementos de este punto están incluido únicamente a efectos descriptivos. No hay que hacer ningún desarrollo salvo la integración en AAII de las llamadas a Medusa que necesitemos en cada momento tanto en la parte Front como en Back.</w:t>
      </w:r>
    </w:p>
    <w:p w14:paraId="44F2429D" w14:textId="77777777" w:rsidR="00010E49" w:rsidRPr="00010E49" w:rsidRDefault="00010E49" w:rsidP="00010E49">
      <w:pPr>
        <w:rPr>
          <w:lang w:val="es-ES_tradnl" w:eastAsia="es-ES"/>
        </w:rPr>
      </w:pPr>
    </w:p>
    <w:p w14:paraId="1F8584A3" w14:textId="7F03D417" w:rsidR="00CF763A" w:rsidRDefault="00EB7F5E" w:rsidP="00E11309">
      <w:pPr>
        <w:pStyle w:val="Ttulo2"/>
      </w:pPr>
      <w:bookmarkStart w:id="42" w:name="_Identificación_de_Subsistemas"/>
      <w:bookmarkStart w:id="43" w:name="_Toc239844737"/>
      <w:bookmarkEnd w:id="42"/>
      <w:r>
        <w:t xml:space="preserve">Gestion de </w:t>
      </w:r>
      <w:r w:rsidR="00E11309">
        <w:t>Usuarios</w:t>
      </w:r>
      <w:bookmarkEnd w:id="43"/>
    </w:p>
    <w:p w14:paraId="437A59B1" w14:textId="2AE949D9" w:rsidR="00A1678A" w:rsidRPr="00EA2A09" w:rsidRDefault="00D957A4" w:rsidP="00010E49">
      <w:pPr>
        <w:pStyle w:val="Ttulo3"/>
      </w:pPr>
      <w:bookmarkStart w:id="44" w:name="_Toc239844738"/>
      <w:r w:rsidRPr="00EA2A09">
        <w:t>Acceso y Visualización</w:t>
      </w:r>
      <w:bookmarkEnd w:id="44"/>
    </w:p>
    <w:p w14:paraId="4C2FC09D" w14:textId="692950B5" w:rsidR="00D957A4" w:rsidRDefault="006F31B1" w:rsidP="00D957A4">
      <w:pPr>
        <w:rPr>
          <w:lang w:eastAsia="es-ES"/>
        </w:rPr>
      </w:pPr>
      <w:r>
        <w:rPr>
          <w:lang w:eastAsia="es-ES"/>
        </w:rPr>
        <w:t>El acceso a la gestión de usuarios será visible solo para rol Administrador. Se añadirá la nueva opción en el menú lateral de la siguiente manera:</w:t>
      </w:r>
    </w:p>
    <w:p w14:paraId="2B8A311C" w14:textId="1A10BF2A" w:rsidR="006F31B1" w:rsidRDefault="006F31B1" w:rsidP="00D957A4">
      <w:pPr>
        <w:rPr>
          <w:lang w:eastAsia="es-ES"/>
        </w:rPr>
      </w:pPr>
      <w:r>
        <w:rPr>
          <w:lang w:eastAsia="es-ES"/>
        </w:rPr>
        <w:t>Al pulsar en la nueva opción te dirige a la ventana principal de la gestión de usuarios.</w:t>
      </w:r>
    </w:p>
    <w:p w14:paraId="42FA7679" w14:textId="51672713" w:rsidR="00724275" w:rsidRPr="00724275" w:rsidRDefault="00D4640E" w:rsidP="00724275">
      <w:pPr>
        <w:jc w:val="center"/>
        <w:rPr>
          <w:lang w:eastAsia="es-ES"/>
        </w:rPr>
      </w:pPr>
      <w:r>
        <w:rPr>
          <w:noProof/>
          <w:lang w:eastAsia="es-ES"/>
        </w:rPr>
        <w:lastRenderedPageBreak/>
        <w:drawing>
          <wp:inline distT="0" distB="0" distL="0" distR="0" wp14:anchorId="74FF6B55" wp14:editId="6F310197">
            <wp:extent cx="4800600" cy="2281080"/>
            <wp:effectExtent l="0" t="0" r="0" b="5080"/>
            <wp:docPr id="164611763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8301" cy="2284739"/>
                    </a:xfrm>
                    <a:prstGeom prst="rect">
                      <a:avLst/>
                    </a:prstGeom>
                    <a:noFill/>
                    <a:ln>
                      <a:noFill/>
                    </a:ln>
                  </pic:spPr>
                </pic:pic>
              </a:graphicData>
            </a:graphic>
          </wp:inline>
        </w:drawing>
      </w:r>
    </w:p>
    <w:p w14:paraId="18000093" w14:textId="77777777" w:rsidR="00724275" w:rsidRDefault="00724275" w:rsidP="00D957A4">
      <w:pPr>
        <w:rPr>
          <w:lang w:eastAsia="es-ES"/>
        </w:rPr>
      </w:pPr>
    </w:p>
    <w:p w14:paraId="71C1B4B9" w14:textId="3AEFE119" w:rsidR="00CF6813" w:rsidRDefault="006C06B4" w:rsidP="006C06B4">
      <w:pPr>
        <w:pStyle w:val="Descripcin"/>
        <w:jc w:val="center"/>
      </w:pPr>
      <w:bookmarkStart w:id="45" w:name="_Toc236738992"/>
      <w:r>
        <w:t xml:space="preserve">Ilustración </w:t>
      </w:r>
      <w:r w:rsidR="0074562C">
        <w:fldChar w:fldCharType="begin"/>
      </w:r>
      <w:r w:rsidR="0074562C">
        <w:instrText xml:space="preserve"> SEQ Ilustración \* ARABIC </w:instrText>
      </w:r>
      <w:r w:rsidR="0074562C">
        <w:fldChar w:fldCharType="separate"/>
      </w:r>
      <w:r w:rsidR="00834339">
        <w:rPr>
          <w:noProof/>
        </w:rPr>
        <w:t>1</w:t>
      </w:r>
      <w:r w:rsidR="0074562C">
        <w:rPr>
          <w:noProof/>
        </w:rPr>
        <w:fldChar w:fldCharType="end"/>
      </w:r>
      <w:r>
        <w:t xml:space="preserve"> - </w:t>
      </w:r>
      <w:r w:rsidRPr="00144787">
        <w:t>Acceso a la gestión de usuarios desde el menú lateral</w:t>
      </w:r>
      <w:bookmarkEnd w:id="45"/>
    </w:p>
    <w:p w14:paraId="2FFA0203" w14:textId="3B6C5D4F" w:rsidR="00D957A4" w:rsidRPr="00EA2A09" w:rsidRDefault="00D957A4" w:rsidP="00010E49">
      <w:pPr>
        <w:pStyle w:val="Ttulo3"/>
      </w:pPr>
      <w:bookmarkStart w:id="46" w:name="_Toc239844739"/>
      <w:r w:rsidRPr="00EA2A09">
        <w:t>Vista principal</w:t>
      </w:r>
      <w:bookmarkEnd w:id="46"/>
    </w:p>
    <w:p w14:paraId="414EC9BB" w14:textId="73BE961D" w:rsidR="00D957A4" w:rsidRDefault="00B84276" w:rsidP="00D957A4">
      <w:pPr>
        <w:rPr>
          <w:lang w:eastAsia="es-ES"/>
        </w:rPr>
      </w:pPr>
      <w:r>
        <w:rPr>
          <w:lang w:eastAsia="es-ES"/>
        </w:rPr>
        <w:t xml:space="preserve">La vista principal contempla </w:t>
      </w:r>
      <w:r w:rsidR="008E3BA1">
        <w:rPr>
          <w:lang w:eastAsia="es-ES"/>
        </w:rPr>
        <w:t xml:space="preserve">el listado de todos los usuarios registrados. </w:t>
      </w:r>
    </w:p>
    <w:p w14:paraId="03E1F73C" w14:textId="5D63396C" w:rsidR="008E3BA1" w:rsidRDefault="008E3BA1" w:rsidP="00D957A4">
      <w:pPr>
        <w:rPr>
          <w:lang w:eastAsia="es-ES"/>
        </w:rPr>
      </w:pPr>
      <w:r>
        <w:rPr>
          <w:lang w:eastAsia="es-ES"/>
        </w:rPr>
        <w:t xml:space="preserve">Desde esta vista se permite las </w:t>
      </w:r>
      <w:r w:rsidR="004964C5">
        <w:rPr>
          <w:lang w:eastAsia="es-ES"/>
        </w:rPr>
        <w:t>siguientes acciones</w:t>
      </w:r>
      <w:r>
        <w:rPr>
          <w:lang w:eastAsia="es-ES"/>
        </w:rPr>
        <w:t>:</w:t>
      </w:r>
    </w:p>
    <w:p w14:paraId="658B440C" w14:textId="25F7760B" w:rsidR="008E3BA1" w:rsidRDefault="008E3BA1" w:rsidP="00C56FD2">
      <w:pPr>
        <w:pStyle w:val="Prrafodelista"/>
        <w:numPr>
          <w:ilvl w:val="0"/>
          <w:numId w:val="5"/>
        </w:numPr>
        <w:rPr>
          <w:lang w:eastAsia="es-ES"/>
        </w:rPr>
      </w:pPr>
      <w:r>
        <w:rPr>
          <w:lang w:eastAsia="es-ES"/>
        </w:rPr>
        <w:t>Registro de un nuevo usuario.</w:t>
      </w:r>
    </w:p>
    <w:p w14:paraId="1E537358" w14:textId="1EF74A21" w:rsidR="008E3BA1" w:rsidRDefault="008E3BA1" w:rsidP="00C56FD2">
      <w:pPr>
        <w:pStyle w:val="Prrafodelista"/>
        <w:numPr>
          <w:ilvl w:val="0"/>
          <w:numId w:val="5"/>
        </w:numPr>
        <w:rPr>
          <w:lang w:eastAsia="es-ES"/>
        </w:rPr>
      </w:pPr>
      <w:r>
        <w:rPr>
          <w:lang w:eastAsia="es-ES"/>
        </w:rPr>
        <w:t>Consulta de un usuario registrado.</w:t>
      </w:r>
    </w:p>
    <w:p w14:paraId="2B17E0A1" w14:textId="206EA8F9" w:rsidR="008E3BA1" w:rsidRDefault="008E3BA1" w:rsidP="00C56FD2">
      <w:pPr>
        <w:pStyle w:val="Prrafodelista"/>
        <w:numPr>
          <w:ilvl w:val="0"/>
          <w:numId w:val="5"/>
        </w:numPr>
        <w:rPr>
          <w:lang w:eastAsia="es-ES"/>
        </w:rPr>
      </w:pPr>
      <w:r>
        <w:rPr>
          <w:lang w:eastAsia="es-ES"/>
        </w:rPr>
        <w:t>Edición de un usuario registrado.</w:t>
      </w:r>
    </w:p>
    <w:p w14:paraId="69B7A17E" w14:textId="4AA56C09" w:rsidR="008E3BA1" w:rsidRDefault="008E3BA1" w:rsidP="00C56FD2">
      <w:pPr>
        <w:pStyle w:val="Prrafodelista"/>
        <w:numPr>
          <w:ilvl w:val="0"/>
          <w:numId w:val="5"/>
        </w:numPr>
        <w:rPr>
          <w:lang w:eastAsia="es-ES"/>
        </w:rPr>
      </w:pPr>
      <w:r>
        <w:rPr>
          <w:lang w:eastAsia="es-ES"/>
        </w:rPr>
        <w:t>Exportación del listado completo.</w:t>
      </w:r>
    </w:p>
    <w:p w14:paraId="5CF604FF" w14:textId="328327F2" w:rsidR="008E3BA1" w:rsidRDefault="008E3BA1" w:rsidP="00C56FD2">
      <w:pPr>
        <w:pStyle w:val="Prrafodelista"/>
        <w:numPr>
          <w:ilvl w:val="0"/>
          <w:numId w:val="5"/>
        </w:numPr>
        <w:rPr>
          <w:lang w:eastAsia="es-ES"/>
        </w:rPr>
      </w:pPr>
      <w:r>
        <w:rPr>
          <w:lang w:eastAsia="es-ES"/>
        </w:rPr>
        <w:t>Navegación por todos los registros del listado.</w:t>
      </w:r>
    </w:p>
    <w:p w14:paraId="5B9E0B16" w14:textId="547A33B0" w:rsidR="008E3BA1" w:rsidRDefault="008E3BA1" w:rsidP="00C56FD2">
      <w:pPr>
        <w:pStyle w:val="Prrafodelista"/>
        <w:numPr>
          <w:ilvl w:val="0"/>
          <w:numId w:val="5"/>
        </w:numPr>
        <w:rPr>
          <w:lang w:eastAsia="es-ES"/>
        </w:rPr>
      </w:pPr>
      <w:r>
        <w:rPr>
          <w:lang w:eastAsia="es-ES"/>
        </w:rPr>
        <w:t>Filtrado del listado por cada columna.</w:t>
      </w:r>
    </w:p>
    <w:p w14:paraId="78F935F5" w14:textId="77777777" w:rsidR="00F01EB7" w:rsidRDefault="00F01EB7" w:rsidP="00F01EB7">
      <w:pPr>
        <w:rPr>
          <w:lang w:eastAsia="es-ES"/>
        </w:rPr>
      </w:pPr>
    </w:p>
    <w:p w14:paraId="465ADC44" w14:textId="36287B14" w:rsidR="00F01EB7" w:rsidRPr="00F01EB7" w:rsidRDefault="00F01EB7" w:rsidP="00F01EB7">
      <w:pPr>
        <w:rPr>
          <w:lang w:eastAsia="es-ES"/>
        </w:rPr>
      </w:pPr>
      <w:r>
        <w:rPr>
          <w:lang w:eastAsia="es-ES"/>
        </w:rPr>
        <w:t>El listado tendrá las siguientes columnas por cada usuario:</w:t>
      </w:r>
    </w:p>
    <w:p w14:paraId="26C1078D" w14:textId="77777777" w:rsidR="00F01EB7" w:rsidRPr="00F01EB7" w:rsidRDefault="00F01EB7" w:rsidP="00C56FD2">
      <w:pPr>
        <w:numPr>
          <w:ilvl w:val="1"/>
          <w:numId w:val="13"/>
        </w:numPr>
        <w:autoSpaceDE w:val="0"/>
        <w:autoSpaceDN w:val="0"/>
        <w:adjustRightInd w:val="0"/>
        <w:spacing w:before="0" w:after="0" w:line="240" w:lineRule="auto"/>
        <w:rPr>
          <w:rFonts w:cs="Arial"/>
          <w:color w:val="000000"/>
        </w:rPr>
      </w:pPr>
      <w:r w:rsidRPr="00F01EB7">
        <w:rPr>
          <w:rFonts w:cs="Arial"/>
          <w:color w:val="000000"/>
        </w:rPr>
        <w:t xml:space="preserve">UID </w:t>
      </w:r>
    </w:p>
    <w:p w14:paraId="564B86CF" w14:textId="77777777" w:rsidR="00F01EB7" w:rsidRPr="00F01EB7" w:rsidRDefault="00F01EB7" w:rsidP="00C56FD2">
      <w:pPr>
        <w:numPr>
          <w:ilvl w:val="1"/>
          <w:numId w:val="13"/>
        </w:numPr>
        <w:autoSpaceDE w:val="0"/>
        <w:autoSpaceDN w:val="0"/>
        <w:adjustRightInd w:val="0"/>
        <w:spacing w:before="0" w:after="0" w:line="240" w:lineRule="auto"/>
        <w:rPr>
          <w:rFonts w:cs="Arial"/>
          <w:color w:val="000000"/>
        </w:rPr>
      </w:pPr>
      <w:r w:rsidRPr="00F01EB7">
        <w:rPr>
          <w:rFonts w:cs="Arial"/>
          <w:color w:val="000000"/>
        </w:rPr>
        <w:t xml:space="preserve">NIF </w:t>
      </w:r>
    </w:p>
    <w:p w14:paraId="2A7FA431" w14:textId="77777777" w:rsidR="00F01EB7" w:rsidRPr="00F01EB7" w:rsidRDefault="00F01EB7" w:rsidP="00C56FD2">
      <w:pPr>
        <w:numPr>
          <w:ilvl w:val="1"/>
          <w:numId w:val="13"/>
        </w:numPr>
        <w:autoSpaceDE w:val="0"/>
        <w:autoSpaceDN w:val="0"/>
        <w:adjustRightInd w:val="0"/>
        <w:spacing w:before="0" w:after="0" w:line="240" w:lineRule="auto"/>
        <w:rPr>
          <w:rFonts w:cs="Arial"/>
          <w:color w:val="000000"/>
        </w:rPr>
      </w:pPr>
      <w:r w:rsidRPr="00F01EB7">
        <w:rPr>
          <w:rFonts w:cs="Arial"/>
          <w:color w:val="000000"/>
        </w:rPr>
        <w:t xml:space="preserve">Nombre </w:t>
      </w:r>
    </w:p>
    <w:p w14:paraId="7DCAC257" w14:textId="77777777" w:rsidR="00F01EB7" w:rsidRPr="00F01EB7" w:rsidRDefault="00F01EB7" w:rsidP="00C56FD2">
      <w:pPr>
        <w:numPr>
          <w:ilvl w:val="1"/>
          <w:numId w:val="13"/>
        </w:numPr>
        <w:autoSpaceDE w:val="0"/>
        <w:autoSpaceDN w:val="0"/>
        <w:adjustRightInd w:val="0"/>
        <w:spacing w:before="0" w:after="0" w:line="240" w:lineRule="auto"/>
        <w:rPr>
          <w:rFonts w:cs="Arial"/>
          <w:color w:val="000000"/>
        </w:rPr>
      </w:pPr>
      <w:r w:rsidRPr="00F01EB7">
        <w:rPr>
          <w:rFonts w:cs="Arial"/>
          <w:color w:val="000000"/>
        </w:rPr>
        <w:t xml:space="preserve">Roles </w:t>
      </w:r>
    </w:p>
    <w:p w14:paraId="668E7BF0" w14:textId="77777777" w:rsidR="00F01EB7" w:rsidRPr="00F01EB7" w:rsidRDefault="00F01EB7" w:rsidP="00C56FD2">
      <w:pPr>
        <w:numPr>
          <w:ilvl w:val="1"/>
          <w:numId w:val="13"/>
        </w:numPr>
        <w:autoSpaceDE w:val="0"/>
        <w:autoSpaceDN w:val="0"/>
        <w:adjustRightInd w:val="0"/>
        <w:spacing w:before="0" w:after="0" w:line="240" w:lineRule="auto"/>
        <w:rPr>
          <w:rFonts w:cs="Arial"/>
          <w:color w:val="000000"/>
        </w:rPr>
      </w:pPr>
      <w:r w:rsidRPr="00F01EB7">
        <w:rPr>
          <w:rFonts w:cs="Arial"/>
          <w:color w:val="000000"/>
        </w:rPr>
        <w:t xml:space="preserve">Activo </w:t>
      </w:r>
    </w:p>
    <w:p w14:paraId="07CC7524" w14:textId="487FB04A" w:rsidR="00F01EB7" w:rsidRDefault="00F01EB7" w:rsidP="00C56FD2">
      <w:pPr>
        <w:numPr>
          <w:ilvl w:val="1"/>
          <w:numId w:val="13"/>
        </w:numPr>
        <w:autoSpaceDE w:val="0"/>
        <w:autoSpaceDN w:val="0"/>
        <w:adjustRightInd w:val="0"/>
        <w:spacing w:before="0" w:after="0" w:line="240" w:lineRule="auto"/>
        <w:rPr>
          <w:rFonts w:cs="Arial"/>
          <w:color w:val="000000"/>
        </w:rPr>
      </w:pPr>
      <w:r w:rsidRPr="00F01EB7">
        <w:rPr>
          <w:rFonts w:cs="Arial"/>
          <w:color w:val="000000"/>
        </w:rPr>
        <w:t xml:space="preserve">Acciones </w:t>
      </w:r>
      <w:r>
        <w:rPr>
          <w:rFonts w:cs="Arial"/>
          <w:color w:val="000000"/>
        </w:rPr>
        <w:t>(</w:t>
      </w:r>
      <w:r w:rsidR="00C56381">
        <w:rPr>
          <w:rFonts w:cs="Arial"/>
          <w:color w:val="000000"/>
        </w:rPr>
        <w:t>E</w:t>
      </w:r>
      <w:r>
        <w:rPr>
          <w:rFonts w:cs="Arial"/>
          <w:color w:val="000000"/>
        </w:rPr>
        <w:t>ditar</w:t>
      </w:r>
      <w:r w:rsidR="00C56381">
        <w:rPr>
          <w:rFonts w:cs="Arial"/>
          <w:color w:val="000000"/>
        </w:rPr>
        <w:t xml:space="preserve"> y Eliminar</w:t>
      </w:r>
      <w:r>
        <w:rPr>
          <w:rFonts w:cs="Arial"/>
          <w:color w:val="000000"/>
        </w:rPr>
        <w:t>)</w:t>
      </w:r>
    </w:p>
    <w:p w14:paraId="56664FDD" w14:textId="77777777" w:rsidR="00285B10" w:rsidRDefault="00285B10" w:rsidP="00285B10">
      <w:pPr>
        <w:autoSpaceDE w:val="0"/>
        <w:autoSpaceDN w:val="0"/>
        <w:adjustRightInd w:val="0"/>
        <w:spacing w:before="0" w:after="0" w:line="240" w:lineRule="auto"/>
        <w:rPr>
          <w:rFonts w:cs="Arial"/>
          <w:color w:val="000000"/>
        </w:rPr>
      </w:pPr>
    </w:p>
    <w:p w14:paraId="0382E022" w14:textId="686FD424" w:rsidR="00F01EB7" w:rsidRDefault="00F01EB7" w:rsidP="00F01EB7">
      <w:pPr>
        <w:autoSpaceDE w:val="0"/>
        <w:autoSpaceDN w:val="0"/>
        <w:adjustRightInd w:val="0"/>
        <w:spacing w:before="0" w:after="0" w:line="240" w:lineRule="auto"/>
        <w:rPr>
          <w:rFonts w:cs="Arial"/>
          <w:color w:val="000000"/>
        </w:rPr>
      </w:pPr>
      <w:r>
        <w:rPr>
          <w:rFonts w:cs="Arial"/>
          <w:color w:val="000000"/>
        </w:rPr>
        <w:t>Para el registro de un nuevo usuario se dispone del botón “</w:t>
      </w:r>
      <w:r w:rsidR="00C56381">
        <w:rPr>
          <w:rFonts w:cs="Arial"/>
          <w:color w:val="000000"/>
        </w:rPr>
        <w:t>Nuevo</w:t>
      </w:r>
      <w:r>
        <w:rPr>
          <w:rFonts w:cs="Arial"/>
          <w:color w:val="000000"/>
        </w:rPr>
        <w:t xml:space="preserve"> usuario”.</w:t>
      </w:r>
    </w:p>
    <w:p w14:paraId="3EF662CF" w14:textId="77777777" w:rsidR="00F01EB7" w:rsidRDefault="00F01EB7" w:rsidP="00F01EB7">
      <w:pPr>
        <w:autoSpaceDE w:val="0"/>
        <w:autoSpaceDN w:val="0"/>
        <w:adjustRightInd w:val="0"/>
        <w:spacing w:before="0" w:after="0" w:line="240" w:lineRule="auto"/>
        <w:rPr>
          <w:rFonts w:cs="Arial"/>
          <w:color w:val="000000"/>
        </w:rPr>
      </w:pPr>
    </w:p>
    <w:p w14:paraId="711903F9" w14:textId="094C4102" w:rsidR="00F01EB7" w:rsidRPr="00F01EB7" w:rsidRDefault="00F01EB7" w:rsidP="00F01EB7">
      <w:pPr>
        <w:autoSpaceDE w:val="0"/>
        <w:autoSpaceDN w:val="0"/>
        <w:adjustRightInd w:val="0"/>
        <w:spacing w:before="0" w:after="0" w:line="240" w:lineRule="auto"/>
        <w:rPr>
          <w:rFonts w:cs="Arial"/>
          <w:color w:val="000000"/>
        </w:rPr>
      </w:pPr>
      <w:r>
        <w:rPr>
          <w:rFonts w:cs="Arial"/>
          <w:color w:val="000000"/>
        </w:rPr>
        <w:t>Para la exportación se muestran dos botones (CSV y XLS) siempre que haya datos en el listado.</w:t>
      </w:r>
    </w:p>
    <w:p w14:paraId="303027F4" w14:textId="77777777" w:rsidR="00F01EB7" w:rsidRPr="00875CE8" w:rsidRDefault="00F01EB7" w:rsidP="00C56FD2">
      <w:pPr>
        <w:numPr>
          <w:ilvl w:val="1"/>
          <w:numId w:val="12"/>
        </w:numPr>
        <w:autoSpaceDE w:val="0"/>
        <w:autoSpaceDN w:val="0"/>
        <w:adjustRightInd w:val="0"/>
        <w:spacing w:before="0" w:after="0" w:line="240" w:lineRule="auto"/>
        <w:rPr>
          <w:rFonts w:ascii="Times New Roman" w:hAnsi="Times New Roman" w:cs="Times New Roman"/>
          <w:color w:val="000000"/>
          <w:sz w:val="24"/>
          <w:szCs w:val="24"/>
        </w:rPr>
      </w:pPr>
    </w:p>
    <w:p w14:paraId="00AE05B8" w14:textId="1413CD9A" w:rsidR="006C06B4" w:rsidRDefault="00D4640E" w:rsidP="006C06B4">
      <w:pPr>
        <w:keepNext/>
      </w:pPr>
      <w:r>
        <w:rPr>
          <w:noProof/>
        </w:rPr>
        <w:lastRenderedPageBreak/>
        <w:drawing>
          <wp:inline distT="0" distB="0" distL="0" distR="0" wp14:anchorId="7F5CDEDF" wp14:editId="34113B11">
            <wp:extent cx="5753100" cy="2733675"/>
            <wp:effectExtent l="0" t="0" r="0" b="9525"/>
            <wp:docPr id="20059785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2733675"/>
                    </a:xfrm>
                    <a:prstGeom prst="rect">
                      <a:avLst/>
                    </a:prstGeom>
                    <a:noFill/>
                    <a:ln>
                      <a:noFill/>
                    </a:ln>
                  </pic:spPr>
                </pic:pic>
              </a:graphicData>
            </a:graphic>
          </wp:inline>
        </w:drawing>
      </w:r>
    </w:p>
    <w:p w14:paraId="5212DAA4" w14:textId="51D56B3D" w:rsidR="006C06B4" w:rsidRDefault="006C06B4" w:rsidP="006C06B4">
      <w:pPr>
        <w:pStyle w:val="Descripcin"/>
        <w:jc w:val="center"/>
      </w:pPr>
      <w:bookmarkStart w:id="47" w:name="_Toc236738993"/>
      <w:r>
        <w:t xml:space="preserve">Ilustración </w:t>
      </w:r>
      <w:r w:rsidR="0074562C">
        <w:fldChar w:fldCharType="begin"/>
      </w:r>
      <w:r w:rsidR="0074562C">
        <w:instrText xml:space="preserve"> SEQ Ilustración \* ARABIC </w:instrText>
      </w:r>
      <w:r w:rsidR="0074562C">
        <w:fldChar w:fldCharType="separate"/>
      </w:r>
      <w:r w:rsidR="00834339">
        <w:rPr>
          <w:noProof/>
        </w:rPr>
        <w:t>2</w:t>
      </w:r>
      <w:r w:rsidR="0074562C">
        <w:rPr>
          <w:noProof/>
        </w:rPr>
        <w:fldChar w:fldCharType="end"/>
      </w:r>
      <w:r>
        <w:t xml:space="preserve"> - </w:t>
      </w:r>
      <w:r w:rsidRPr="00EE6065">
        <w:t>Listado gestión de usuarios</w:t>
      </w:r>
      <w:bookmarkEnd w:id="47"/>
    </w:p>
    <w:p w14:paraId="746F19CF" w14:textId="77777777" w:rsidR="00CF6813" w:rsidRPr="00CF6813" w:rsidRDefault="00CF6813" w:rsidP="00CF6813"/>
    <w:p w14:paraId="0FA39DE6" w14:textId="4B966225" w:rsidR="00D957A4" w:rsidRDefault="00D957A4" w:rsidP="00010E49">
      <w:pPr>
        <w:pStyle w:val="Ttulo3"/>
      </w:pPr>
      <w:bookmarkStart w:id="48" w:name="_Toc239844740"/>
      <w:r>
        <w:t>Registro de nuevo usuario</w:t>
      </w:r>
      <w:bookmarkEnd w:id="48"/>
    </w:p>
    <w:p w14:paraId="2B78C494" w14:textId="37D05604" w:rsidR="00D957A4" w:rsidRDefault="005A0D93" w:rsidP="006943BD">
      <w:pPr>
        <w:rPr>
          <w:lang w:eastAsia="es-ES"/>
        </w:rPr>
      </w:pPr>
      <w:r>
        <w:rPr>
          <w:lang w:eastAsia="es-ES"/>
        </w:rPr>
        <w:t>Para acceder al registro de un nuevo usuario se tiene que pulsar el botón “</w:t>
      </w:r>
      <w:r w:rsidR="001D3E7C">
        <w:t>Alta de usuario</w:t>
      </w:r>
      <w:r>
        <w:rPr>
          <w:lang w:eastAsia="es-ES"/>
        </w:rPr>
        <w:t xml:space="preserve">” en la pantalla principal. </w:t>
      </w:r>
    </w:p>
    <w:p w14:paraId="4FBAE8DE" w14:textId="2D2DC0A7" w:rsidR="00DD0F07" w:rsidRDefault="00DD0F07" w:rsidP="006943BD">
      <w:pPr>
        <w:rPr>
          <w:lang w:eastAsia="es-ES"/>
        </w:rPr>
      </w:pPr>
      <w:r>
        <w:rPr>
          <w:lang w:eastAsia="es-ES"/>
        </w:rPr>
        <w:t>Previamente hay que buscar si el usuario está en DICODEF. En una ventana emergente previa se debe introducir el NIF interesado para obtener los datos personales de este usuario, si está registrado en DICODEF.</w:t>
      </w:r>
    </w:p>
    <w:p w14:paraId="537ABE73" w14:textId="77777777" w:rsidR="00CF6813" w:rsidRDefault="00DD0F07" w:rsidP="00CF6813">
      <w:pPr>
        <w:keepNext/>
        <w:spacing w:before="0" w:after="160"/>
        <w:jc w:val="center"/>
      </w:pPr>
      <w:r w:rsidRPr="00DD0F07">
        <w:rPr>
          <w:noProof/>
          <w:lang w:eastAsia="es-ES"/>
        </w:rPr>
        <w:drawing>
          <wp:inline distT="0" distB="0" distL="0" distR="0" wp14:anchorId="56CA51D2" wp14:editId="3062A157">
            <wp:extent cx="4114800" cy="2120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19339" cy="2123240"/>
                    </a:xfrm>
                    <a:prstGeom prst="rect">
                      <a:avLst/>
                    </a:prstGeom>
                  </pic:spPr>
                </pic:pic>
              </a:graphicData>
            </a:graphic>
          </wp:inline>
        </w:drawing>
      </w:r>
    </w:p>
    <w:p w14:paraId="33D05D46" w14:textId="11CECF00" w:rsidR="00DD0F07" w:rsidRDefault="00CF6813" w:rsidP="00CF6813">
      <w:pPr>
        <w:pStyle w:val="Descripcin"/>
        <w:jc w:val="center"/>
        <w:rPr>
          <w:lang w:eastAsia="es-ES"/>
        </w:rPr>
      </w:pPr>
      <w:bookmarkStart w:id="49" w:name="_Toc233882453"/>
      <w:bookmarkStart w:id="50" w:name="_Toc234570848"/>
      <w:bookmarkStart w:id="51" w:name="_Toc236738994"/>
      <w:r>
        <w:t xml:space="preserve">Ilustración </w:t>
      </w:r>
      <w:r w:rsidR="0074562C">
        <w:fldChar w:fldCharType="begin"/>
      </w:r>
      <w:r w:rsidR="0074562C">
        <w:instrText xml:space="preserve"> SEQ Ilustración \* ARABIC </w:instrText>
      </w:r>
      <w:r w:rsidR="0074562C">
        <w:fldChar w:fldCharType="separate"/>
      </w:r>
      <w:r w:rsidR="00834339">
        <w:rPr>
          <w:noProof/>
        </w:rPr>
        <w:t>3</w:t>
      </w:r>
      <w:r w:rsidR="0074562C">
        <w:rPr>
          <w:noProof/>
        </w:rPr>
        <w:fldChar w:fldCharType="end"/>
      </w:r>
      <w:r>
        <w:t xml:space="preserve"> - Ventana buscar NIF</w:t>
      </w:r>
      <w:bookmarkEnd w:id="49"/>
      <w:bookmarkEnd w:id="50"/>
      <w:bookmarkEnd w:id="51"/>
    </w:p>
    <w:p w14:paraId="08597613" w14:textId="038B7402" w:rsidR="003934C6" w:rsidRDefault="003934C6" w:rsidP="003934C6">
      <w:pPr>
        <w:spacing w:before="0" w:after="160"/>
        <w:rPr>
          <w:lang w:eastAsia="es-ES"/>
        </w:rPr>
      </w:pPr>
      <w:r>
        <w:rPr>
          <w:lang w:eastAsia="es-ES"/>
        </w:rPr>
        <w:t>Si se pulsa el botón “Volver” volvemos a la pantalla principal sin que se realice ninguna acción.</w:t>
      </w:r>
    </w:p>
    <w:p w14:paraId="4EDF5F1B" w14:textId="3BF6DBC2" w:rsidR="003934C6" w:rsidRDefault="003934C6" w:rsidP="003934C6">
      <w:pPr>
        <w:spacing w:before="0" w:after="160"/>
        <w:rPr>
          <w:lang w:eastAsia="es-ES"/>
        </w:rPr>
      </w:pPr>
      <w:r>
        <w:rPr>
          <w:lang w:eastAsia="es-ES"/>
        </w:rPr>
        <w:t>Al pulsar en el botón “Buscar” hay dos opciones:</w:t>
      </w:r>
    </w:p>
    <w:p w14:paraId="13AC70FC" w14:textId="5916F63A" w:rsidR="00DD0F07" w:rsidRDefault="003934C6" w:rsidP="00C56FD2">
      <w:pPr>
        <w:pStyle w:val="Prrafodelista"/>
        <w:numPr>
          <w:ilvl w:val="0"/>
          <w:numId w:val="14"/>
        </w:numPr>
        <w:spacing w:before="0" w:after="160"/>
        <w:rPr>
          <w:lang w:eastAsia="es-ES"/>
        </w:rPr>
      </w:pPr>
      <w:r>
        <w:rPr>
          <w:lang w:eastAsia="es-ES"/>
        </w:rPr>
        <w:lastRenderedPageBreak/>
        <w:t>En caso de no encontrarse mediante su NIF se debe mostrar el mensaje de error que te devuelve DICODEF al no encontrar un usuario.</w:t>
      </w:r>
    </w:p>
    <w:p w14:paraId="17182DD1" w14:textId="19E8D24E" w:rsidR="003934C6" w:rsidRDefault="003934C6" w:rsidP="00C56FD2">
      <w:pPr>
        <w:pStyle w:val="Prrafodelista"/>
        <w:numPr>
          <w:ilvl w:val="0"/>
          <w:numId w:val="14"/>
        </w:numPr>
        <w:spacing w:before="0" w:after="160"/>
        <w:rPr>
          <w:lang w:eastAsia="es-ES"/>
        </w:rPr>
      </w:pPr>
      <w:r>
        <w:rPr>
          <w:lang w:eastAsia="es-ES"/>
        </w:rPr>
        <w:t xml:space="preserve">Si se encuentra se muestra la nueva ventana para el registro del usuario con los </w:t>
      </w:r>
      <w:r w:rsidRPr="003934C6">
        <w:rPr>
          <w:u w:val="single"/>
          <w:lang w:eastAsia="es-ES"/>
        </w:rPr>
        <w:t>datos personales cargados</w:t>
      </w:r>
      <w:r>
        <w:rPr>
          <w:lang w:eastAsia="es-ES"/>
        </w:rPr>
        <w:t>, y sin posibilidad de editarlos.</w:t>
      </w:r>
    </w:p>
    <w:p w14:paraId="0956A0F7" w14:textId="17EE1811" w:rsidR="001D3E7C" w:rsidRDefault="001D3E7C" w:rsidP="001D3E7C">
      <w:pPr>
        <w:spacing w:before="0" w:after="160"/>
        <w:rPr>
          <w:lang w:eastAsia="es-ES"/>
        </w:rPr>
      </w:pPr>
      <w:r>
        <w:rPr>
          <w:lang w:eastAsia="es-ES"/>
        </w:rPr>
        <w:t>La pantalla de alta de usuario mostrará los siguientes campos:</w:t>
      </w:r>
    </w:p>
    <w:p w14:paraId="0F171A6F" w14:textId="77777777" w:rsidR="001D3E7C" w:rsidRDefault="001D3E7C" w:rsidP="00C56FD2">
      <w:pPr>
        <w:pStyle w:val="Prrafodelista"/>
        <w:numPr>
          <w:ilvl w:val="0"/>
          <w:numId w:val="7"/>
        </w:numPr>
        <w:spacing w:before="0" w:after="160"/>
        <w:rPr>
          <w:lang w:eastAsia="es-ES"/>
        </w:rPr>
      </w:pPr>
      <w:r>
        <w:rPr>
          <w:lang w:eastAsia="es-ES"/>
        </w:rPr>
        <w:t>Estado</w:t>
      </w:r>
    </w:p>
    <w:p w14:paraId="703AD1BF" w14:textId="77777777" w:rsidR="001D3E7C" w:rsidRDefault="001D3E7C" w:rsidP="00C56FD2">
      <w:pPr>
        <w:pStyle w:val="Prrafodelista"/>
        <w:numPr>
          <w:ilvl w:val="1"/>
          <w:numId w:val="7"/>
        </w:numPr>
        <w:spacing w:before="0" w:after="160"/>
        <w:rPr>
          <w:lang w:eastAsia="es-ES"/>
        </w:rPr>
      </w:pPr>
      <w:r>
        <w:rPr>
          <w:lang w:eastAsia="es-ES"/>
        </w:rPr>
        <w:t>Campo desplegable con valores: Activo / Inactivo (requerido)</w:t>
      </w:r>
    </w:p>
    <w:p w14:paraId="49931666" w14:textId="6EC9CF87" w:rsidR="001D3E7C" w:rsidRDefault="001D3E7C" w:rsidP="00C56FD2">
      <w:pPr>
        <w:pStyle w:val="Prrafodelista"/>
        <w:numPr>
          <w:ilvl w:val="0"/>
          <w:numId w:val="7"/>
        </w:numPr>
        <w:spacing w:before="0" w:after="160"/>
        <w:rPr>
          <w:lang w:eastAsia="es-ES"/>
        </w:rPr>
      </w:pPr>
      <w:r>
        <w:rPr>
          <w:lang w:eastAsia="es-ES"/>
        </w:rPr>
        <w:t>Datos personales</w:t>
      </w:r>
      <w:r w:rsidR="004B46F0">
        <w:rPr>
          <w:lang w:eastAsia="es-ES"/>
        </w:rPr>
        <w:t>:</w:t>
      </w:r>
    </w:p>
    <w:p w14:paraId="06C9E4CC" w14:textId="63E0F2A9" w:rsidR="001D3E7C" w:rsidRDefault="001D3E7C" w:rsidP="00C56FD2">
      <w:pPr>
        <w:pStyle w:val="Prrafodelista"/>
        <w:numPr>
          <w:ilvl w:val="1"/>
          <w:numId w:val="7"/>
        </w:numPr>
        <w:spacing w:before="0" w:after="160"/>
        <w:rPr>
          <w:lang w:eastAsia="es-ES"/>
        </w:rPr>
      </w:pPr>
      <w:r>
        <w:rPr>
          <w:lang w:eastAsia="es-ES"/>
        </w:rPr>
        <w:t>NIF (</w:t>
      </w:r>
      <w:r w:rsidR="00EA2CFB">
        <w:rPr>
          <w:lang w:eastAsia="es-ES"/>
        </w:rPr>
        <w:t xml:space="preserve">no </w:t>
      </w:r>
      <w:r>
        <w:rPr>
          <w:lang w:eastAsia="es-ES"/>
        </w:rPr>
        <w:t>editable</w:t>
      </w:r>
      <w:r w:rsidR="00EA2CFB" w:rsidRPr="00EA2CFB">
        <w:rPr>
          <w:lang w:eastAsia="es-ES"/>
        </w:rPr>
        <w:t xml:space="preserve"> </w:t>
      </w:r>
      <w:r w:rsidR="00EA2CFB">
        <w:rPr>
          <w:lang w:eastAsia="es-ES"/>
        </w:rPr>
        <w:t>– mismo nif introducido en pantalla anterior</w:t>
      </w:r>
      <w:r>
        <w:rPr>
          <w:lang w:eastAsia="es-ES"/>
        </w:rPr>
        <w:t>)</w:t>
      </w:r>
    </w:p>
    <w:p w14:paraId="6B8E4165" w14:textId="77777777" w:rsidR="001D3E7C" w:rsidRDefault="001D3E7C" w:rsidP="00C56FD2">
      <w:pPr>
        <w:pStyle w:val="Prrafodelista"/>
        <w:numPr>
          <w:ilvl w:val="1"/>
          <w:numId w:val="7"/>
        </w:numPr>
        <w:spacing w:before="0" w:after="160"/>
        <w:rPr>
          <w:lang w:eastAsia="es-ES"/>
        </w:rPr>
      </w:pPr>
      <w:r>
        <w:rPr>
          <w:lang w:eastAsia="es-ES"/>
        </w:rPr>
        <w:t>ID (no editable – recuperado de DICODEF)</w:t>
      </w:r>
    </w:p>
    <w:p w14:paraId="12202538" w14:textId="77777777" w:rsidR="001D3E7C" w:rsidRDefault="001D3E7C" w:rsidP="00C56FD2">
      <w:pPr>
        <w:pStyle w:val="Prrafodelista"/>
        <w:numPr>
          <w:ilvl w:val="1"/>
          <w:numId w:val="7"/>
        </w:numPr>
        <w:spacing w:before="0" w:after="160"/>
        <w:rPr>
          <w:lang w:eastAsia="es-ES"/>
        </w:rPr>
      </w:pPr>
      <w:r>
        <w:rPr>
          <w:lang w:eastAsia="es-ES"/>
        </w:rPr>
        <w:t>Nombre (no editable – recuperado de DICODEF)</w:t>
      </w:r>
    </w:p>
    <w:p w14:paraId="0E565E8A" w14:textId="77777777" w:rsidR="001D3E7C" w:rsidRDefault="001D3E7C" w:rsidP="00C56FD2">
      <w:pPr>
        <w:pStyle w:val="Prrafodelista"/>
        <w:numPr>
          <w:ilvl w:val="1"/>
          <w:numId w:val="7"/>
        </w:numPr>
        <w:spacing w:before="0" w:after="160"/>
        <w:rPr>
          <w:lang w:eastAsia="es-ES"/>
        </w:rPr>
      </w:pPr>
      <w:r>
        <w:rPr>
          <w:lang w:eastAsia="es-ES"/>
        </w:rPr>
        <w:t>Mail (no editable – recuperado de DICODEF)</w:t>
      </w:r>
    </w:p>
    <w:p w14:paraId="0771B003" w14:textId="3D118289" w:rsidR="001D3E7C" w:rsidRDefault="001D3E7C" w:rsidP="00C56FD2">
      <w:pPr>
        <w:pStyle w:val="Prrafodelista"/>
        <w:numPr>
          <w:ilvl w:val="0"/>
          <w:numId w:val="7"/>
        </w:numPr>
        <w:spacing w:before="0" w:after="160"/>
        <w:rPr>
          <w:lang w:eastAsia="es-ES"/>
        </w:rPr>
      </w:pPr>
      <w:r>
        <w:rPr>
          <w:lang w:eastAsia="es-ES"/>
        </w:rPr>
        <w:t>Listado de roles</w:t>
      </w:r>
      <w:r w:rsidR="004B46F0">
        <w:rPr>
          <w:lang w:eastAsia="es-ES"/>
        </w:rPr>
        <w:t>:</w:t>
      </w:r>
    </w:p>
    <w:p w14:paraId="3AD74DB9" w14:textId="7B06B1AD" w:rsidR="001D3E7C" w:rsidRDefault="001D3E7C" w:rsidP="00C56FD2">
      <w:pPr>
        <w:pStyle w:val="Prrafodelista"/>
        <w:numPr>
          <w:ilvl w:val="1"/>
          <w:numId w:val="7"/>
        </w:numPr>
        <w:spacing w:before="0" w:after="160"/>
        <w:rPr>
          <w:lang w:eastAsia="es-ES"/>
        </w:rPr>
      </w:pPr>
      <w:r>
        <w:rPr>
          <w:lang w:eastAsia="es-ES"/>
        </w:rPr>
        <w:t>Selección de roles mediante check (requerido</w:t>
      </w:r>
      <w:r w:rsidR="0021354C">
        <w:rPr>
          <w:lang w:eastAsia="es-ES"/>
        </w:rPr>
        <w:t>)</w:t>
      </w:r>
    </w:p>
    <w:p w14:paraId="7FD121B8" w14:textId="627DCC64" w:rsidR="001D3E7C" w:rsidRDefault="001D3E7C" w:rsidP="00C56FD2">
      <w:pPr>
        <w:pStyle w:val="Prrafodelista"/>
        <w:numPr>
          <w:ilvl w:val="1"/>
          <w:numId w:val="7"/>
        </w:numPr>
        <w:spacing w:before="0" w:after="160"/>
        <w:rPr>
          <w:lang w:eastAsia="es-ES"/>
        </w:rPr>
      </w:pPr>
      <w:r>
        <w:rPr>
          <w:lang w:eastAsia="es-ES"/>
        </w:rPr>
        <w:t xml:space="preserve">Selecciones posibles: Administrador, </w:t>
      </w:r>
      <w:r w:rsidR="00EB7F5E">
        <w:rPr>
          <w:lang w:eastAsia="es-ES"/>
        </w:rPr>
        <w:t>AGTI</w:t>
      </w:r>
      <w:r>
        <w:rPr>
          <w:lang w:eastAsia="es-ES"/>
        </w:rPr>
        <w:t xml:space="preserve">, </w:t>
      </w:r>
      <w:r w:rsidR="00EB7F5E">
        <w:rPr>
          <w:lang w:eastAsia="es-ES"/>
        </w:rPr>
        <w:t>APID</w:t>
      </w:r>
      <w:r>
        <w:rPr>
          <w:lang w:eastAsia="es-ES"/>
        </w:rPr>
        <w:t xml:space="preserve">, </w:t>
      </w:r>
      <w:r w:rsidR="00EB7F5E">
        <w:rPr>
          <w:lang w:eastAsia="es-ES"/>
        </w:rPr>
        <w:t xml:space="preserve">DIGEID, </w:t>
      </w:r>
      <w:r w:rsidR="0074562C">
        <w:rPr>
          <w:lang w:eastAsia="es-ES"/>
        </w:rPr>
        <w:t>Préstamo</w:t>
      </w:r>
    </w:p>
    <w:p w14:paraId="1957D412" w14:textId="77777777" w:rsidR="00E477AD" w:rsidRDefault="00E477AD" w:rsidP="006943BD">
      <w:pPr>
        <w:spacing w:before="0" w:after="160"/>
        <w:rPr>
          <w:lang w:eastAsia="es-ES"/>
        </w:rPr>
      </w:pPr>
    </w:p>
    <w:p w14:paraId="1A5106B3" w14:textId="07E5E391" w:rsidR="001D3E7C" w:rsidRDefault="006943BD" w:rsidP="006943BD">
      <w:pPr>
        <w:spacing w:before="0" w:after="160"/>
        <w:rPr>
          <w:lang w:eastAsia="es-ES"/>
        </w:rPr>
      </w:pPr>
      <w:r>
        <w:rPr>
          <w:lang w:eastAsia="es-ES"/>
        </w:rPr>
        <w:t>A la hora de rellenar los datos se tendrán en cuenta que al informar el campo NIF</w:t>
      </w:r>
      <w:r w:rsidR="00E477AD">
        <w:rPr>
          <w:lang w:eastAsia="es-ES"/>
        </w:rPr>
        <w:t>, en una ventana previa,</w:t>
      </w:r>
      <w:r>
        <w:rPr>
          <w:lang w:eastAsia="es-ES"/>
        </w:rPr>
        <w:t xml:space="preserve"> los datos personales del usuario se completarán automáticamente siendo recuperados desde DICODEF. </w:t>
      </w:r>
    </w:p>
    <w:p w14:paraId="3537F486" w14:textId="54311781" w:rsidR="005A0D93" w:rsidRDefault="001D3E7C" w:rsidP="001D3E7C">
      <w:pPr>
        <w:spacing w:before="0" w:after="160"/>
        <w:rPr>
          <w:lang w:eastAsia="es-ES"/>
        </w:rPr>
      </w:pPr>
      <w:r>
        <w:rPr>
          <w:lang w:eastAsia="es-ES"/>
        </w:rPr>
        <w:t>También se muestran</w:t>
      </w:r>
      <w:r w:rsidR="006943BD">
        <w:rPr>
          <w:lang w:eastAsia="es-ES"/>
        </w:rPr>
        <w:t xml:space="preserve"> en la parte inferior</w:t>
      </w:r>
      <w:r>
        <w:rPr>
          <w:lang w:eastAsia="es-ES"/>
        </w:rPr>
        <w:t xml:space="preserve"> dos botones de acción:</w:t>
      </w:r>
    </w:p>
    <w:p w14:paraId="632395AB" w14:textId="77777777" w:rsidR="006943BD" w:rsidRDefault="005A0D93" w:rsidP="00C56FD2">
      <w:pPr>
        <w:pStyle w:val="Prrafodelista"/>
        <w:numPr>
          <w:ilvl w:val="0"/>
          <w:numId w:val="8"/>
        </w:numPr>
        <w:spacing w:before="0" w:after="160"/>
        <w:rPr>
          <w:lang w:eastAsia="es-ES"/>
        </w:rPr>
      </w:pPr>
      <w:r>
        <w:rPr>
          <w:lang w:eastAsia="es-ES"/>
        </w:rPr>
        <w:t>Volver</w:t>
      </w:r>
    </w:p>
    <w:p w14:paraId="4085954B" w14:textId="63D17077" w:rsidR="006943BD" w:rsidRDefault="006943BD" w:rsidP="00C56FD2">
      <w:pPr>
        <w:pStyle w:val="Prrafodelista"/>
        <w:numPr>
          <w:ilvl w:val="1"/>
          <w:numId w:val="8"/>
        </w:numPr>
        <w:spacing w:before="0" w:after="160"/>
        <w:rPr>
          <w:lang w:eastAsia="es-ES"/>
        </w:rPr>
      </w:pPr>
      <w:r w:rsidRPr="006943BD">
        <w:t xml:space="preserve">Al pulsar el botón “Volver”, se regresará a la pantalla principal de gestión de usuarios sin guardar los cambios. </w:t>
      </w:r>
    </w:p>
    <w:p w14:paraId="197A1271" w14:textId="77777777" w:rsidR="006943BD" w:rsidRDefault="005A0D93" w:rsidP="00C56FD2">
      <w:pPr>
        <w:pStyle w:val="Prrafodelista"/>
        <w:numPr>
          <w:ilvl w:val="0"/>
          <w:numId w:val="6"/>
        </w:numPr>
        <w:spacing w:before="0" w:after="160"/>
        <w:rPr>
          <w:lang w:eastAsia="es-ES"/>
        </w:rPr>
      </w:pPr>
      <w:r>
        <w:rPr>
          <w:lang w:eastAsia="es-ES"/>
        </w:rPr>
        <w:t>Guardar</w:t>
      </w:r>
    </w:p>
    <w:p w14:paraId="599C21F4" w14:textId="77777777" w:rsidR="006943BD" w:rsidRDefault="006943BD" w:rsidP="00C56FD2">
      <w:pPr>
        <w:pStyle w:val="Prrafodelista"/>
        <w:numPr>
          <w:ilvl w:val="1"/>
          <w:numId w:val="6"/>
        </w:numPr>
        <w:spacing w:before="0" w:after="160"/>
        <w:rPr>
          <w:lang w:eastAsia="es-ES"/>
        </w:rPr>
      </w:pPr>
      <w:r w:rsidRPr="006943BD">
        <w:t xml:space="preserve">Al pulsar el botón “Guardar”, los datos se persistirán en base de datos, siempre que se cumplan las validaciones definidas. </w:t>
      </w:r>
    </w:p>
    <w:p w14:paraId="4E2AFBC9" w14:textId="18AE71BD" w:rsidR="00EA2CFB" w:rsidRDefault="006943BD" w:rsidP="00C56FD2">
      <w:pPr>
        <w:pStyle w:val="Prrafodelista"/>
        <w:numPr>
          <w:ilvl w:val="1"/>
          <w:numId w:val="6"/>
        </w:numPr>
        <w:spacing w:before="0" w:after="160"/>
        <w:rPr>
          <w:lang w:eastAsia="es-ES"/>
        </w:rPr>
      </w:pPr>
      <w:r w:rsidRPr="006943BD">
        <w:t>Si al intentar guardar existe algún campo obligatorio sin informar en la pantalla de alta, la aplicación mostrará un mensaje de error</w:t>
      </w:r>
      <w:r w:rsidR="00A52EA3">
        <w:t xml:space="preserve"> por cada campo incompleto</w:t>
      </w:r>
      <w:r w:rsidRPr="006943BD">
        <w:t xml:space="preserve"> indicando </w:t>
      </w:r>
      <w:r w:rsidR="00A52EA3">
        <w:t>que es obligatorio (Este mensaje suele ser el que viene por defecto en los componentes de Medusa)</w:t>
      </w:r>
      <w:r w:rsidRPr="006943BD">
        <w:t xml:space="preserve">. </w:t>
      </w:r>
    </w:p>
    <w:p w14:paraId="357CE4FD" w14:textId="77777777" w:rsidR="00D4640E" w:rsidRDefault="00D4640E" w:rsidP="00D4640E">
      <w:pPr>
        <w:pStyle w:val="Prrafodelista"/>
        <w:keepNext/>
        <w:spacing w:before="0" w:after="160"/>
        <w:ind w:left="1440"/>
        <w:jc w:val="center"/>
      </w:pPr>
      <w:r w:rsidRPr="00D4640E">
        <w:rPr>
          <w:noProof/>
          <w:lang w:eastAsia="es-ES"/>
        </w:rPr>
        <w:drawing>
          <wp:inline distT="0" distB="0" distL="0" distR="0" wp14:anchorId="26DC496B" wp14:editId="3C341738">
            <wp:extent cx="4808220" cy="1425188"/>
            <wp:effectExtent l="0" t="0" r="0" b="3810"/>
            <wp:docPr id="700534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34848" name=""/>
                    <pic:cNvPicPr/>
                  </pic:nvPicPr>
                  <pic:blipFill>
                    <a:blip r:embed="rId30"/>
                    <a:stretch>
                      <a:fillRect/>
                    </a:stretch>
                  </pic:blipFill>
                  <pic:spPr>
                    <a:xfrm>
                      <a:off x="0" y="0"/>
                      <a:ext cx="4830254" cy="1431719"/>
                    </a:xfrm>
                    <a:prstGeom prst="rect">
                      <a:avLst/>
                    </a:prstGeom>
                  </pic:spPr>
                </pic:pic>
              </a:graphicData>
            </a:graphic>
          </wp:inline>
        </w:drawing>
      </w:r>
    </w:p>
    <w:p w14:paraId="2DE8C1A9" w14:textId="5048501D" w:rsidR="00724275" w:rsidRDefault="00D4640E" w:rsidP="00D4640E">
      <w:pPr>
        <w:pStyle w:val="Descripcin"/>
        <w:jc w:val="center"/>
        <w:rPr>
          <w:lang w:eastAsia="es-ES"/>
        </w:rPr>
      </w:pPr>
      <w:bookmarkStart w:id="52" w:name="_Toc236738995"/>
      <w:r>
        <w:t xml:space="preserve">Ilustración </w:t>
      </w:r>
      <w:r w:rsidR="0074562C">
        <w:fldChar w:fldCharType="begin"/>
      </w:r>
      <w:r w:rsidR="0074562C">
        <w:instrText xml:space="preserve"> SEQ Ilustración \* ARABIC </w:instrText>
      </w:r>
      <w:r w:rsidR="0074562C">
        <w:fldChar w:fldCharType="separate"/>
      </w:r>
      <w:r w:rsidR="00834339">
        <w:rPr>
          <w:noProof/>
        </w:rPr>
        <w:t>4</w:t>
      </w:r>
      <w:r w:rsidR="0074562C">
        <w:rPr>
          <w:noProof/>
        </w:rPr>
        <w:fldChar w:fldCharType="end"/>
      </w:r>
      <w:r w:rsidRPr="001F1DB6">
        <w:t xml:space="preserve"> - Ventana </w:t>
      </w:r>
      <w:r>
        <w:t>Nuevo Usuario</w:t>
      </w:r>
      <w:bookmarkEnd w:id="52"/>
    </w:p>
    <w:p w14:paraId="1972F43E" w14:textId="15F6CFF6" w:rsidR="00CF6813" w:rsidRDefault="00D4640E" w:rsidP="00D4640E">
      <w:pPr>
        <w:keepNext/>
        <w:spacing w:before="0" w:after="160"/>
      </w:pPr>
      <w:r>
        <w:lastRenderedPageBreak/>
        <w:t>La aplicación nos informará de que hay campos obligatorios que no hemos cumplimentado</w:t>
      </w:r>
    </w:p>
    <w:p w14:paraId="172E69AD" w14:textId="3E66FBCC" w:rsidR="00CF6813" w:rsidRDefault="00D4640E" w:rsidP="00CF6813">
      <w:pPr>
        <w:keepNext/>
        <w:spacing w:before="0" w:after="160"/>
        <w:jc w:val="center"/>
      </w:pPr>
      <w:r w:rsidRPr="00D4640E">
        <w:rPr>
          <w:noProof/>
        </w:rPr>
        <w:drawing>
          <wp:inline distT="0" distB="0" distL="0" distR="0" wp14:anchorId="0FD6A943" wp14:editId="2949C71A">
            <wp:extent cx="5760720" cy="1691640"/>
            <wp:effectExtent l="0" t="0" r="0" b="3810"/>
            <wp:docPr id="1961658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8047" name=""/>
                    <pic:cNvPicPr/>
                  </pic:nvPicPr>
                  <pic:blipFill>
                    <a:blip r:embed="rId31"/>
                    <a:stretch>
                      <a:fillRect/>
                    </a:stretch>
                  </pic:blipFill>
                  <pic:spPr>
                    <a:xfrm>
                      <a:off x="0" y="0"/>
                      <a:ext cx="5760720" cy="1691640"/>
                    </a:xfrm>
                    <a:prstGeom prst="rect">
                      <a:avLst/>
                    </a:prstGeom>
                  </pic:spPr>
                </pic:pic>
              </a:graphicData>
            </a:graphic>
          </wp:inline>
        </w:drawing>
      </w:r>
    </w:p>
    <w:p w14:paraId="0C743288" w14:textId="3EE7BE9B" w:rsidR="00A52EA3" w:rsidRDefault="00CF6813" w:rsidP="00CF6813">
      <w:pPr>
        <w:pStyle w:val="Descripcin"/>
        <w:jc w:val="center"/>
        <w:rPr>
          <w:highlight w:val="yellow"/>
          <w:lang w:eastAsia="es-ES"/>
        </w:rPr>
      </w:pPr>
      <w:bookmarkStart w:id="53" w:name="_Toc233882455"/>
      <w:bookmarkStart w:id="54" w:name="_Toc234570850"/>
      <w:r>
        <w:t xml:space="preserve">Ilustración </w:t>
      </w:r>
      <w:r w:rsidR="00D4640E">
        <w:t>5</w:t>
      </w:r>
      <w:r>
        <w:t xml:space="preserve"> - Ejemplo de error al guardar</w:t>
      </w:r>
      <w:bookmarkEnd w:id="53"/>
      <w:bookmarkEnd w:id="54"/>
    </w:p>
    <w:p w14:paraId="5CC46BE8" w14:textId="77777777" w:rsidR="005A0D93" w:rsidRDefault="005A0D93" w:rsidP="00CF763A">
      <w:pPr>
        <w:spacing w:before="0" w:after="160"/>
        <w:rPr>
          <w:lang w:eastAsia="es-ES"/>
        </w:rPr>
      </w:pPr>
    </w:p>
    <w:p w14:paraId="2BB9112B" w14:textId="1FABD8D4" w:rsidR="00D957A4" w:rsidRDefault="00D4640E" w:rsidP="00010E49">
      <w:pPr>
        <w:pStyle w:val="Ttulo3"/>
      </w:pPr>
      <w:bookmarkStart w:id="55" w:name="_Toc239844741"/>
      <w:r>
        <w:t>Consulta/Edición</w:t>
      </w:r>
      <w:r w:rsidR="00D957A4">
        <w:t xml:space="preserve"> de usuario registrado</w:t>
      </w:r>
      <w:bookmarkEnd w:id="55"/>
    </w:p>
    <w:p w14:paraId="1FF71448" w14:textId="66C8F481" w:rsidR="00D957A4" w:rsidRDefault="0021354C" w:rsidP="00CF763A">
      <w:pPr>
        <w:spacing w:before="0" w:after="160"/>
        <w:rPr>
          <w:lang w:eastAsia="es-ES"/>
        </w:rPr>
      </w:pPr>
      <w:r>
        <w:rPr>
          <w:lang w:eastAsia="es-ES"/>
        </w:rPr>
        <w:t xml:space="preserve">Para </w:t>
      </w:r>
      <w:r w:rsidR="00D4640E">
        <w:rPr>
          <w:lang w:eastAsia="es-ES"/>
        </w:rPr>
        <w:t>editar/actualizar</w:t>
      </w:r>
      <w:r>
        <w:rPr>
          <w:lang w:eastAsia="es-ES"/>
        </w:rPr>
        <w:t xml:space="preserve"> un usuario registrado pulsamos el icono en forma de </w:t>
      </w:r>
      <w:r w:rsidR="00D4640E">
        <w:rPr>
          <w:lang w:eastAsia="es-ES"/>
        </w:rPr>
        <w:t>lapicero</w:t>
      </w:r>
      <w:r>
        <w:rPr>
          <w:lang w:eastAsia="es-ES"/>
        </w:rPr>
        <w:t xml:space="preserve">, situado a la derecha del registro, desde la pantalla principal. </w:t>
      </w:r>
    </w:p>
    <w:p w14:paraId="6742AE73" w14:textId="77777777" w:rsidR="0021354C" w:rsidRDefault="0021354C" w:rsidP="00CF763A">
      <w:pPr>
        <w:spacing w:before="0" w:after="160"/>
        <w:rPr>
          <w:lang w:eastAsia="es-ES"/>
        </w:rPr>
      </w:pPr>
      <w:r>
        <w:rPr>
          <w:lang w:eastAsia="es-ES"/>
        </w:rPr>
        <w:t>Se visualizará todos los campos ya descritos en el registro del usuario con la diferencia de que:</w:t>
      </w:r>
    </w:p>
    <w:p w14:paraId="41895CD3" w14:textId="47189D1E" w:rsidR="0021354C" w:rsidRDefault="0021354C" w:rsidP="00C56FD2">
      <w:pPr>
        <w:pStyle w:val="Prrafodelista"/>
        <w:numPr>
          <w:ilvl w:val="0"/>
          <w:numId w:val="6"/>
        </w:numPr>
        <w:spacing w:before="0" w:after="160"/>
        <w:rPr>
          <w:lang w:eastAsia="es-ES"/>
        </w:rPr>
      </w:pPr>
      <w:r>
        <w:rPr>
          <w:lang w:eastAsia="es-ES"/>
        </w:rPr>
        <w:t>Todos los campos vendrán informados</w:t>
      </w:r>
    </w:p>
    <w:p w14:paraId="56A77095" w14:textId="22FC35C5" w:rsidR="0021354C" w:rsidRDefault="0021354C" w:rsidP="00C56FD2">
      <w:pPr>
        <w:pStyle w:val="Prrafodelista"/>
        <w:numPr>
          <w:ilvl w:val="0"/>
          <w:numId w:val="6"/>
        </w:numPr>
        <w:spacing w:before="0" w:after="160"/>
        <w:rPr>
          <w:lang w:eastAsia="es-ES"/>
        </w:rPr>
      </w:pPr>
      <w:r>
        <w:rPr>
          <w:lang w:eastAsia="es-ES"/>
        </w:rPr>
        <w:t>Ninguno de los campos será editable</w:t>
      </w:r>
    </w:p>
    <w:p w14:paraId="653DE75B" w14:textId="73C84C40" w:rsidR="0021354C" w:rsidRDefault="0021354C" w:rsidP="00C56FD2">
      <w:pPr>
        <w:pStyle w:val="Prrafodelista"/>
        <w:numPr>
          <w:ilvl w:val="0"/>
          <w:numId w:val="6"/>
        </w:numPr>
        <w:spacing w:before="0" w:after="160"/>
        <w:rPr>
          <w:lang w:eastAsia="es-ES"/>
        </w:rPr>
      </w:pPr>
      <w:r>
        <w:rPr>
          <w:lang w:eastAsia="es-ES"/>
        </w:rPr>
        <w:t>Solo dispone del botón volver</w:t>
      </w:r>
    </w:p>
    <w:p w14:paraId="4267CC3C" w14:textId="18962083" w:rsidR="00CF6813" w:rsidRDefault="00D4640E" w:rsidP="00CF6813">
      <w:pPr>
        <w:keepNext/>
        <w:spacing w:before="0" w:after="160"/>
        <w:jc w:val="center"/>
      </w:pPr>
      <w:r w:rsidRPr="00D4640E">
        <w:rPr>
          <w:noProof/>
        </w:rPr>
        <w:drawing>
          <wp:inline distT="0" distB="0" distL="0" distR="0" wp14:anchorId="526A021A" wp14:editId="117BCB77">
            <wp:extent cx="5760720" cy="1726565"/>
            <wp:effectExtent l="0" t="0" r="0" b="6985"/>
            <wp:docPr id="49635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8475" name=""/>
                    <pic:cNvPicPr/>
                  </pic:nvPicPr>
                  <pic:blipFill>
                    <a:blip r:embed="rId32"/>
                    <a:stretch>
                      <a:fillRect/>
                    </a:stretch>
                  </pic:blipFill>
                  <pic:spPr>
                    <a:xfrm>
                      <a:off x="0" y="0"/>
                      <a:ext cx="5760720" cy="1726565"/>
                    </a:xfrm>
                    <a:prstGeom prst="rect">
                      <a:avLst/>
                    </a:prstGeom>
                  </pic:spPr>
                </pic:pic>
              </a:graphicData>
            </a:graphic>
          </wp:inline>
        </w:drawing>
      </w:r>
    </w:p>
    <w:p w14:paraId="49E5F1D6" w14:textId="50F020BF" w:rsidR="0021354C" w:rsidRDefault="00CF6813" w:rsidP="00CF6813">
      <w:pPr>
        <w:pStyle w:val="Descripcin"/>
        <w:jc w:val="center"/>
        <w:rPr>
          <w:lang w:eastAsia="es-ES"/>
        </w:rPr>
      </w:pPr>
      <w:bookmarkStart w:id="56" w:name="_Toc233882456"/>
      <w:bookmarkStart w:id="57" w:name="_Toc234570851"/>
      <w:bookmarkStart w:id="58" w:name="_Toc236738996"/>
      <w:r>
        <w:t xml:space="preserve">Ilustración </w:t>
      </w:r>
      <w:r w:rsidR="0074562C">
        <w:fldChar w:fldCharType="begin"/>
      </w:r>
      <w:r w:rsidR="0074562C">
        <w:instrText xml:space="preserve"> SEQ Ilustración \* ARABIC </w:instrText>
      </w:r>
      <w:r w:rsidR="0074562C">
        <w:fldChar w:fldCharType="separate"/>
      </w:r>
      <w:r w:rsidR="00834339">
        <w:rPr>
          <w:noProof/>
        </w:rPr>
        <w:t>5</w:t>
      </w:r>
      <w:r w:rsidR="0074562C">
        <w:rPr>
          <w:noProof/>
        </w:rPr>
        <w:fldChar w:fldCharType="end"/>
      </w:r>
      <w:r>
        <w:t xml:space="preserve"> - Ventana Consulta de usuario</w:t>
      </w:r>
      <w:bookmarkEnd w:id="56"/>
      <w:bookmarkEnd w:id="57"/>
      <w:bookmarkEnd w:id="58"/>
    </w:p>
    <w:p w14:paraId="313F8DE1" w14:textId="77777777" w:rsidR="002C58A8" w:rsidRDefault="002C58A8" w:rsidP="002C58A8">
      <w:pPr>
        <w:spacing w:before="0" w:after="160"/>
        <w:jc w:val="center"/>
        <w:rPr>
          <w:lang w:eastAsia="es-ES"/>
        </w:rPr>
      </w:pPr>
    </w:p>
    <w:p w14:paraId="5F7C8452" w14:textId="524F4022" w:rsidR="00D957A4" w:rsidRDefault="00D957A4" w:rsidP="00010E49">
      <w:pPr>
        <w:pStyle w:val="Ttulo3"/>
      </w:pPr>
      <w:bookmarkStart w:id="59" w:name="_Toc239844742"/>
      <w:r>
        <w:t>Edición de usuario registrado</w:t>
      </w:r>
      <w:bookmarkEnd w:id="59"/>
    </w:p>
    <w:p w14:paraId="7897E778" w14:textId="594D0640" w:rsidR="0021354C" w:rsidRDefault="0021354C" w:rsidP="0021354C">
      <w:pPr>
        <w:spacing w:before="0" w:after="160"/>
        <w:rPr>
          <w:lang w:eastAsia="es-ES"/>
        </w:rPr>
      </w:pPr>
      <w:r>
        <w:rPr>
          <w:lang w:eastAsia="es-ES"/>
        </w:rPr>
        <w:t xml:space="preserve">Para editar un usuario registrado pulsamos el icono en forma de lápiz, situado a la derecha del registro, desde la pantalla principal. </w:t>
      </w:r>
    </w:p>
    <w:p w14:paraId="7697ECCA" w14:textId="3ED624BF" w:rsidR="0021354C" w:rsidRDefault="0021354C" w:rsidP="0021354C">
      <w:pPr>
        <w:spacing w:before="0" w:after="160"/>
        <w:rPr>
          <w:lang w:eastAsia="es-ES"/>
        </w:rPr>
      </w:pPr>
      <w:r>
        <w:rPr>
          <w:lang w:eastAsia="es-ES"/>
        </w:rPr>
        <w:t>Se visualizará todos los campos ya descritos en el registro del usuario donde:</w:t>
      </w:r>
    </w:p>
    <w:p w14:paraId="3D63E783" w14:textId="77777777" w:rsidR="0021354C" w:rsidRDefault="0021354C" w:rsidP="00C56FD2">
      <w:pPr>
        <w:pStyle w:val="Prrafodelista"/>
        <w:numPr>
          <w:ilvl w:val="0"/>
          <w:numId w:val="6"/>
        </w:numPr>
        <w:spacing w:before="0" w:after="160"/>
        <w:rPr>
          <w:lang w:eastAsia="es-ES"/>
        </w:rPr>
      </w:pPr>
      <w:r>
        <w:rPr>
          <w:lang w:eastAsia="es-ES"/>
        </w:rPr>
        <w:t>Todos los campos vendrán informados</w:t>
      </w:r>
    </w:p>
    <w:p w14:paraId="3CB5563F" w14:textId="36401015" w:rsidR="0021354C" w:rsidRDefault="0021354C" w:rsidP="00C56FD2">
      <w:pPr>
        <w:pStyle w:val="Prrafodelista"/>
        <w:numPr>
          <w:ilvl w:val="0"/>
          <w:numId w:val="6"/>
        </w:numPr>
        <w:spacing w:before="0" w:after="160"/>
        <w:rPr>
          <w:lang w:eastAsia="es-ES"/>
        </w:rPr>
      </w:pPr>
      <w:r>
        <w:rPr>
          <w:lang w:eastAsia="es-ES"/>
        </w:rPr>
        <w:lastRenderedPageBreak/>
        <w:t>Habrá campos editables y otros no editables</w:t>
      </w:r>
    </w:p>
    <w:p w14:paraId="569A8F9A" w14:textId="77777777" w:rsidR="0021354C" w:rsidRDefault="0021354C" w:rsidP="00C56FD2">
      <w:pPr>
        <w:pStyle w:val="Prrafodelista"/>
        <w:numPr>
          <w:ilvl w:val="0"/>
          <w:numId w:val="6"/>
        </w:numPr>
        <w:spacing w:before="0" w:after="160"/>
        <w:rPr>
          <w:lang w:eastAsia="es-ES"/>
        </w:rPr>
      </w:pPr>
      <w:r>
        <w:rPr>
          <w:lang w:eastAsia="es-ES"/>
        </w:rPr>
        <w:t xml:space="preserve">Dispone de los botones: </w:t>
      </w:r>
    </w:p>
    <w:p w14:paraId="79D43187" w14:textId="77777777" w:rsidR="003E7A9E" w:rsidRDefault="0021354C" w:rsidP="00C56FD2">
      <w:pPr>
        <w:pStyle w:val="Prrafodelista"/>
        <w:numPr>
          <w:ilvl w:val="1"/>
          <w:numId w:val="6"/>
        </w:numPr>
        <w:spacing w:before="0" w:after="160"/>
        <w:rPr>
          <w:lang w:eastAsia="es-ES"/>
        </w:rPr>
      </w:pPr>
      <w:r>
        <w:rPr>
          <w:lang w:eastAsia="es-ES"/>
        </w:rPr>
        <w:t>Volver</w:t>
      </w:r>
    </w:p>
    <w:p w14:paraId="6943B72A" w14:textId="2DF1B9FE" w:rsidR="003E7A9E" w:rsidRDefault="003E7A9E" w:rsidP="00C56FD2">
      <w:pPr>
        <w:pStyle w:val="Prrafodelista"/>
        <w:numPr>
          <w:ilvl w:val="2"/>
          <w:numId w:val="6"/>
        </w:numPr>
        <w:spacing w:before="0" w:after="160"/>
        <w:rPr>
          <w:lang w:eastAsia="es-ES"/>
        </w:rPr>
      </w:pPr>
      <w:r w:rsidRPr="003E7A9E">
        <w:t>Al pulsar el botón “</w:t>
      </w:r>
      <w:r w:rsidR="00D4640E">
        <w:t>Cancelar</w:t>
      </w:r>
      <w:r w:rsidRPr="003E7A9E">
        <w:t xml:space="preserve">”, se regresará a la pantalla principal de gestión de usuarios sin guardar los cambios. </w:t>
      </w:r>
    </w:p>
    <w:p w14:paraId="25099352" w14:textId="77777777" w:rsidR="003E7A9E" w:rsidRDefault="0021354C" w:rsidP="00C56FD2">
      <w:pPr>
        <w:pStyle w:val="Prrafodelista"/>
        <w:numPr>
          <w:ilvl w:val="1"/>
          <w:numId w:val="6"/>
        </w:numPr>
        <w:spacing w:before="0" w:after="160"/>
        <w:rPr>
          <w:lang w:eastAsia="es-ES"/>
        </w:rPr>
      </w:pPr>
      <w:r>
        <w:rPr>
          <w:lang w:eastAsia="es-ES"/>
        </w:rPr>
        <w:t>Guardar</w:t>
      </w:r>
    </w:p>
    <w:p w14:paraId="5E519B06" w14:textId="334F9853" w:rsidR="003E7A9E" w:rsidRDefault="003E7A9E" w:rsidP="00C56FD2">
      <w:pPr>
        <w:pStyle w:val="Prrafodelista"/>
        <w:numPr>
          <w:ilvl w:val="2"/>
          <w:numId w:val="6"/>
        </w:numPr>
        <w:spacing w:before="0" w:after="160"/>
        <w:rPr>
          <w:lang w:eastAsia="es-ES"/>
        </w:rPr>
      </w:pPr>
      <w:r w:rsidRPr="003E7A9E">
        <w:t>Al pulsar el botón “</w:t>
      </w:r>
      <w:r w:rsidR="00D4640E">
        <w:t>Actualizar</w:t>
      </w:r>
      <w:r w:rsidRPr="003E7A9E">
        <w:t xml:space="preserve">”, se persistirán en base de datos los cambios realizados, siempre que se cumplan las validaciones definidas. </w:t>
      </w:r>
    </w:p>
    <w:p w14:paraId="2232F3CC" w14:textId="77777777" w:rsidR="0021354C" w:rsidRDefault="0021354C" w:rsidP="0021354C">
      <w:pPr>
        <w:spacing w:before="0" w:after="160"/>
        <w:rPr>
          <w:lang w:eastAsia="es-ES"/>
        </w:rPr>
      </w:pPr>
    </w:p>
    <w:p w14:paraId="1996467C" w14:textId="61B5FA48" w:rsidR="0021354C" w:rsidRDefault="0021354C" w:rsidP="0021354C">
      <w:pPr>
        <w:spacing w:before="0" w:after="160"/>
        <w:rPr>
          <w:lang w:eastAsia="es-ES"/>
        </w:rPr>
      </w:pPr>
      <w:r>
        <w:rPr>
          <w:lang w:eastAsia="es-ES"/>
        </w:rPr>
        <w:t>A continuación, se muestra la disposición de campos y su comportamiento:</w:t>
      </w:r>
    </w:p>
    <w:p w14:paraId="1D4F8C2D" w14:textId="77777777" w:rsidR="0021354C" w:rsidRDefault="0021354C" w:rsidP="00C56FD2">
      <w:pPr>
        <w:pStyle w:val="Prrafodelista"/>
        <w:numPr>
          <w:ilvl w:val="0"/>
          <w:numId w:val="7"/>
        </w:numPr>
        <w:spacing w:before="0" w:after="160"/>
        <w:rPr>
          <w:lang w:eastAsia="es-ES"/>
        </w:rPr>
      </w:pPr>
      <w:r>
        <w:rPr>
          <w:lang w:eastAsia="es-ES"/>
        </w:rPr>
        <w:t>Estado</w:t>
      </w:r>
    </w:p>
    <w:p w14:paraId="0FC16308" w14:textId="1610D753" w:rsidR="0021354C" w:rsidRDefault="0021354C" w:rsidP="00C56FD2">
      <w:pPr>
        <w:pStyle w:val="Prrafodelista"/>
        <w:numPr>
          <w:ilvl w:val="1"/>
          <w:numId w:val="7"/>
        </w:numPr>
        <w:spacing w:before="0" w:after="160"/>
        <w:rPr>
          <w:lang w:eastAsia="es-ES"/>
        </w:rPr>
      </w:pPr>
      <w:r>
        <w:rPr>
          <w:lang w:eastAsia="es-ES"/>
        </w:rPr>
        <w:t xml:space="preserve">Campo editable, </w:t>
      </w:r>
      <w:r w:rsidR="00D4640E">
        <w:rPr>
          <w:lang w:eastAsia="es-ES"/>
        </w:rPr>
        <w:t>Check Box</w:t>
      </w:r>
      <w:r>
        <w:rPr>
          <w:lang w:eastAsia="es-ES"/>
        </w:rPr>
        <w:t xml:space="preserve"> Activo / Inactivo (requerido)</w:t>
      </w:r>
    </w:p>
    <w:p w14:paraId="0900E4BB" w14:textId="1DE25401" w:rsidR="0021354C" w:rsidRDefault="0021354C" w:rsidP="00C56FD2">
      <w:pPr>
        <w:pStyle w:val="Prrafodelista"/>
        <w:numPr>
          <w:ilvl w:val="0"/>
          <w:numId w:val="7"/>
        </w:numPr>
        <w:spacing w:before="0" w:after="160"/>
        <w:rPr>
          <w:lang w:eastAsia="es-ES"/>
        </w:rPr>
      </w:pPr>
      <w:r>
        <w:rPr>
          <w:lang w:eastAsia="es-ES"/>
        </w:rPr>
        <w:t>Datos personales</w:t>
      </w:r>
    </w:p>
    <w:p w14:paraId="02537D9B" w14:textId="0A0D6881" w:rsidR="0021354C" w:rsidRDefault="0021354C" w:rsidP="00C56FD2">
      <w:pPr>
        <w:pStyle w:val="Prrafodelista"/>
        <w:numPr>
          <w:ilvl w:val="1"/>
          <w:numId w:val="7"/>
        </w:numPr>
        <w:spacing w:before="0" w:after="160"/>
        <w:rPr>
          <w:lang w:eastAsia="es-ES"/>
        </w:rPr>
      </w:pPr>
      <w:r>
        <w:rPr>
          <w:lang w:eastAsia="es-ES"/>
        </w:rPr>
        <w:t>NIF (no editable)</w:t>
      </w:r>
    </w:p>
    <w:p w14:paraId="5806421A" w14:textId="13E0B12A" w:rsidR="0021354C" w:rsidRDefault="0021354C" w:rsidP="00C56FD2">
      <w:pPr>
        <w:pStyle w:val="Prrafodelista"/>
        <w:numPr>
          <w:ilvl w:val="1"/>
          <w:numId w:val="7"/>
        </w:numPr>
        <w:spacing w:before="0" w:after="160"/>
        <w:rPr>
          <w:lang w:eastAsia="es-ES"/>
        </w:rPr>
      </w:pPr>
      <w:r>
        <w:rPr>
          <w:lang w:eastAsia="es-ES"/>
        </w:rPr>
        <w:t>ID (no editable)</w:t>
      </w:r>
    </w:p>
    <w:p w14:paraId="0322D264" w14:textId="6B5AEB5D" w:rsidR="0021354C" w:rsidRDefault="0021354C" w:rsidP="00C56FD2">
      <w:pPr>
        <w:pStyle w:val="Prrafodelista"/>
        <w:numPr>
          <w:ilvl w:val="1"/>
          <w:numId w:val="7"/>
        </w:numPr>
        <w:spacing w:before="0" w:after="160"/>
        <w:rPr>
          <w:lang w:eastAsia="es-ES"/>
        </w:rPr>
      </w:pPr>
      <w:r>
        <w:rPr>
          <w:lang w:eastAsia="es-ES"/>
        </w:rPr>
        <w:t>Nombre (no editable)</w:t>
      </w:r>
    </w:p>
    <w:p w14:paraId="69EE02DE" w14:textId="400D38D6" w:rsidR="0021354C" w:rsidRDefault="0021354C" w:rsidP="00C56FD2">
      <w:pPr>
        <w:pStyle w:val="Prrafodelista"/>
        <w:numPr>
          <w:ilvl w:val="1"/>
          <w:numId w:val="7"/>
        </w:numPr>
        <w:spacing w:before="0" w:after="160"/>
        <w:rPr>
          <w:lang w:eastAsia="es-ES"/>
        </w:rPr>
      </w:pPr>
      <w:r>
        <w:rPr>
          <w:lang w:eastAsia="es-ES"/>
        </w:rPr>
        <w:t>Mail (no editable)</w:t>
      </w:r>
    </w:p>
    <w:p w14:paraId="6AF0F5DC" w14:textId="108938BC" w:rsidR="0021354C" w:rsidRDefault="00D4640E" w:rsidP="00C56FD2">
      <w:pPr>
        <w:pStyle w:val="Prrafodelista"/>
        <w:numPr>
          <w:ilvl w:val="0"/>
          <w:numId w:val="7"/>
        </w:numPr>
        <w:spacing w:before="0" w:after="160"/>
        <w:rPr>
          <w:lang w:eastAsia="es-ES"/>
        </w:rPr>
      </w:pPr>
      <w:r>
        <w:rPr>
          <w:lang w:eastAsia="es-ES"/>
        </w:rPr>
        <w:t>Rol</w:t>
      </w:r>
    </w:p>
    <w:p w14:paraId="3914E964" w14:textId="6AC7FC67" w:rsidR="0021354C" w:rsidRDefault="0021354C" w:rsidP="00C56FD2">
      <w:pPr>
        <w:pStyle w:val="Prrafodelista"/>
        <w:numPr>
          <w:ilvl w:val="1"/>
          <w:numId w:val="7"/>
        </w:numPr>
        <w:spacing w:before="0" w:after="160"/>
        <w:rPr>
          <w:lang w:eastAsia="es-ES"/>
        </w:rPr>
      </w:pPr>
      <w:r>
        <w:rPr>
          <w:lang w:eastAsia="es-ES"/>
        </w:rPr>
        <w:t>Selección de</w:t>
      </w:r>
      <w:r w:rsidR="00D4640E">
        <w:rPr>
          <w:lang w:eastAsia="es-ES"/>
        </w:rPr>
        <w:t>l</w:t>
      </w:r>
      <w:r>
        <w:rPr>
          <w:lang w:eastAsia="es-ES"/>
        </w:rPr>
        <w:t xml:space="preserve"> rol mediante </w:t>
      </w:r>
      <w:r w:rsidR="00D4640E">
        <w:rPr>
          <w:lang w:eastAsia="es-ES"/>
        </w:rPr>
        <w:t>de la lista de roles</w:t>
      </w:r>
      <w:r>
        <w:rPr>
          <w:lang w:eastAsia="es-ES"/>
        </w:rPr>
        <w:t xml:space="preserve"> (requerido)</w:t>
      </w:r>
    </w:p>
    <w:p w14:paraId="724A6D87" w14:textId="06580EAD" w:rsidR="0021354C" w:rsidRDefault="0021354C" w:rsidP="00C56FD2">
      <w:pPr>
        <w:pStyle w:val="Prrafodelista"/>
        <w:numPr>
          <w:ilvl w:val="1"/>
          <w:numId w:val="7"/>
        </w:numPr>
        <w:spacing w:before="0" w:after="160"/>
        <w:rPr>
          <w:lang w:eastAsia="es-ES"/>
        </w:rPr>
      </w:pPr>
      <w:r>
        <w:rPr>
          <w:lang w:eastAsia="es-ES"/>
        </w:rPr>
        <w:t xml:space="preserve">Selecciones posibles: Administrador, </w:t>
      </w:r>
      <w:r w:rsidR="00D4640E">
        <w:rPr>
          <w:lang w:eastAsia="es-ES"/>
        </w:rPr>
        <w:t>Usuario AGTI</w:t>
      </w:r>
      <w:r>
        <w:rPr>
          <w:lang w:eastAsia="es-ES"/>
        </w:rPr>
        <w:t xml:space="preserve">, </w:t>
      </w:r>
      <w:r w:rsidR="00D4640E">
        <w:rPr>
          <w:lang w:eastAsia="es-ES"/>
        </w:rPr>
        <w:t>Usuario APID</w:t>
      </w:r>
      <w:r>
        <w:rPr>
          <w:lang w:eastAsia="es-ES"/>
        </w:rPr>
        <w:t xml:space="preserve">, </w:t>
      </w:r>
      <w:r w:rsidR="00D4640E">
        <w:rPr>
          <w:lang w:eastAsia="es-ES"/>
        </w:rPr>
        <w:t>Usuario DGAM, Usuario Préstamo (Temporal)</w:t>
      </w:r>
    </w:p>
    <w:p w14:paraId="59BF327F" w14:textId="4DA36C28" w:rsidR="00CF6813" w:rsidRDefault="00D4640E" w:rsidP="00CF6813">
      <w:pPr>
        <w:keepNext/>
        <w:spacing w:before="0" w:after="160"/>
        <w:jc w:val="center"/>
      </w:pPr>
      <w:r w:rsidRPr="00D4640E">
        <w:rPr>
          <w:noProof/>
        </w:rPr>
        <w:drawing>
          <wp:inline distT="0" distB="0" distL="0" distR="0" wp14:anchorId="11791174" wp14:editId="41F43763">
            <wp:extent cx="5760720" cy="1687830"/>
            <wp:effectExtent l="0" t="0" r="0" b="7620"/>
            <wp:docPr id="1020091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1490" name=""/>
                    <pic:cNvPicPr/>
                  </pic:nvPicPr>
                  <pic:blipFill>
                    <a:blip r:embed="rId33"/>
                    <a:stretch>
                      <a:fillRect/>
                    </a:stretch>
                  </pic:blipFill>
                  <pic:spPr>
                    <a:xfrm>
                      <a:off x="0" y="0"/>
                      <a:ext cx="5760720" cy="1687830"/>
                    </a:xfrm>
                    <a:prstGeom prst="rect">
                      <a:avLst/>
                    </a:prstGeom>
                  </pic:spPr>
                </pic:pic>
              </a:graphicData>
            </a:graphic>
          </wp:inline>
        </w:drawing>
      </w:r>
    </w:p>
    <w:p w14:paraId="496DC482" w14:textId="20DC727D" w:rsidR="0021354C" w:rsidRDefault="00CF6813" w:rsidP="00CF6813">
      <w:pPr>
        <w:pStyle w:val="Descripcin"/>
        <w:jc w:val="center"/>
        <w:rPr>
          <w:lang w:eastAsia="es-ES"/>
        </w:rPr>
      </w:pPr>
      <w:bookmarkStart w:id="60" w:name="_Toc233882457"/>
      <w:bookmarkStart w:id="61" w:name="_Toc234570852"/>
      <w:bookmarkStart w:id="62" w:name="_Toc236738997"/>
      <w:r>
        <w:t xml:space="preserve">Ilustración </w:t>
      </w:r>
      <w:r w:rsidR="0074562C">
        <w:fldChar w:fldCharType="begin"/>
      </w:r>
      <w:r w:rsidR="0074562C">
        <w:instrText xml:space="preserve"> SEQ Ilustración \* ARABIC </w:instrText>
      </w:r>
      <w:r w:rsidR="0074562C">
        <w:fldChar w:fldCharType="separate"/>
      </w:r>
      <w:r w:rsidR="00834339">
        <w:rPr>
          <w:noProof/>
        </w:rPr>
        <w:t>6</w:t>
      </w:r>
      <w:r w:rsidR="0074562C">
        <w:rPr>
          <w:noProof/>
        </w:rPr>
        <w:fldChar w:fldCharType="end"/>
      </w:r>
      <w:r>
        <w:t xml:space="preserve"> - Ventana Edición usuario</w:t>
      </w:r>
      <w:bookmarkEnd w:id="60"/>
      <w:bookmarkEnd w:id="61"/>
      <w:bookmarkEnd w:id="62"/>
    </w:p>
    <w:p w14:paraId="7FE1123B" w14:textId="77777777" w:rsidR="00D957A4" w:rsidRDefault="00D957A4" w:rsidP="00CF763A">
      <w:pPr>
        <w:spacing w:before="0" w:after="160"/>
        <w:rPr>
          <w:lang w:eastAsia="es-ES"/>
        </w:rPr>
      </w:pPr>
    </w:p>
    <w:p w14:paraId="08643D48" w14:textId="77777777" w:rsidR="005A0D93" w:rsidRDefault="005A0D93" w:rsidP="00CF763A">
      <w:pPr>
        <w:spacing w:before="0" w:after="160"/>
        <w:rPr>
          <w:lang w:eastAsia="es-ES"/>
        </w:rPr>
      </w:pPr>
    </w:p>
    <w:p w14:paraId="323002D2" w14:textId="155B5533" w:rsidR="00D957A4" w:rsidRDefault="00D957A4" w:rsidP="00010E49">
      <w:pPr>
        <w:pStyle w:val="Ttulo3"/>
      </w:pPr>
      <w:bookmarkStart w:id="63" w:name="_Toc239844743"/>
      <w:r>
        <w:t>Descarga del listado de usuarios</w:t>
      </w:r>
      <w:bookmarkEnd w:id="63"/>
    </w:p>
    <w:p w14:paraId="6493174A" w14:textId="5C973742" w:rsidR="008E3BA1" w:rsidRDefault="00493DBE" w:rsidP="008E3BA1">
      <w:pPr>
        <w:rPr>
          <w:lang w:eastAsia="es-ES"/>
        </w:rPr>
      </w:pPr>
      <w:r>
        <w:rPr>
          <w:lang w:eastAsia="es-ES"/>
        </w:rPr>
        <w:t xml:space="preserve">Desde la pantalla principal también podremos descargar el listado de usuarios registrados, siempre que haya algún dato. </w:t>
      </w:r>
    </w:p>
    <w:p w14:paraId="3669A6B4" w14:textId="423C8D8C" w:rsidR="00493DBE" w:rsidRDefault="00493DBE" w:rsidP="008E3BA1">
      <w:pPr>
        <w:rPr>
          <w:lang w:eastAsia="es-ES"/>
        </w:rPr>
      </w:pPr>
      <w:r>
        <w:rPr>
          <w:lang w:eastAsia="es-ES"/>
        </w:rPr>
        <w:t>Se podrá descargar (o exportar) en dos tipos de formatos:</w:t>
      </w:r>
    </w:p>
    <w:p w14:paraId="65C98F79" w14:textId="2CE48217" w:rsidR="00493DBE" w:rsidRDefault="00493DBE" w:rsidP="00C56FD2">
      <w:pPr>
        <w:pStyle w:val="Prrafodelista"/>
        <w:numPr>
          <w:ilvl w:val="0"/>
          <w:numId w:val="9"/>
        </w:numPr>
        <w:rPr>
          <w:lang w:eastAsia="es-ES"/>
        </w:rPr>
      </w:pPr>
      <w:r>
        <w:rPr>
          <w:lang w:eastAsia="es-ES"/>
        </w:rPr>
        <w:t>CSV</w:t>
      </w:r>
    </w:p>
    <w:p w14:paraId="4861EF3D" w14:textId="6D8D9CB6" w:rsidR="00493DBE" w:rsidRDefault="00493DBE" w:rsidP="00C56FD2">
      <w:pPr>
        <w:pStyle w:val="Prrafodelista"/>
        <w:numPr>
          <w:ilvl w:val="0"/>
          <w:numId w:val="9"/>
        </w:numPr>
        <w:rPr>
          <w:lang w:eastAsia="es-ES"/>
        </w:rPr>
      </w:pPr>
      <w:r>
        <w:rPr>
          <w:lang w:eastAsia="es-ES"/>
        </w:rPr>
        <w:lastRenderedPageBreak/>
        <w:t>XLS</w:t>
      </w:r>
    </w:p>
    <w:p w14:paraId="62BFDC0E" w14:textId="0445B8DE" w:rsidR="00493DBE" w:rsidRDefault="00493DBE" w:rsidP="00493DBE">
      <w:pPr>
        <w:rPr>
          <w:lang w:eastAsia="es-ES"/>
        </w:rPr>
      </w:pPr>
      <w:r>
        <w:rPr>
          <w:lang w:eastAsia="es-ES"/>
        </w:rPr>
        <w:t>La exportación tendrá en cuenta los filtros utilizados en el listado, pero no tendrá en cuenta la paginación, es decir, descarga todo el listado con los filtros añadidos, en caso de haberse añadido alguno.</w:t>
      </w:r>
    </w:p>
    <w:p w14:paraId="717935CE" w14:textId="60AC258D" w:rsidR="00493DBE" w:rsidRDefault="00493DBE" w:rsidP="00493DBE">
      <w:pPr>
        <w:rPr>
          <w:lang w:eastAsia="es-ES"/>
        </w:rPr>
      </w:pPr>
      <w:r>
        <w:rPr>
          <w:lang w:eastAsia="es-ES"/>
        </w:rPr>
        <w:t>Manteniendo la funcionalidad del resto de la aplicación, al pulsar en uno de los botones de descarga el sistema nos mostrará un mensaje de confirmación para la descarga, donde tendrá las opciones de aceptar la descarga o deshacer la acción.</w:t>
      </w:r>
    </w:p>
    <w:p w14:paraId="099D9DEC" w14:textId="58D8BDCB" w:rsidR="00CF6813" w:rsidRDefault="008C1761" w:rsidP="00CF6813">
      <w:pPr>
        <w:keepNext/>
      </w:pPr>
      <w:r>
        <w:rPr>
          <w:noProof/>
        </w:rPr>
        <w:drawing>
          <wp:inline distT="0" distB="0" distL="0" distR="0" wp14:anchorId="35B7D7DE" wp14:editId="719E16AC">
            <wp:extent cx="5753100" cy="2724150"/>
            <wp:effectExtent l="0" t="0" r="0" b="0"/>
            <wp:docPr id="59678539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2724150"/>
                    </a:xfrm>
                    <a:prstGeom prst="rect">
                      <a:avLst/>
                    </a:prstGeom>
                    <a:noFill/>
                    <a:ln>
                      <a:noFill/>
                    </a:ln>
                  </pic:spPr>
                </pic:pic>
              </a:graphicData>
            </a:graphic>
          </wp:inline>
        </w:drawing>
      </w:r>
    </w:p>
    <w:p w14:paraId="46800E0E" w14:textId="20F94E6A" w:rsidR="00590C69" w:rsidRDefault="00CF6813" w:rsidP="00CF6813">
      <w:pPr>
        <w:pStyle w:val="Descripcin"/>
        <w:jc w:val="center"/>
      </w:pPr>
      <w:bookmarkStart w:id="64" w:name="_Toc233882458"/>
      <w:bookmarkStart w:id="65" w:name="_Toc234570853"/>
      <w:bookmarkStart w:id="66" w:name="_Toc236738998"/>
      <w:r>
        <w:t xml:space="preserve">Ilustración </w:t>
      </w:r>
      <w:r w:rsidR="0074562C">
        <w:fldChar w:fldCharType="begin"/>
      </w:r>
      <w:r w:rsidR="0074562C">
        <w:instrText xml:space="preserve"> SEQ Ilustración \* ARABIC </w:instrText>
      </w:r>
      <w:r w:rsidR="0074562C">
        <w:fldChar w:fldCharType="separate"/>
      </w:r>
      <w:r w:rsidR="00834339">
        <w:rPr>
          <w:noProof/>
        </w:rPr>
        <w:t>7</w:t>
      </w:r>
      <w:r w:rsidR="0074562C">
        <w:rPr>
          <w:noProof/>
        </w:rPr>
        <w:fldChar w:fldCharType="end"/>
      </w:r>
      <w:r>
        <w:t xml:space="preserve"> - Botones de exportar</w:t>
      </w:r>
      <w:bookmarkEnd w:id="64"/>
      <w:bookmarkEnd w:id="65"/>
      <w:bookmarkEnd w:id="66"/>
    </w:p>
    <w:p w14:paraId="52426ABB" w14:textId="77777777" w:rsidR="00CF6813" w:rsidRPr="00CF6813" w:rsidRDefault="00CF6813" w:rsidP="00CF6813"/>
    <w:p w14:paraId="0B71CC30" w14:textId="77777777" w:rsidR="00CF6813" w:rsidRDefault="00590C69" w:rsidP="00CF6813">
      <w:pPr>
        <w:keepNext/>
        <w:jc w:val="center"/>
      </w:pPr>
      <w:r w:rsidRPr="00590C69">
        <w:rPr>
          <w:noProof/>
          <w:lang w:eastAsia="es-ES"/>
        </w:rPr>
        <w:drawing>
          <wp:inline distT="0" distB="0" distL="0" distR="0" wp14:anchorId="3ADB35CB" wp14:editId="26D02F56">
            <wp:extent cx="3225800" cy="1539007"/>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36989" cy="1544345"/>
                    </a:xfrm>
                    <a:prstGeom prst="rect">
                      <a:avLst/>
                    </a:prstGeom>
                  </pic:spPr>
                </pic:pic>
              </a:graphicData>
            </a:graphic>
          </wp:inline>
        </w:drawing>
      </w:r>
    </w:p>
    <w:p w14:paraId="479EC02C" w14:textId="07929DA5" w:rsidR="00590C69" w:rsidRDefault="00CF6813" w:rsidP="00CF6813">
      <w:pPr>
        <w:pStyle w:val="Descripcin"/>
        <w:jc w:val="center"/>
        <w:rPr>
          <w:lang w:eastAsia="es-ES"/>
        </w:rPr>
      </w:pPr>
      <w:bookmarkStart w:id="67" w:name="_Toc233882459"/>
      <w:bookmarkStart w:id="68" w:name="_Toc234570854"/>
      <w:bookmarkStart w:id="69" w:name="_Toc236738999"/>
      <w:r>
        <w:t xml:space="preserve">Ilustración </w:t>
      </w:r>
      <w:r w:rsidR="0074562C">
        <w:fldChar w:fldCharType="begin"/>
      </w:r>
      <w:r w:rsidR="0074562C">
        <w:instrText xml:space="preserve"> SEQ Ilustración \* ARABIC </w:instrText>
      </w:r>
      <w:r w:rsidR="0074562C">
        <w:fldChar w:fldCharType="separate"/>
      </w:r>
      <w:r w:rsidR="00834339">
        <w:rPr>
          <w:noProof/>
        </w:rPr>
        <w:t>8</w:t>
      </w:r>
      <w:r w:rsidR="0074562C">
        <w:rPr>
          <w:noProof/>
        </w:rPr>
        <w:fldChar w:fldCharType="end"/>
      </w:r>
      <w:r>
        <w:t xml:space="preserve"> - Confirmación exportar</w:t>
      </w:r>
      <w:bookmarkEnd w:id="67"/>
      <w:bookmarkEnd w:id="68"/>
      <w:bookmarkEnd w:id="69"/>
    </w:p>
    <w:p w14:paraId="0D4E213D" w14:textId="77777777" w:rsidR="00493DBE" w:rsidRDefault="00493DBE" w:rsidP="008E3BA1">
      <w:pPr>
        <w:rPr>
          <w:lang w:eastAsia="es-ES"/>
        </w:rPr>
      </w:pPr>
    </w:p>
    <w:p w14:paraId="3B992B5C" w14:textId="4807C10A" w:rsidR="008E3BA1" w:rsidRDefault="008E3BA1" w:rsidP="00010E49">
      <w:pPr>
        <w:pStyle w:val="Ttulo3"/>
      </w:pPr>
      <w:bookmarkStart w:id="70" w:name="_Toc239844744"/>
      <w:r>
        <w:t>Navegación y filtrado del listado de usuarios</w:t>
      </w:r>
      <w:bookmarkEnd w:id="70"/>
    </w:p>
    <w:p w14:paraId="556145AC" w14:textId="111C8FF0" w:rsidR="008E3BA1" w:rsidRDefault="00A8691C" w:rsidP="008E3BA1">
      <w:pPr>
        <w:rPr>
          <w:lang w:eastAsia="es-ES"/>
        </w:rPr>
      </w:pPr>
      <w:r>
        <w:rPr>
          <w:lang w:eastAsia="es-ES"/>
        </w:rPr>
        <w:t xml:space="preserve">Para mejorar la visibilidad de registros del listado de usuarios se implementa navegación por páginas y filtrado a nivel de cada columna. </w:t>
      </w:r>
    </w:p>
    <w:p w14:paraId="6A6B7BCD" w14:textId="0CEA9D20" w:rsidR="00A8691C" w:rsidRDefault="00A8691C" w:rsidP="008E3BA1">
      <w:pPr>
        <w:rPr>
          <w:lang w:eastAsia="es-ES"/>
        </w:rPr>
      </w:pPr>
      <w:r>
        <w:rPr>
          <w:lang w:eastAsia="es-ES"/>
        </w:rPr>
        <w:t xml:space="preserve">La navegación muestra un número determinado de registros </w:t>
      </w:r>
      <w:r w:rsidR="00A6441E">
        <w:rPr>
          <w:lang w:eastAsia="es-ES"/>
        </w:rPr>
        <w:t>por página, permitiendo cambiar la página visible, así como el total que se quiere visualizar.</w:t>
      </w:r>
    </w:p>
    <w:p w14:paraId="7B07D78C" w14:textId="2AEB9EBC" w:rsidR="00A6441E" w:rsidRDefault="00A6441E" w:rsidP="008E3BA1">
      <w:pPr>
        <w:rPr>
          <w:lang w:eastAsia="es-ES"/>
        </w:rPr>
      </w:pPr>
      <w:r>
        <w:rPr>
          <w:lang w:eastAsia="es-ES"/>
        </w:rPr>
        <w:lastRenderedPageBreak/>
        <w:t xml:space="preserve">El filtrado permite ver los registros que coincidan con los caracteres introducidos en </w:t>
      </w:r>
      <w:r w:rsidR="00AB1ABD">
        <w:rPr>
          <w:lang w:eastAsia="es-ES"/>
        </w:rPr>
        <w:t>una columna o combinación de varias.</w:t>
      </w:r>
    </w:p>
    <w:p w14:paraId="178277E6" w14:textId="288044F4" w:rsidR="00AB1ABD" w:rsidRPr="008E3BA1" w:rsidRDefault="00AB1ABD" w:rsidP="008E3BA1">
      <w:pPr>
        <w:rPr>
          <w:lang w:eastAsia="es-ES"/>
        </w:rPr>
      </w:pPr>
      <w:r>
        <w:rPr>
          <w:lang w:eastAsia="es-ES"/>
        </w:rPr>
        <w:t>El comportamiento implementado de navegación y filtros coincide con el resto de listados y tablas de toda la aplicación.</w:t>
      </w:r>
    </w:p>
    <w:p w14:paraId="303F7BF4" w14:textId="19548216" w:rsidR="00CF6813" w:rsidRDefault="008C1761" w:rsidP="00CF6813">
      <w:pPr>
        <w:keepNext/>
        <w:spacing w:before="0" w:after="160"/>
      </w:pPr>
      <w:r w:rsidRPr="008C1761">
        <w:rPr>
          <w:noProof/>
        </w:rPr>
        <w:drawing>
          <wp:inline distT="0" distB="0" distL="0" distR="0" wp14:anchorId="5A0F53EB" wp14:editId="483A8B12">
            <wp:extent cx="5760720" cy="2714625"/>
            <wp:effectExtent l="0" t="0" r="0" b="9525"/>
            <wp:docPr id="14016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2148" name=""/>
                    <pic:cNvPicPr/>
                  </pic:nvPicPr>
                  <pic:blipFill>
                    <a:blip r:embed="rId36"/>
                    <a:stretch>
                      <a:fillRect/>
                    </a:stretch>
                  </pic:blipFill>
                  <pic:spPr>
                    <a:xfrm>
                      <a:off x="0" y="0"/>
                      <a:ext cx="5760720" cy="2714625"/>
                    </a:xfrm>
                    <a:prstGeom prst="rect">
                      <a:avLst/>
                    </a:prstGeom>
                  </pic:spPr>
                </pic:pic>
              </a:graphicData>
            </a:graphic>
          </wp:inline>
        </w:drawing>
      </w:r>
    </w:p>
    <w:p w14:paraId="18DA485F" w14:textId="13AE4AA0" w:rsidR="005B7475" w:rsidRDefault="00CF6813" w:rsidP="00CF6813">
      <w:pPr>
        <w:pStyle w:val="Descripcin"/>
        <w:jc w:val="center"/>
      </w:pPr>
      <w:bookmarkStart w:id="71" w:name="_Toc233882460"/>
      <w:bookmarkStart w:id="72" w:name="_Toc234570855"/>
      <w:bookmarkStart w:id="73" w:name="_Toc236739000"/>
      <w:r>
        <w:t xml:space="preserve">Ilustración </w:t>
      </w:r>
      <w:r w:rsidR="0074562C">
        <w:fldChar w:fldCharType="begin"/>
      </w:r>
      <w:r w:rsidR="0074562C">
        <w:instrText xml:space="preserve"> SEQ Ilustración \* ARABIC </w:instrText>
      </w:r>
      <w:r w:rsidR="0074562C">
        <w:fldChar w:fldCharType="separate"/>
      </w:r>
      <w:r w:rsidR="00834339">
        <w:rPr>
          <w:noProof/>
        </w:rPr>
        <w:t>9</w:t>
      </w:r>
      <w:r w:rsidR="0074562C">
        <w:rPr>
          <w:noProof/>
        </w:rPr>
        <w:fldChar w:fldCharType="end"/>
      </w:r>
      <w:r>
        <w:t xml:space="preserve"> - Navegación y filtrado</w:t>
      </w:r>
      <w:r w:rsidR="008C1761">
        <w:t xml:space="preserve"> por campo</w:t>
      </w:r>
      <w:r>
        <w:t xml:space="preserve"> del listado</w:t>
      </w:r>
      <w:bookmarkEnd w:id="71"/>
      <w:bookmarkEnd w:id="72"/>
      <w:bookmarkEnd w:id="73"/>
    </w:p>
    <w:p w14:paraId="365B9BEB" w14:textId="77777777" w:rsidR="008C1761" w:rsidRDefault="008C1761" w:rsidP="008C1761">
      <w:pPr>
        <w:keepNext/>
        <w:jc w:val="center"/>
      </w:pPr>
      <w:r w:rsidRPr="008C1761">
        <w:rPr>
          <w:noProof/>
          <w:lang w:eastAsia="es-ES"/>
        </w:rPr>
        <w:drawing>
          <wp:inline distT="0" distB="0" distL="0" distR="0" wp14:anchorId="30DD270B" wp14:editId="498CB40C">
            <wp:extent cx="5760720" cy="2774950"/>
            <wp:effectExtent l="0" t="0" r="0" b="6350"/>
            <wp:docPr id="1494409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9063" name=""/>
                    <pic:cNvPicPr/>
                  </pic:nvPicPr>
                  <pic:blipFill>
                    <a:blip r:embed="rId37"/>
                    <a:stretch>
                      <a:fillRect/>
                    </a:stretch>
                  </pic:blipFill>
                  <pic:spPr>
                    <a:xfrm>
                      <a:off x="0" y="0"/>
                      <a:ext cx="5760720" cy="2774950"/>
                    </a:xfrm>
                    <a:prstGeom prst="rect">
                      <a:avLst/>
                    </a:prstGeom>
                  </pic:spPr>
                </pic:pic>
              </a:graphicData>
            </a:graphic>
          </wp:inline>
        </w:drawing>
      </w:r>
    </w:p>
    <w:p w14:paraId="64895E1A" w14:textId="51B49A6B" w:rsidR="008C1761" w:rsidRPr="008C1761" w:rsidRDefault="008C1761" w:rsidP="008C1761">
      <w:pPr>
        <w:pStyle w:val="Descripcin"/>
        <w:jc w:val="center"/>
        <w:rPr>
          <w:lang w:eastAsia="es-ES"/>
        </w:rPr>
      </w:pPr>
      <w:bookmarkStart w:id="74" w:name="_Toc236739001"/>
      <w:r>
        <w:t xml:space="preserve">Ilustración </w:t>
      </w:r>
      <w:r w:rsidR="0074562C">
        <w:fldChar w:fldCharType="begin"/>
      </w:r>
      <w:r w:rsidR="0074562C">
        <w:instrText xml:space="preserve"> SEQ Ilustración \* ARABIC </w:instrText>
      </w:r>
      <w:r w:rsidR="0074562C">
        <w:fldChar w:fldCharType="separate"/>
      </w:r>
      <w:r w:rsidR="00834339">
        <w:rPr>
          <w:noProof/>
        </w:rPr>
        <w:t>10</w:t>
      </w:r>
      <w:r w:rsidR="0074562C">
        <w:rPr>
          <w:noProof/>
        </w:rPr>
        <w:fldChar w:fldCharType="end"/>
      </w:r>
      <w:r w:rsidRPr="00B06F96">
        <w:t xml:space="preserve"> - Navegación y filtrado por </w:t>
      </w:r>
      <w:r>
        <w:t>Rol</w:t>
      </w:r>
      <w:bookmarkEnd w:id="74"/>
    </w:p>
    <w:p w14:paraId="7979D949" w14:textId="193D1F14" w:rsidR="00CF763A" w:rsidRPr="00CF763A" w:rsidRDefault="00CF763A" w:rsidP="00CF763A">
      <w:pPr>
        <w:keepNext/>
        <w:spacing w:before="0" w:after="160"/>
        <w:jc w:val="center"/>
      </w:pPr>
    </w:p>
    <w:p w14:paraId="586B4536" w14:textId="04A037DD" w:rsidR="005617EA" w:rsidRDefault="17C8CF4E" w:rsidP="17C8CF4E">
      <w:pPr>
        <w:pStyle w:val="Ttulo2"/>
        <w:rPr>
          <w:bCs/>
        </w:rPr>
      </w:pPr>
      <w:bookmarkStart w:id="75" w:name="_Toc1037449664"/>
      <w:bookmarkStart w:id="76" w:name="_Toc239844745"/>
      <w:r w:rsidRPr="17C8CF4E">
        <w:rPr>
          <w:bCs/>
        </w:rPr>
        <w:t>Gestión de Roles</w:t>
      </w:r>
      <w:bookmarkEnd w:id="75"/>
      <w:bookmarkEnd w:id="76"/>
      <w:r w:rsidR="008C1761">
        <w:rPr>
          <w:bCs/>
        </w:rPr>
        <w:t xml:space="preserve"> </w:t>
      </w:r>
    </w:p>
    <w:p w14:paraId="56F03CBB" w14:textId="118BB96F" w:rsidR="005617EA" w:rsidRDefault="00C56FD2">
      <w:r>
        <w:t xml:space="preserve">La Gestión de roles permitirá al usuario Administrador administrar los roles disponibles en AGT. Esta funcionalidad mantiene el mismo diseño y comportamiento general definido para </w:t>
      </w:r>
      <w:r>
        <w:lastRenderedPageBreak/>
        <w:t xml:space="preserve">el resto de </w:t>
      </w:r>
      <w:r w:rsidR="00724275">
        <w:t>los listados</w:t>
      </w:r>
      <w:r>
        <w:t xml:space="preserve"> de la aplicación, incorporando navegación, filtrado, consulta, edición y acciones específicas sobre roles.</w:t>
      </w:r>
    </w:p>
    <w:p w14:paraId="2DE5FF48" w14:textId="77777777" w:rsidR="005617EA" w:rsidRDefault="00C56FD2" w:rsidP="00010E49">
      <w:pPr>
        <w:pStyle w:val="Ttulo3"/>
      </w:pPr>
      <w:bookmarkStart w:id="77" w:name="_Toc239844746"/>
      <w:r>
        <w:t>Vista principal de roles</w:t>
      </w:r>
      <w:bookmarkEnd w:id="77"/>
    </w:p>
    <w:p w14:paraId="453305DC" w14:textId="77777777" w:rsidR="005617EA" w:rsidRDefault="00C56FD2">
      <w:r>
        <w:t>La vista principal contempla el listado de todos los roles registrados. Desde esta vista se permiten las siguientes acciones: registro de un nuevo rol, consulta de un rol registrado, edición de un rol registrado, eliminación de un rol, navegación por registros y filtrado del listado por cada columna.</w:t>
      </w:r>
    </w:p>
    <w:p w14:paraId="572AC005" w14:textId="77777777" w:rsidR="005617EA" w:rsidRDefault="00C56FD2">
      <w:r>
        <w:t>El listado tendrá, al menos, las siguientes columnas por cada rol: identificador, nombre, descripción, estado, número de permisos asociados y acciones.</w:t>
      </w:r>
    </w:p>
    <w:p w14:paraId="2F03962C" w14:textId="77777777" w:rsidR="005617EA" w:rsidRDefault="00C56FD2">
      <w:r>
        <w:t>Para el registro de un nuevo rol se dispone del botón “Alta de rol”. Las acciones de consulta, edición y eliminación se mostrarán mediante los iconos correspondientes dentro de la columna de acciones.</w:t>
      </w:r>
    </w:p>
    <w:p w14:paraId="5DE14FF7" w14:textId="77777777" w:rsidR="008C1761" w:rsidRDefault="008C1761" w:rsidP="008C1761">
      <w:pPr>
        <w:keepNext/>
        <w:jc w:val="center"/>
      </w:pPr>
      <w:r>
        <w:rPr>
          <w:noProof/>
        </w:rPr>
        <w:drawing>
          <wp:inline distT="0" distB="0" distL="0" distR="0" wp14:anchorId="56BEC2B0" wp14:editId="0FDDC454">
            <wp:extent cx="5760720" cy="3840480"/>
            <wp:effectExtent l="0" t="0" r="0" b="7620"/>
            <wp:docPr id="58943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01222" name="Picture 632801222"/>
                    <pic:cNvPicPr/>
                  </pic:nvPicPr>
                  <pic:blipFill>
                    <a:blip r:embed="rId38">
                      <a:extLst>
                        <a:ext uri="{28A0092B-C50C-407E-A947-70E740481C1C}">
                          <a14:useLocalDpi xmlns:a14="http://schemas.microsoft.com/office/drawing/2010/main"/>
                        </a:ext>
                      </a:extLst>
                    </a:blip>
                    <a:stretch>
                      <a:fillRect/>
                    </a:stretch>
                  </pic:blipFill>
                  <pic:spPr>
                    <a:xfrm>
                      <a:off x="0" y="0"/>
                      <a:ext cx="5760720" cy="3840480"/>
                    </a:xfrm>
                    <a:prstGeom prst="rect">
                      <a:avLst/>
                    </a:prstGeom>
                  </pic:spPr>
                </pic:pic>
              </a:graphicData>
            </a:graphic>
          </wp:inline>
        </w:drawing>
      </w:r>
    </w:p>
    <w:p w14:paraId="39EDD24E" w14:textId="31D02EBB" w:rsidR="008C1761" w:rsidRDefault="008C1761" w:rsidP="008C1761">
      <w:pPr>
        <w:pStyle w:val="Descripcin"/>
        <w:jc w:val="center"/>
      </w:pPr>
      <w:bookmarkStart w:id="78" w:name="_Toc236739002"/>
      <w:r>
        <w:t xml:space="preserve">Ilustración </w:t>
      </w:r>
      <w:r w:rsidR="0074562C">
        <w:fldChar w:fldCharType="begin"/>
      </w:r>
      <w:r w:rsidR="0074562C">
        <w:instrText xml:space="preserve"> SEQ Ilustración \* ARABIC </w:instrText>
      </w:r>
      <w:r w:rsidR="0074562C">
        <w:fldChar w:fldCharType="separate"/>
      </w:r>
      <w:r w:rsidR="00834339">
        <w:rPr>
          <w:noProof/>
        </w:rPr>
        <w:t>11</w:t>
      </w:r>
      <w:r w:rsidR="0074562C">
        <w:rPr>
          <w:noProof/>
        </w:rPr>
        <w:fldChar w:fldCharType="end"/>
      </w:r>
      <w:r>
        <w:t xml:space="preserve"> - Ventana de Gestión de Roles</w:t>
      </w:r>
      <w:bookmarkEnd w:id="78"/>
    </w:p>
    <w:p w14:paraId="2CBC9AA4" w14:textId="77777777" w:rsidR="005617EA" w:rsidRDefault="00C56FD2" w:rsidP="00010E49">
      <w:pPr>
        <w:pStyle w:val="Ttulo3"/>
      </w:pPr>
      <w:bookmarkStart w:id="79" w:name="_Toc239844747"/>
      <w:r>
        <w:t>Registro de nuevo rol</w:t>
      </w:r>
      <w:bookmarkEnd w:id="79"/>
    </w:p>
    <w:p w14:paraId="1A18D7D0" w14:textId="77777777" w:rsidR="005617EA" w:rsidRDefault="00C56FD2">
      <w:r>
        <w:t>Para acceder al registro de un nuevo rol se debe pulsar el botón “Alta de rol” desde la pantalla principal de Gestión de roles.</w:t>
      </w:r>
    </w:p>
    <w:p w14:paraId="2475F406" w14:textId="77777777" w:rsidR="005617EA" w:rsidRDefault="00C56FD2">
      <w:r>
        <w:t>La pantalla de alta de rol mostrará los siguientes campos: nombre del rol, descripción, estado y listado de permisos. El nombre, el estado y la selección de al menos un permiso serán obligatorios.</w:t>
      </w:r>
    </w:p>
    <w:p w14:paraId="32025E7D" w14:textId="77777777" w:rsidR="005617EA" w:rsidRDefault="00C56FD2">
      <w:r>
        <w:lastRenderedPageBreak/>
        <w:t>Al pulsar el botón “Guardar”, los datos se persistirán en base de datos siempre que se cumplan las validaciones definidas. Si existe algún campo obligatorio sin informar, la aplicación mostrará el mensaje de error correspondiente.</w:t>
      </w:r>
    </w:p>
    <w:p w14:paraId="753E4622" w14:textId="77777777" w:rsidR="008C1761" w:rsidRDefault="008C1761" w:rsidP="008C1761">
      <w:pPr>
        <w:keepNext/>
        <w:jc w:val="center"/>
      </w:pPr>
      <w:r>
        <w:rPr>
          <w:noProof/>
        </w:rPr>
        <w:drawing>
          <wp:inline distT="0" distB="0" distL="0" distR="0" wp14:anchorId="62E03B6F" wp14:editId="4F54F641">
            <wp:extent cx="6257925" cy="4171950"/>
            <wp:effectExtent l="0" t="0" r="0" b="0"/>
            <wp:docPr id="556629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7991" name="Picture 970657991"/>
                    <pic:cNvPicPr/>
                  </pic:nvPicPr>
                  <pic:blipFill>
                    <a:blip r:embed="rId39">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71158D72" w14:textId="2D1DA7E1" w:rsidR="008C1761" w:rsidRDefault="008C1761" w:rsidP="008C1761">
      <w:pPr>
        <w:pStyle w:val="Descripcin"/>
        <w:jc w:val="center"/>
      </w:pPr>
      <w:bookmarkStart w:id="80" w:name="_Toc236739003"/>
      <w:r>
        <w:t xml:space="preserve">Ilustración </w:t>
      </w:r>
      <w:r w:rsidR="0074562C">
        <w:fldChar w:fldCharType="begin"/>
      </w:r>
      <w:r w:rsidR="0074562C">
        <w:instrText xml:space="preserve"> SEQ Ilustración \* ARABIC </w:instrText>
      </w:r>
      <w:r w:rsidR="0074562C">
        <w:fldChar w:fldCharType="separate"/>
      </w:r>
      <w:r w:rsidR="00834339">
        <w:rPr>
          <w:noProof/>
        </w:rPr>
        <w:t>12</w:t>
      </w:r>
      <w:r w:rsidR="0074562C">
        <w:rPr>
          <w:noProof/>
        </w:rPr>
        <w:fldChar w:fldCharType="end"/>
      </w:r>
      <w:r w:rsidRPr="005B07F7">
        <w:t xml:space="preserve"> - Interfaz de alta de rol</w:t>
      </w:r>
      <w:bookmarkEnd w:id="80"/>
    </w:p>
    <w:p w14:paraId="6A846C5E" w14:textId="77777777" w:rsidR="008C1761" w:rsidRDefault="008C1761"/>
    <w:p w14:paraId="6A8F91DC" w14:textId="77777777" w:rsidR="005617EA" w:rsidRDefault="00C56FD2" w:rsidP="00010E49">
      <w:pPr>
        <w:pStyle w:val="Ttulo3"/>
      </w:pPr>
      <w:bookmarkStart w:id="81" w:name="_Toc239844748"/>
      <w:r>
        <w:t>Consulta de rol registrado</w:t>
      </w:r>
      <w:bookmarkEnd w:id="81"/>
    </w:p>
    <w:p w14:paraId="2F7F5957" w14:textId="77777777" w:rsidR="005617EA" w:rsidRDefault="00C56FD2">
      <w:r>
        <w:t>Para consultar un rol registrado se pulsará el icono de consulta situado en el registro correspondiente del listado de roles. Se visualizarán los datos del rol en modo solo lectura, incluyendo sus permisos asociados y, si aplica, los usuarios asociados al rol.</w:t>
      </w:r>
    </w:p>
    <w:p w14:paraId="579E1C45" w14:textId="77777777" w:rsidR="008C1761" w:rsidRDefault="008C1761" w:rsidP="008C1761">
      <w:pPr>
        <w:keepNext/>
        <w:jc w:val="center"/>
      </w:pPr>
      <w:r>
        <w:rPr>
          <w:noProof/>
        </w:rPr>
        <w:lastRenderedPageBreak/>
        <w:drawing>
          <wp:inline distT="0" distB="0" distL="0" distR="0" wp14:anchorId="51717514" wp14:editId="08A54F18">
            <wp:extent cx="6257925" cy="4171950"/>
            <wp:effectExtent l="0" t="0" r="0" b="0"/>
            <wp:docPr id="197818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4824" name="Picture 1410324824"/>
                    <pic:cNvPicPr/>
                  </pic:nvPicPr>
                  <pic:blipFill>
                    <a:blip r:embed="rId40">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67AF76E7" w14:textId="0BBCE6CF" w:rsidR="008C1761" w:rsidRDefault="008C1761" w:rsidP="008C1761">
      <w:pPr>
        <w:pStyle w:val="Descripcin"/>
        <w:jc w:val="center"/>
      </w:pPr>
      <w:bookmarkStart w:id="82" w:name="_Toc236739004"/>
      <w:r>
        <w:t xml:space="preserve">Ilustración </w:t>
      </w:r>
      <w:r w:rsidR="0074562C">
        <w:fldChar w:fldCharType="begin"/>
      </w:r>
      <w:r w:rsidR="0074562C">
        <w:instrText xml:space="preserve"> SEQ Ilustración \* ARABIC </w:instrText>
      </w:r>
      <w:r w:rsidR="0074562C">
        <w:fldChar w:fldCharType="separate"/>
      </w:r>
      <w:r w:rsidR="00834339">
        <w:rPr>
          <w:noProof/>
        </w:rPr>
        <w:t>13</w:t>
      </w:r>
      <w:r w:rsidR="0074562C">
        <w:rPr>
          <w:noProof/>
        </w:rPr>
        <w:fldChar w:fldCharType="end"/>
      </w:r>
      <w:r w:rsidRPr="00AF696B">
        <w:t xml:space="preserve"> - Interfaz de consulta de rol</w:t>
      </w:r>
      <w:bookmarkEnd w:id="82"/>
    </w:p>
    <w:p w14:paraId="0CC0B2F5" w14:textId="77777777" w:rsidR="008C1761" w:rsidRDefault="008C1761"/>
    <w:p w14:paraId="5A39CB69" w14:textId="77777777" w:rsidR="005617EA" w:rsidRDefault="00C56FD2" w:rsidP="00010E49">
      <w:pPr>
        <w:pStyle w:val="Ttulo3"/>
      </w:pPr>
      <w:bookmarkStart w:id="83" w:name="_Toc239844749"/>
      <w:r>
        <w:t>Edición de rol registrado</w:t>
      </w:r>
      <w:bookmarkEnd w:id="83"/>
    </w:p>
    <w:p w14:paraId="75A94FA6" w14:textId="77777777" w:rsidR="005617EA" w:rsidRDefault="00C56FD2">
      <w:r>
        <w:t>Para editar un rol registrado se pulsará el icono de edición situado en el registro correspondiente del listado de roles. Se mostrarán los datos del rol, permitiendo modificar descripción, estado y permisos asociados. El nombre del rol podrá quedar bloqueado si se trata de un rol protegido o definido por configuración.</w:t>
      </w:r>
    </w:p>
    <w:p w14:paraId="5FE311AE" w14:textId="77777777" w:rsidR="008C1761" w:rsidRDefault="008C1761" w:rsidP="008C1761">
      <w:pPr>
        <w:keepNext/>
        <w:jc w:val="center"/>
      </w:pPr>
      <w:r>
        <w:rPr>
          <w:noProof/>
        </w:rPr>
        <w:lastRenderedPageBreak/>
        <w:drawing>
          <wp:inline distT="0" distB="0" distL="0" distR="0" wp14:anchorId="5D2D3FC3" wp14:editId="2BF3FCF3">
            <wp:extent cx="6257925" cy="4171950"/>
            <wp:effectExtent l="0" t="0" r="0" b="0"/>
            <wp:docPr id="755727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5787" name="Picture 1383565787"/>
                    <pic:cNvPicPr/>
                  </pic:nvPicPr>
                  <pic:blipFill>
                    <a:blip r:embed="rId41">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252A272A" w14:textId="4A75EF14" w:rsidR="008C1761" w:rsidRDefault="008C1761" w:rsidP="008C1761">
      <w:pPr>
        <w:pStyle w:val="Descripcin"/>
        <w:jc w:val="center"/>
      </w:pPr>
      <w:bookmarkStart w:id="84" w:name="_Toc236739005"/>
      <w:r>
        <w:t xml:space="preserve">Ilustración </w:t>
      </w:r>
      <w:r w:rsidR="0074562C">
        <w:fldChar w:fldCharType="begin"/>
      </w:r>
      <w:r w:rsidR="0074562C">
        <w:instrText xml:space="preserve"> SEQ Ilustración \* ARABIC </w:instrText>
      </w:r>
      <w:r w:rsidR="0074562C">
        <w:fldChar w:fldCharType="separate"/>
      </w:r>
      <w:r w:rsidR="00834339">
        <w:rPr>
          <w:noProof/>
        </w:rPr>
        <w:t>14</w:t>
      </w:r>
      <w:r w:rsidR="0074562C">
        <w:rPr>
          <w:noProof/>
        </w:rPr>
        <w:fldChar w:fldCharType="end"/>
      </w:r>
      <w:r>
        <w:t xml:space="preserve"> </w:t>
      </w:r>
      <w:r w:rsidRPr="00FF30E6">
        <w:t>- Interfaz de edición de rol</w:t>
      </w:r>
      <w:bookmarkEnd w:id="84"/>
    </w:p>
    <w:p w14:paraId="1AB654E2" w14:textId="77777777" w:rsidR="008C1761" w:rsidRDefault="008C1761"/>
    <w:p w14:paraId="410AA6F8" w14:textId="77777777" w:rsidR="005617EA" w:rsidRDefault="00C56FD2" w:rsidP="00010E49">
      <w:pPr>
        <w:pStyle w:val="Ttulo3"/>
      </w:pPr>
      <w:bookmarkStart w:id="85" w:name="_Toc239844750"/>
      <w:r>
        <w:t>Eliminación de rol</w:t>
      </w:r>
      <w:bookmarkEnd w:id="85"/>
    </w:p>
    <w:p w14:paraId="358F58D3" w14:textId="77777777" w:rsidR="005617EA" w:rsidRDefault="00C56FD2">
      <w:r>
        <w:t>Para eliminar un rol registrado se pulsará la acción de eliminación desde el listado. El sistema solicitará confirmación antes de ejecutar la operación. No se permitirá eliminar un rol que tenga usuarios asociados, mostrando en ese caso un mensaje informativo.</w:t>
      </w:r>
    </w:p>
    <w:p w14:paraId="044B6E2E" w14:textId="7A4104D6" w:rsidR="008C1761" w:rsidRDefault="008C1761">
      <w:r>
        <w:t>Para eliminar un Rol registrado, cambiamos su estado a Inactivo, será una baja lógica del registro que haremos en la ventana de edición de un Rol.</w:t>
      </w:r>
    </w:p>
    <w:p w14:paraId="6286A82C" w14:textId="77777777" w:rsidR="005617EA" w:rsidRDefault="00C56FD2" w:rsidP="00010E49">
      <w:pPr>
        <w:pStyle w:val="Ttulo3"/>
      </w:pPr>
      <w:bookmarkStart w:id="86" w:name="_Toc239844751"/>
      <w:r>
        <w:t>Asociación de permisos a roles</w:t>
      </w:r>
      <w:bookmarkEnd w:id="86"/>
    </w:p>
    <w:p w14:paraId="35B0FB06" w14:textId="77777777" w:rsidR="005617EA" w:rsidRDefault="00C56FD2">
      <w:r>
        <w:t>La asociación de permisos a roles se realizará desde las pantallas de alta y edición de rol. Los permisos se presentarán mediante lista seleccionable o checks. Cada permiso representa una operación funcional permitida en el sistema.</w:t>
      </w:r>
    </w:p>
    <w:p w14:paraId="0A7F7F82" w14:textId="77777777" w:rsidR="005617EA" w:rsidRDefault="00C56FD2">
      <w:r>
        <w:t>Entre los permisos previstos se contemplan operaciones de consulta, alta, modificación y eliminación de usuarios, así como consulta, alta, modificación y eliminación de roles, asociación de permisos a roles y asociación de roles a usuarios.</w:t>
      </w:r>
    </w:p>
    <w:p w14:paraId="4BFAE936" w14:textId="77777777" w:rsidR="008C1761" w:rsidRDefault="008C1761" w:rsidP="008C1761">
      <w:pPr>
        <w:keepNext/>
        <w:jc w:val="center"/>
      </w:pPr>
      <w:r>
        <w:rPr>
          <w:noProof/>
        </w:rPr>
        <w:lastRenderedPageBreak/>
        <w:drawing>
          <wp:inline distT="0" distB="0" distL="0" distR="0" wp14:anchorId="487AAFB6" wp14:editId="25B3C7A3">
            <wp:extent cx="6257925" cy="4171950"/>
            <wp:effectExtent l="0" t="0" r="0" b="0"/>
            <wp:docPr id="51471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5588" name="Picture 1560135588"/>
                    <pic:cNvPicPr/>
                  </pic:nvPicPr>
                  <pic:blipFill>
                    <a:blip r:embed="rId42">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73D188D1" w14:textId="2D4368E7" w:rsidR="008C1761" w:rsidRDefault="008C1761" w:rsidP="008C1761">
      <w:pPr>
        <w:pStyle w:val="Descripcin"/>
        <w:jc w:val="center"/>
      </w:pPr>
      <w:bookmarkStart w:id="87" w:name="_Toc236739006"/>
      <w:r>
        <w:t xml:space="preserve">Ilustración </w:t>
      </w:r>
      <w:r w:rsidR="0074562C">
        <w:fldChar w:fldCharType="begin"/>
      </w:r>
      <w:r w:rsidR="0074562C">
        <w:instrText xml:space="preserve"> SEQ Ilustración \* ARABIC </w:instrText>
      </w:r>
      <w:r w:rsidR="0074562C">
        <w:fldChar w:fldCharType="separate"/>
      </w:r>
      <w:r w:rsidR="00834339">
        <w:rPr>
          <w:noProof/>
        </w:rPr>
        <w:t>15</w:t>
      </w:r>
      <w:r w:rsidR="0074562C">
        <w:rPr>
          <w:noProof/>
        </w:rPr>
        <w:fldChar w:fldCharType="end"/>
      </w:r>
      <w:r w:rsidRPr="006061DE">
        <w:t xml:space="preserve"> - Interfaz de permisos asociados a un rol</w:t>
      </w:r>
      <w:bookmarkEnd w:id="87"/>
    </w:p>
    <w:p w14:paraId="3EC76C30" w14:textId="77777777" w:rsidR="008C1761" w:rsidRDefault="008C1761"/>
    <w:p w14:paraId="20C899A1" w14:textId="77777777" w:rsidR="005617EA" w:rsidRDefault="00C56FD2" w:rsidP="00010E49">
      <w:pPr>
        <w:pStyle w:val="Ttulo3"/>
      </w:pPr>
      <w:bookmarkStart w:id="88" w:name="_Toc239844752"/>
      <w:r>
        <w:t>Asociación de roles a usuarios</w:t>
      </w:r>
      <w:bookmarkEnd w:id="88"/>
    </w:p>
    <w:p w14:paraId="2D284EE1" w14:textId="77777777" w:rsidR="005617EA" w:rsidRDefault="00C56FD2">
      <w:r>
        <w:t>La asociación de roles a usuarios se realizará desde las pantallas de alta y edición de usuario mediante controles de selección múltiple o checks. Un usuario podrá tener uno o varios roles asociados.</w:t>
      </w:r>
    </w:p>
    <w:p w14:paraId="52781A6F" w14:textId="77777777" w:rsidR="005617EA" w:rsidRDefault="00C56FD2">
      <w:r>
        <w:t>El sistema deberá persistir la relación usuario-rol y permitir consultar tanto los roles asociados a un usuario como los usuarios asociados a un rol. Esta relación se utilizará para determinar la autorización efectiva del usuario en la aplicación.</w:t>
      </w:r>
    </w:p>
    <w:p w14:paraId="7C1B675D" w14:textId="77777777" w:rsidR="008C1761" w:rsidRDefault="008C1761" w:rsidP="008C1761">
      <w:pPr>
        <w:keepNext/>
        <w:jc w:val="center"/>
      </w:pPr>
      <w:r>
        <w:rPr>
          <w:noProof/>
        </w:rPr>
        <w:lastRenderedPageBreak/>
        <w:drawing>
          <wp:inline distT="0" distB="0" distL="0" distR="0" wp14:anchorId="757536BA" wp14:editId="2CC166EC">
            <wp:extent cx="6257925" cy="4171950"/>
            <wp:effectExtent l="0" t="0" r="0" b="0"/>
            <wp:docPr id="1398880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8904" name="Picture 1436988904"/>
                    <pic:cNvPicPr/>
                  </pic:nvPicPr>
                  <pic:blipFill>
                    <a:blip r:embed="rId43">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4259433C" w14:textId="5CB4C32A" w:rsidR="008C1761" w:rsidRDefault="008C1761" w:rsidP="008C1761">
      <w:pPr>
        <w:pStyle w:val="Descripcin"/>
        <w:jc w:val="center"/>
      </w:pPr>
      <w:bookmarkStart w:id="89" w:name="_Toc236739007"/>
      <w:r>
        <w:t xml:space="preserve">Ilustración </w:t>
      </w:r>
      <w:r w:rsidR="0074562C">
        <w:fldChar w:fldCharType="begin"/>
      </w:r>
      <w:r w:rsidR="0074562C">
        <w:instrText xml:space="preserve"> SEQ Ilustración \* ARABIC </w:instrText>
      </w:r>
      <w:r w:rsidR="0074562C">
        <w:fldChar w:fldCharType="separate"/>
      </w:r>
      <w:r w:rsidR="00834339">
        <w:rPr>
          <w:noProof/>
        </w:rPr>
        <w:t>16</w:t>
      </w:r>
      <w:r w:rsidR="0074562C">
        <w:rPr>
          <w:noProof/>
        </w:rPr>
        <w:fldChar w:fldCharType="end"/>
      </w:r>
      <w:r w:rsidRPr="00EB6248">
        <w:t xml:space="preserve"> - Interfaz de asignación de roles a usuarios</w:t>
      </w:r>
      <w:bookmarkEnd w:id="89"/>
    </w:p>
    <w:p w14:paraId="09AE3B08" w14:textId="77777777" w:rsidR="008C1761" w:rsidRDefault="008C1761"/>
    <w:p w14:paraId="0E27B00A" w14:textId="77777777" w:rsidR="005617EA" w:rsidRDefault="005617EA"/>
    <w:p w14:paraId="3E918DFD" w14:textId="77777777" w:rsidR="00CF763A" w:rsidRDefault="00CF763A" w:rsidP="00CF763A">
      <w:pPr>
        <w:pStyle w:val="Ttulo2"/>
      </w:pPr>
      <w:bookmarkStart w:id="90" w:name="_Toc129948676"/>
      <w:bookmarkStart w:id="91" w:name="_Toc496324595"/>
      <w:bookmarkStart w:id="92" w:name="_Toc239844753"/>
      <w:r>
        <w:t>Elaboración del modelo de datos lógico</w:t>
      </w:r>
      <w:bookmarkEnd w:id="90"/>
      <w:bookmarkEnd w:id="91"/>
      <w:bookmarkEnd w:id="92"/>
    </w:p>
    <w:p w14:paraId="164E10CA" w14:textId="4612423B" w:rsidR="00191A08" w:rsidRDefault="00010E49" w:rsidP="00191A08">
      <w:pPr>
        <w:rPr>
          <w:color w:val="FF0000"/>
          <w:lang w:val="es-ES_tradnl" w:eastAsia="es-ES"/>
        </w:rPr>
      </w:pPr>
      <w:r>
        <w:rPr>
          <w:color w:val="FF0000"/>
          <w:lang w:val="es-ES_tradnl" w:eastAsia="es-ES"/>
        </w:rPr>
        <w:t>El modelo de datos que permite gestionar los usuarios, roles y permisos asociados a AAII lo proporciona el framework medusa</w:t>
      </w:r>
      <w:r w:rsidR="00191A08" w:rsidRPr="00191A08">
        <w:rPr>
          <w:color w:val="FF0000"/>
          <w:lang w:val="es-ES_tradnl" w:eastAsia="es-ES"/>
        </w:rPr>
        <w:t>.</w:t>
      </w:r>
    </w:p>
    <w:p w14:paraId="64B66BF9" w14:textId="5EFE0277" w:rsidR="00010E49" w:rsidRPr="00191A08" w:rsidRDefault="00010E49" w:rsidP="00191A08">
      <w:pPr>
        <w:rPr>
          <w:color w:val="FF0000"/>
          <w:lang w:val="es-ES_tradnl" w:eastAsia="es-ES"/>
        </w:rPr>
      </w:pPr>
      <w:r>
        <w:rPr>
          <w:color w:val="FF0000"/>
          <w:lang w:val="es-ES_tradnl" w:eastAsia="es-ES"/>
        </w:rPr>
        <w:t>Incluyendo los arquetipos proporcionados por medusa tanto en Front como en Back, se añade de manera automática la estructura de datos necesaria para la gestión de usuarios, así como los formularios y la lógica de los mismos, necesarios para Crear, modificar, consultar, eliminar datos relacionados con la gestión de usuarios, roles y permisos.</w:t>
      </w:r>
    </w:p>
    <w:p w14:paraId="004F93A0" w14:textId="77777777" w:rsidR="00191A08" w:rsidRPr="00191A08" w:rsidRDefault="00191A08" w:rsidP="00191A08">
      <w:pPr>
        <w:rPr>
          <w:lang w:val="es-ES_tradnl" w:eastAsia="es-ES"/>
        </w:rPr>
      </w:pPr>
    </w:p>
    <w:p w14:paraId="26B29CC6" w14:textId="3B890394" w:rsidR="00274BC9" w:rsidRDefault="00274BC9" w:rsidP="00CF763A">
      <w:pPr>
        <w:spacing w:before="0" w:line="276" w:lineRule="auto"/>
        <w:jc w:val="both"/>
        <w:rPr>
          <w:rFonts w:cs="Arial"/>
        </w:rPr>
      </w:pPr>
      <w:r w:rsidRPr="00274BC9">
        <w:rPr>
          <w:rFonts w:cs="Arial"/>
        </w:rPr>
        <w:t>El presente apartado detalla el modelo de datos lógico que da soporte a la funcionalidad de Gestión de Usuarios</w:t>
      </w:r>
      <w:r w:rsidR="00010E49">
        <w:rPr>
          <w:rFonts w:cs="Arial"/>
        </w:rPr>
        <w:t xml:space="preserve">, </w:t>
      </w:r>
      <w:r w:rsidRPr="00274BC9">
        <w:rPr>
          <w:rFonts w:cs="Arial"/>
        </w:rPr>
        <w:t>Roles</w:t>
      </w:r>
      <w:r w:rsidR="00010E49">
        <w:rPr>
          <w:rFonts w:cs="Arial"/>
        </w:rPr>
        <w:t xml:space="preserve"> y Permisos</w:t>
      </w:r>
      <w:r w:rsidRPr="00274BC9">
        <w:rPr>
          <w:rFonts w:cs="Arial"/>
        </w:rPr>
        <w:t xml:space="preserve">. El modelo se implementa sobre el esquema AAII de Oracle, bajo un diseño relacional normalizado (3FN), y se integra con el directorio corporativo DICODEF, que actúa como fuente de verdad de los datos personales del usuario. Por este motivo, la aplicación no persiste datos personales editables (nombre, correo, etc.), sino que almacena la referencia al usuario (NIF/UID) y el conjunto de atributos de gobierno propios de </w:t>
      </w:r>
      <w:r w:rsidRPr="00274BC9">
        <w:rPr>
          <w:rFonts w:cs="Arial"/>
        </w:rPr>
        <w:lastRenderedPageBreak/>
        <w:t>la aplicación (estado, roles asignados y accesos temporales concedidos), recuperando bajo demanda los datos identificativos desde DICODEF a través de la plataforma DCORE.</w:t>
      </w:r>
    </w:p>
    <w:p w14:paraId="1EE3A580" w14:textId="3E89A4D9" w:rsidR="00274BC9" w:rsidRDefault="00274BC9" w:rsidP="00010E49">
      <w:pPr>
        <w:pStyle w:val="Ttulo3"/>
      </w:pPr>
      <w:bookmarkStart w:id="93" w:name="_Toc239844754"/>
      <w:r w:rsidRPr="00210BE2">
        <w:t>Entidad de concesión de acceso temporal</w:t>
      </w:r>
      <w:bookmarkEnd w:id="93"/>
      <w:r w:rsidR="00210BE2">
        <w:t xml:space="preserve"> </w:t>
      </w:r>
    </w:p>
    <w:p w14:paraId="301846EA" w14:textId="77777777" w:rsidR="00274BC9" w:rsidRDefault="00274BC9" w:rsidP="00274BC9">
      <w:pPr>
        <w:ind w:left="240"/>
        <w:rPr>
          <w:lang w:eastAsia="es-ES"/>
        </w:rPr>
      </w:pPr>
      <w:r>
        <w:rPr>
          <w:lang w:eastAsia="es-ES"/>
        </w:rPr>
        <w:t>Para dar soporte a la gestión de acceso temporal a recursos (perfil Consultor / Usuario Préstamo), el modelo lógico incorpora la entidad ACCESO_TEMPORAL, que complementa el modelo RBAC con una capa de autorización basada en atributos (recurso + ventana temporal):</w:t>
      </w:r>
    </w:p>
    <w:p w14:paraId="2E655A59" w14:textId="60BBBF8E" w:rsidR="00274BC9" w:rsidRDefault="00274BC9" w:rsidP="00274BC9">
      <w:pPr>
        <w:pStyle w:val="Prrafodelista"/>
        <w:numPr>
          <w:ilvl w:val="0"/>
          <w:numId w:val="23"/>
        </w:numPr>
        <w:rPr>
          <w:lang w:eastAsia="es-ES"/>
        </w:rPr>
      </w:pPr>
      <w:r>
        <w:rPr>
          <w:lang w:eastAsia="es-ES"/>
        </w:rPr>
        <w:t>ID_ACCESO: identificador interno, clave primaria.</w:t>
      </w:r>
    </w:p>
    <w:p w14:paraId="0147CBEC" w14:textId="4DC025D3" w:rsidR="00274BC9" w:rsidRDefault="00274BC9" w:rsidP="00274BC9">
      <w:pPr>
        <w:pStyle w:val="Prrafodelista"/>
        <w:numPr>
          <w:ilvl w:val="0"/>
          <w:numId w:val="23"/>
        </w:numPr>
        <w:rPr>
          <w:lang w:eastAsia="es-ES"/>
        </w:rPr>
      </w:pPr>
      <w:r>
        <w:rPr>
          <w:lang w:eastAsia="es-ES"/>
        </w:rPr>
        <w:t>USUARIO: usuario al que se concede el acceso.</w:t>
      </w:r>
    </w:p>
    <w:p w14:paraId="15A45FB1" w14:textId="7D4BFB78" w:rsidR="00010E49" w:rsidRDefault="00010E49" w:rsidP="00274BC9">
      <w:pPr>
        <w:pStyle w:val="Prrafodelista"/>
        <w:numPr>
          <w:ilvl w:val="0"/>
          <w:numId w:val="23"/>
        </w:numPr>
        <w:rPr>
          <w:lang w:eastAsia="es-ES"/>
        </w:rPr>
      </w:pPr>
      <w:r>
        <w:rPr>
          <w:lang w:eastAsia="es-ES"/>
        </w:rPr>
        <w:t>PASSWORD: password seleccionada por el usuario (podemos poner siempre la misma “Password123”)</w:t>
      </w:r>
    </w:p>
    <w:p w14:paraId="3A66CA11" w14:textId="3D352B39" w:rsidR="00274BC9" w:rsidRDefault="00274BC9" w:rsidP="00274BC9">
      <w:pPr>
        <w:pStyle w:val="Prrafodelista"/>
        <w:numPr>
          <w:ilvl w:val="0"/>
          <w:numId w:val="23"/>
        </w:numPr>
        <w:rPr>
          <w:lang w:eastAsia="es-ES"/>
        </w:rPr>
      </w:pPr>
      <w:r>
        <w:rPr>
          <w:lang w:eastAsia="es-ES"/>
        </w:rPr>
        <w:t>TIPO_RECURSO: naturaleza del recurso concedido (expediente, programa, entregable/documento).</w:t>
      </w:r>
    </w:p>
    <w:p w14:paraId="1462C3E6" w14:textId="2413C72F" w:rsidR="00274BC9" w:rsidRDefault="00274BC9" w:rsidP="00274BC9">
      <w:pPr>
        <w:pStyle w:val="Prrafodelista"/>
        <w:numPr>
          <w:ilvl w:val="0"/>
          <w:numId w:val="23"/>
        </w:numPr>
        <w:rPr>
          <w:lang w:eastAsia="es-ES"/>
        </w:rPr>
      </w:pPr>
      <w:r>
        <w:rPr>
          <w:lang w:eastAsia="es-ES"/>
        </w:rPr>
        <w:t>ID_RECURSO: identificador del recurso concreto sobre el que se concede acceso.</w:t>
      </w:r>
    </w:p>
    <w:p w14:paraId="2C0205B4" w14:textId="498C0E83" w:rsidR="00274BC9" w:rsidRDefault="00274BC9" w:rsidP="00274BC9">
      <w:pPr>
        <w:pStyle w:val="Prrafodelista"/>
        <w:numPr>
          <w:ilvl w:val="0"/>
          <w:numId w:val="23"/>
        </w:numPr>
        <w:rPr>
          <w:lang w:eastAsia="es-ES"/>
        </w:rPr>
      </w:pPr>
      <w:r>
        <w:rPr>
          <w:lang w:eastAsia="es-ES"/>
        </w:rPr>
        <w:t>PERMISO: nivel de acceso, restringido a lectura (LECTURA) en el alcance actual.</w:t>
      </w:r>
    </w:p>
    <w:p w14:paraId="64A1983D" w14:textId="5D3FD43D" w:rsidR="00274BC9" w:rsidRDefault="00274BC9" w:rsidP="00274BC9">
      <w:pPr>
        <w:pStyle w:val="Prrafodelista"/>
        <w:numPr>
          <w:ilvl w:val="0"/>
          <w:numId w:val="23"/>
        </w:numPr>
        <w:rPr>
          <w:lang w:eastAsia="es-ES"/>
        </w:rPr>
      </w:pPr>
      <w:r>
        <w:rPr>
          <w:lang w:eastAsia="es-ES"/>
        </w:rPr>
        <w:t>FECHA_INICIO / FECHA_FIN: ventana de vigencia de la concesión. La autorización expira automáticamente al superarse FECHA_FIN.</w:t>
      </w:r>
    </w:p>
    <w:p w14:paraId="265A51CD" w14:textId="39DAFA9A" w:rsidR="00274BC9" w:rsidRDefault="00274BC9" w:rsidP="00274BC9">
      <w:pPr>
        <w:pStyle w:val="Prrafodelista"/>
        <w:numPr>
          <w:ilvl w:val="0"/>
          <w:numId w:val="23"/>
        </w:numPr>
        <w:rPr>
          <w:lang w:eastAsia="es-ES"/>
        </w:rPr>
      </w:pPr>
      <w:r>
        <w:rPr>
          <w:lang w:eastAsia="es-ES"/>
        </w:rPr>
        <w:t>ESTADO: estado de la concesión (ACTIVO, EXPIRADO, REVOCADO).</w:t>
      </w:r>
    </w:p>
    <w:p w14:paraId="7200DFB0" w14:textId="68D2601B" w:rsidR="00274BC9" w:rsidRDefault="00274BC9" w:rsidP="00274BC9">
      <w:pPr>
        <w:pStyle w:val="Prrafodelista"/>
        <w:numPr>
          <w:ilvl w:val="0"/>
          <w:numId w:val="23"/>
        </w:numPr>
        <w:rPr>
          <w:lang w:eastAsia="es-ES"/>
        </w:rPr>
      </w:pPr>
      <w:r>
        <w:rPr>
          <w:lang w:eastAsia="es-ES"/>
        </w:rPr>
        <w:t>USUARIO_CONCEDE: NIF/UID del administrador que otorga el acceso (trazabilidad).</w:t>
      </w:r>
    </w:p>
    <w:p w14:paraId="26926850" w14:textId="320EEF10" w:rsidR="00274BC9" w:rsidRDefault="00274BC9" w:rsidP="00274BC9">
      <w:pPr>
        <w:pStyle w:val="Prrafodelista"/>
        <w:numPr>
          <w:ilvl w:val="0"/>
          <w:numId w:val="23"/>
        </w:numPr>
        <w:rPr>
          <w:lang w:eastAsia="es-ES"/>
        </w:rPr>
      </w:pPr>
      <w:r>
        <w:rPr>
          <w:lang w:eastAsia="es-ES"/>
        </w:rPr>
        <w:t>FECHA_CONCESION: marca temporal de la concesión.</w:t>
      </w:r>
    </w:p>
    <w:p w14:paraId="0F7D7498" w14:textId="59B884D3" w:rsidR="00274BC9" w:rsidRDefault="00274BC9" w:rsidP="00274BC9">
      <w:pPr>
        <w:ind w:left="240"/>
        <w:rPr>
          <w:lang w:eastAsia="es-ES"/>
        </w:rPr>
      </w:pPr>
      <w:r>
        <w:rPr>
          <w:lang w:eastAsia="es-ES"/>
        </w:rPr>
        <w:t>La evaluación de la autorización sobre un recurso temporal combina, en tiempo de petición, los permisos RBAC del usuario con la validación de que exista una concesión ACTIVO cuya ventana [FECHA_INICIO, FECHA_FIN] contenga el instante de la petición para el par (TIPO_RECURSO, ID_RECURSO) solicitado.</w:t>
      </w:r>
    </w:p>
    <w:p w14:paraId="188CBE73" w14:textId="77777777" w:rsidR="00274BC9" w:rsidRPr="006B313A" w:rsidRDefault="00274BC9" w:rsidP="00010E49">
      <w:pPr>
        <w:pStyle w:val="Ttulo3"/>
        <w:rPr>
          <w:rFonts w:asciiTheme="majorHAnsi" w:hAnsiTheme="majorHAnsi"/>
        </w:rPr>
      </w:pPr>
      <w:bookmarkStart w:id="94" w:name="_Toc239844755"/>
      <w:r>
        <w:t>Consideraciones de persistencia y normalización</w:t>
      </w:r>
      <w:bookmarkEnd w:id="94"/>
    </w:p>
    <w:p w14:paraId="435113EE" w14:textId="1E28E04A" w:rsidR="00274BC9" w:rsidRDefault="00274BC9" w:rsidP="00274BC9">
      <w:pPr>
        <w:pStyle w:val="Prrafodelista"/>
        <w:numPr>
          <w:ilvl w:val="0"/>
          <w:numId w:val="24"/>
        </w:numPr>
        <w:rPr>
          <w:lang w:eastAsia="es-ES"/>
        </w:rPr>
      </w:pPr>
      <w:r>
        <w:rPr>
          <w:lang w:eastAsia="es-ES"/>
        </w:rPr>
        <w:t>El modelo se mantiene en tercera forma normal (3FN), evitando redundancia de datos personales al delegar su custodia en DICODEF.</w:t>
      </w:r>
    </w:p>
    <w:p w14:paraId="11C89D1B" w14:textId="6057C6E8" w:rsidR="00274BC9" w:rsidRDefault="00274BC9" w:rsidP="00274BC9">
      <w:pPr>
        <w:pStyle w:val="Prrafodelista"/>
        <w:numPr>
          <w:ilvl w:val="0"/>
          <w:numId w:val="24"/>
        </w:numPr>
        <w:rPr>
          <w:lang w:eastAsia="es-ES"/>
        </w:rPr>
      </w:pPr>
      <w:r>
        <w:rPr>
          <w:lang w:eastAsia="es-ES"/>
        </w:rPr>
        <w:t>Se emplean secuencias Oracle para las claves subrogadas y restricciones NOT NULL / UNIQUE / FOREIGN KEY para garantizar la integridad.</w:t>
      </w:r>
    </w:p>
    <w:p w14:paraId="3EBAE94B" w14:textId="390431C5" w:rsidR="00274BC9" w:rsidRPr="00274BC9" w:rsidRDefault="00274BC9" w:rsidP="00274BC9">
      <w:pPr>
        <w:pStyle w:val="Prrafodelista"/>
        <w:numPr>
          <w:ilvl w:val="0"/>
          <w:numId w:val="24"/>
        </w:numPr>
        <w:rPr>
          <w:lang w:eastAsia="es-ES"/>
        </w:rPr>
      </w:pPr>
      <w:r>
        <w:rPr>
          <w:lang w:eastAsia="es-ES"/>
        </w:rPr>
        <w:t>Todas las entidades incorporan campos de auditoría (usuario y fecha de alta/modificación) para asegurar la trazabilidad exigida a los accesos y a la administración de usuarios.</w:t>
      </w:r>
    </w:p>
    <w:p w14:paraId="60061E4C" w14:textId="77777777" w:rsidR="005617EA" w:rsidRDefault="005617EA"/>
    <w:p w14:paraId="546053BE" w14:textId="77777777" w:rsidR="00CF763A" w:rsidRPr="00CF763A" w:rsidRDefault="00CF763A" w:rsidP="00CF763A">
      <w:pPr>
        <w:pStyle w:val="Ttulo2"/>
      </w:pPr>
      <w:bookmarkStart w:id="95" w:name="_Toc129948679"/>
      <w:bookmarkStart w:id="96" w:name="_Toc1350226907"/>
      <w:bookmarkStart w:id="97" w:name="_Toc239844756"/>
      <w:r>
        <w:t>Definición de interfaces de usuario</w:t>
      </w:r>
      <w:bookmarkEnd w:id="95"/>
      <w:bookmarkEnd w:id="96"/>
      <w:bookmarkEnd w:id="97"/>
    </w:p>
    <w:p w14:paraId="3358CB5E" w14:textId="4FBEAC36" w:rsidR="00CF763A" w:rsidRDefault="006265E1" w:rsidP="006265E1">
      <w:pPr>
        <w:spacing w:before="0" w:after="160"/>
        <w:contextualSpacing/>
        <w:rPr>
          <w:rFonts w:cs="Arial"/>
          <w:lang w:eastAsia="es-ES"/>
        </w:rPr>
      </w:pPr>
      <w:r>
        <w:rPr>
          <w:rFonts w:cs="Arial"/>
          <w:lang w:eastAsia="es-ES"/>
        </w:rPr>
        <w:t>El comportamiento de la interfaz en este módulo es único y exclusivo para un solo perfil: El rol administrador.</w:t>
      </w:r>
    </w:p>
    <w:p w14:paraId="421A1FB8" w14:textId="66185099" w:rsidR="006265E1" w:rsidRDefault="006265E1" w:rsidP="006265E1">
      <w:pPr>
        <w:spacing w:before="0" w:after="160"/>
        <w:contextualSpacing/>
        <w:rPr>
          <w:rFonts w:cs="Arial"/>
          <w:lang w:eastAsia="es-ES"/>
        </w:rPr>
      </w:pPr>
    </w:p>
    <w:p w14:paraId="1819DEDE" w14:textId="50CA1DC1" w:rsidR="006265E1" w:rsidRDefault="006265E1" w:rsidP="006265E1">
      <w:pPr>
        <w:spacing w:before="0" w:after="160"/>
        <w:contextualSpacing/>
        <w:rPr>
          <w:rFonts w:cs="Arial"/>
          <w:lang w:eastAsia="es-ES"/>
        </w:rPr>
      </w:pPr>
      <w:r>
        <w:rPr>
          <w:rFonts w:cs="Arial"/>
          <w:lang w:eastAsia="es-ES"/>
        </w:rPr>
        <w:t>Solo el rol Administrador podrá realizar las acciones de gestión de usuario.</w:t>
      </w:r>
    </w:p>
    <w:p w14:paraId="7448A8BC" w14:textId="77777777" w:rsidR="006265E1" w:rsidRDefault="006265E1" w:rsidP="006265E1">
      <w:pPr>
        <w:spacing w:before="0" w:after="160"/>
        <w:contextualSpacing/>
        <w:rPr>
          <w:rFonts w:cs="Arial"/>
          <w:lang w:eastAsia="es-ES"/>
        </w:rPr>
      </w:pPr>
    </w:p>
    <w:p w14:paraId="573D908C" w14:textId="77777777" w:rsidR="006265E1" w:rsidRDefault="006265E1" w:rsidP="006265E1">
      <w:pPr>
        <w:spacing w:before="0" w:after="160"/>
        <w:contextualSpacing/>
        <w:rPr>
          <w:rFonts w:cs="Arial"/>
          <w:lang w:eastAsia="es-ES"/>
        </w:rPr>
      </w:pPr>
      <w:r w:rsidRPr="790E6049">
        <w:rPr>
          <w:rFonts w:cs="Arial"/>
          <w:lang w:eastAsia="es-ES"/>
        </w:rPr>
        <w:t xml:space="preserve">El rol administrador podrá realizar TODAS las acciones: </w:t>
      </w:r>
    </w:p>
    <w:p w14:paraId="04642065" w14:textId="5D87EE1B" w:rsidR="790E6049" w:rsidRDefault="790E6049" w:rsidP="790E6049">
      <w:pPr>
        <w:pStyle w:val="Prrafodelista"/>
        <w:numPr>
          <w:ilvl w:val="0"/>
          <w:numId w:val="1"/>
        </w:numPr>
      </w:pPr>
      <w:r>
        <w:lastRenderedPageBreak/>
        <w:t>Visualización del listado de usuarios.</w:t>
      </w:r>
    </w:p>
    <w:p w14:paraId="716D001F" w14:textId="02512D1F" w:rsidR="790E6049" w:rsidRDefault="790E6049" w:rsidP="790E6049">
      <w:pPr>
        <w:pStyle w:val="Prrafodelista"/>
        <w:numPr>
          <w:ilvl w:val="0"/>
          <w:numId w:val="1"/>
        </w:numPr>
      </w:pPr>
      <w:r>
        <w:t>Registro de un nuevo usuario.</w:t>
      </w:r>
    </w:p>
    <w:p w14:paraId="36FF7BAC" w14:textId="2C31EF2D" w:rsidR="790E6049" w:rsidRDefault="790E6049" w:rsidP="790E6049">
      <w:pPr>
        <w:pStyle w:val="Prrafodelista"/>
        <w:numPr>
          <w:ilvl w:val="0"/>
          <w:numId w:val="1"/>
        </w:numPr>
      </w:pPr>
      <w:r>
        <w:t>Consulta de un usuario registrado en modo solo lectura.</w:t>
      </w:r>
    </w:p>
    <w:p w14:paraId="74734001" w14:textId="3E462FF4" w:rsidR="790E6049" w:rsidRDefault="790E6049" w:rsidP="790E6049">
      <w:pPr>
        <w:pStyle w:val="Prrafodelista"/>
        <w:numPr>
          <w:ilvl w:val="0"/>
          <w:numId w:val="1"/>
        </w:numPr>
      </w:pPr>
      <w:r>
        <w:t>Edición de los datos de un usuario registrado.</w:t>
      </w:r>
    </w:p>
    <w:p w14:paraId="0EE44B7E" w14:textId="66EBEE13" w:rsidR="790E6049" w:rsidRDefault="790E6049" w:rsidP="790E6049">
      <w:pPr>
        <w:pStyle w:val="Prrafodelista"/>
        <w:numPr>
          <w:ilvl w:val="0"/>
          <w:numId w:val="1"/>
        </w:numPr>
      </w:pPr>
      <w:r>
        <w:t>Exportación del listado de usuarios.</w:t>
      </w:r>
    </w:p>
    <w:p w14:paraId="066732A3" w14:textId="38A5F3F5" w:rsidR="790E6049" w:rsidRDefault="790E6049" w:rsidP="790E6049">
      <w:pPr>
        <w:pStyle w:val="Prrafodelista"/>
        <w:numPr>
          <w:ilvl w:val="0"/>
          <w:numId w:val="1"/>
        </w:numPr>
      </w:pPr>
      <w:r>
        <w:t>Visualización del listado de roles.</w:t>
      </w:r>
    </w:p>
    <w:p w14:paraId="05E17998" w14:textId="2327B14C" w:rsidR="790E6049" w:rsidRDefault="790E6049" w:rsidP="790E6049">
      <w:pPr>
        <w:pStyle w:val="Prrafodelista"/>
        <w:numPr>
          <w:ilvl w:val="0"/>
          <w:numId w:val="1"/>
        </w:numPr>
      </w:pPr>
      <w:r>
        <w:t>Registro, consulta, edición y eliminación controlada de roles.</w:t>
      </w:r>
    </w:p>
    <w:p w14:paraId="3CB84843" w14:textId="3DFD5FBB" w:rsidR="790E6049" w:rsidRDefault="790E6049" w:rsidP="790E6049">
      <w:pPr>
        <w:pStyle w:val="Prrafodelista"/>
        <w:numPr>
          <w:ilvl w:val="0"/>
          <w:numId w:val="1"/>
        </w:numPr>
      </w:pPr>
      <w:r>
        <w:t>Asociación de permisos a roles.</w:t>
      </w:r>
    </w:p>
    <w:p w14:paraId="55E9414F" w14:textId="4DD7766C" w:rsidR="790E6049" w:rsidRDefault="790E6049" w:rsidP="790E6049">
      <w:pPr>
        <w:pStyle w:val="Prrafodelista"/>
        <w:numPr>
          <w:ilvl w:val="0"/>
          <w:numId w:val="1"/>
        </w:numPr>
      </w:pPr>
      <w:r>
        <w:t>Asignación de roles a usuarios.</w:t>
      </w:r>
    </w:p>
    <w:p w14:paraId="3A808D38" w14:textId="43E1B290" w:rsidR="00010E49" w:rsidRPr="0074562C" w:rsidRDefault="00010E49" w:rsidP="00010E49">
      <w:pPr>
        <w:rPr>
          <w:color w:val="000000" w:themeColor="text1"/>
        </w:rPr>
      </w:pPr>
      <w:r w:rsidRPr="0074562C">
        <w:rPr>
          <w:color w:val="000000" w:themeColor="text1"/>
        </w:rPr>
        <w:t>Las interfaces de usuario necesarias para que un usuario pueda realizar estas acciones vienen implementadas en Medusa en el arquetipo correspondiente.</w:t>
      </w:r>
    </w:p>
    <w:p w14:paraId="4C98CC93" w14:textId="245A1851" w:rsidR="00010E49" w:rsidRPr="0074562C" w:rsidRDefault="00010E49" w:rsidP="00010E49">
      <w:pPr>
        <w:rPr>
          <w:color w:val="000000" w:themeColor="text1"/>
        </w:rPr>
      </w:pPr>
      <w:r w:rsidRPr="0074562C">
        <w:rPr>
          <w:color w:val="000000" w:themeColor="text1"/>
        </w:rPr>
        <w:t xml:space="preserve">Las ventanas que se muestran a continuación se han incluido a modo descriptivo. No tienen </w:t>
      </w:r>
      <w:r w:rsidR="0074562C" w:rsidRPr="0074562C">
        <w:rPr>
          <w:color w:val="000000" w:themeColor="text1"/>
        </w:rPr>
        <w:t>por qué</w:t>
      </w:r>
      <w:r w:rsidRPr="0074562C">
        <w:rPr>
          <w:color w:val="000000" w:themeColor="text1"/>
        </w:rPr>
        <w:t xml:space="preserve"> ser las definitivas. Las hemos añadido al no disponer del componente Medusa en el momento de la elaboración de este documento.</w:t>
      </w:r>
    </w:p>
    <w:p w14:paraId="12A1D6EE" w14:textId="2B408E8D" w:rsidR="790E6049" w:rsidRDefault="790E6049" w:rsidP="790E6049">
      <w:r>
        <w:t xml:space="preserve">Para la presentación al cliente, las interfaces asociadas a la gestión de roles deberán quedar ordenadas según la secuencia funcional de los casos de uso: UC-06 listado de roles, UC-07 alta de rol, UC-08 consulta de rol, UC-09 edición de rol, UC-10 asociación de permisos a rol y UC-11 asignación de roles a usuarios. </w:t>
      </w:r>
    </w:p>
    <w:p w14:paraId="4598EE67" w14:textId="77777777" w:rsidR="006C06B4" w:rsidRDefault="790E6049" w:rsidP="006C06B4">
      <w:pPr>
        <w:keepNext/>
        <w:jc w:val="center"/>
      </w:pPr>
      <w:r>
        <w:rPr>
          <w:noProof/>
        </w:rPr>
        <w:drawing>
          <wp:inline distT="0" distB="0" distL="0" distR="0" wp14:anchorId="631AF619" wp14:editId="26B0F49B">
            <wp:extent cx="6257925" cy="4171950"/>
            <wp:effectExtent l="0" t="0" r="0" b="0"/>
            <wp:docPr id="632801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01222" name="Picture 632801222"/>
                    <pic:cNvPicPr/>
                  </pic:nvPicPr>
                  <pic:blipFill>
                    <a:blip r:embed="rId38">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5B458169" w14:textId="255ACC76" w:rsidR="006C06B4" w:rsidRDefault="006C06B4" w:rsidP="006C06B4">
      <w:pPr>
        <w:pStyle w:val="Descripcin"/>
        <w:jc w:val="center"/>
      </w:pPr>
      <w:bookmarkStart w:id="98" w:name="_Toc236739008"/>
      <w:r>
        <w:t xml:space="preserve">Ilustración </w:t>
      </w:r>
      <w:r w:rsidR="0074562C">
        <w:fldChar w:fldCharType="begin"/>
      </w:r>
      <w:r w:rsidR="0074562C">
        <w:instrText xml:space="preserve"> SEQ Ilustración \* ARABIC </w:instrText>
      </w:r>
      <w:r w:rsidR="0074562C">
        <w:fldChar w:fldCharType="separate"/>
      </w:r>
      <w:r w:rsidR="00834339">
        <w:rPr>
          <w:noProof/>
        </w:rPr>
        <w:t>17</w:t>
      </w:r>
      <w:r w:rsidR="0074562C">
        <w:rPr>
          <w:noProof/>
        </w:rPr>
        <w:fldChar w:fldCharType="end"/>
      </w:r>
      <w:r w:rsidRPr="00181F92">
        <w:t xml:space="preserve"> - Vista principal de gestión de roles</w:t>
      </w:r>
      <w:bookmarkEnd w:id="98"/>
    </w:p>
    <w:p w14:paraId="1461534B" w14:textId="3B67572B" w:rsidR="790E6049" w:rsidRDefault="790E6049" w:rsidP="790E6049">
      <w:pPr>
        <w:jc w:val="center"/>
      </w:pPr>
    </w:p>
    <w:p w14:paraId="517BEE84" w14:textId="1ABF26D0" w:rsidR="790E6049" w:rsidRDefault="790E6049" w:rsidP="790E6049">
      <w:pPr>
        <w:jc w:val="center"/>
      </w:pPr>
    </w:p>
    <w:p w14:paraId="26AD18C5" w14:textId="77777777" w:rsidR="006C06B4" w:rsidRDefault="790E6049" w:rsidP="006C06B4">
      <w:pPr>
        <w:keepNext/>
        <w:jc w:val="center"/>
      </w:pPr>
      <w:r>
        <w:rPr>
          <w:noProof/>
        </w:rPr>
        <w:drawing>
          <wp:inline distT="0" distB="0" distL="0" distR="0" wp14:anchorId="6313207B" wp14:editId="7E0E426D">
            <wp:extent cx="6257925" cy="4171950"/>
            <wp:effectExtent l="0" t="0" r="0" b="0"/>
            <wp:docPr id="970657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7991" name="Picture 970657991"/>
                    <pic:cNvPicPr/>
                  </pic:nvPicPr>
                  <pic:blipFill>
                    <a:blip r:embed="rId39">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7FBB5E55" w14:textId="0BB416F9" w:rsidR="5C1D236F" w:rsidRDefault="006C06B4" w:rsidP="006C06B4">
      <w:pPr>
        <w:pStyle w:val="Descripcin"/>
        <w:jc w:val="center"/>
      </w:pPr>
      <w:bookmarkStart w:id="99" w:name="_Toc236739009"/>
      <w:r>
        <w:t xml:space="preserve">Ilustración </w:t>
      </w:r>
      <w:r w:rsidR="0074562C">
        <w:fldChar w:fldCharType="begin"/>
      </w:r>
      <w:r w:rsidR="0074562C">
        <w:instrText xml:space="preserve"> SEQ Ilustración \* ARABIC </w:instrText>
      </w:r>
      <w:r w:rsidR="0074562C">
        <w:fldChar w:fldCharType="separate"/>
      </w:r>
      <w:r w:rsidR="00834339">
        <w:rPr>
          <w:noProof/>
        </w:rPr>
        <w:t>18</w:t>
      </w:r>
      <w:r w:rsidR="0074562C">
        <w:rPr>
          <w:noProof/>
        </w:rPr>
        <w:fldChar w:fldCharType="end"/>
      </w:r>
      <w:r w:rsidRPr="005B07F7">
        <w:t xml:space="preserve"> - Interfaz de alta de rol</w:t>
      </w:r>
      <w:bookmarkEnd w:id="99"/>
    </w:p>
    <w:p w14:paraId="5B355FF8" w14:textId="77777777" w:rsidR="006C06B4" w:rsidRDefault="790E6049" w:rsidP="006C06B4">
      <w:pPr>
        <w:keepNext/>
        <w:jc w:val="center"/>
      </w:pPr>
      <w:r>
        <w:rPr>
          <w:noProof/>
        </w:rPr>
        <w:lastRenderedPageBreak/>
        <w:drawing>
          <wp:inline distT="0" distB="0" distL="0" distR="0" wp14:anchorId="3E7B3400" wp14:editId="28D09108">
            <wp:extent cx="6257925" cy="4171950"/>
            <wp:effectExtent l="0" t="0" r="0" b="0"/>
            <wp:docPr id="1410324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4824" name="Picture 1410324824"/>
                    <pic:cNvPicPr/>
                  </pic:nvPicPr>
                  <pic:blipFill>
                    <a:blip r:embed="rId40">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4BC74119" w14:textId="051BDB52" w:rsidR="790E6049" w:rsidRDefault="006C06B4" w:rsidP="006C06B4">
      <w:pPr>
        <w:pStyle w:val="Descripcin"/>
        <w:jc w:val="center"/>
      </w:pPr>
      <w:bookmarkStart w:id="100" w:name="_Toc236739010"/>
      <w:r>
        <w:t xml:space="preserve">Ilustración </w:t>
      </w:r>
      <w:r w:rsidR="0074562C">
        <w:fldChar w:fldCharType="begin"/>
      </w:r>
      <w:r w:rsidR="0074562C">
        <w:instrText xml:space="preserve"> SEQ Ilustración \* ARABIC </w:instrText>
      </w:r>
      <w:r w:rsidR="0074562C">
        <w:fldChar w:fldCharType="separate"/>
      </w:r>
      <w:r w:rsidR="00834339">
        <w:rPr>
          <w:noProof/>
        </w:rPr>
        <w:t>19</w:t>
      </w:r>
      <w:r w:rsidR="0074562C">
        <w:rPr>
          <w:noProof/>
        </w:rPr>
        <w:fldChar w:fldCharType="end"/>
      </w:r>
      <w:r w:rsidRPr="00AF696B">
        <w:t xml:space="preserve"> - Interfaz de consulta de rol</w:t>
      </w:r>
      <w:bookmarkEnd w:id="100"/>
    </w:p>
    <w:p w14:paraId="5B2F014F" w14:textId="77777777" w:rsidR="006C06B4" w:rsidRDefault="790E6049" w:rsidP="006C06B4">
      <w:pPr>
        <w:keepNext/>
        <w:jc w:val="center"/>
      </w:pPr>
      <w:r>
        <w:rPr>
          <w:noProof/>
        </w:rPr>
        <w:lastRenderedPageBreak/>
        <w:drawing>
          <wp:inline distT="0" distB="0" distL="0" distR="0" wp14:anchorId="38B449FC" wp14:editId="7B0179D0">
            <wp:extent cx="6257925" cy="4171950"/>
            <wp:effectExtent l="0" t="0" r="0" b="0"/>
            <wp:docPr id="1383565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5787" name="Picture 1383565787"/>
                    <pic:cNvPicPr/>
                  </pic:nvPicPr>
                  <pic:blipFill>
                    <a:blip r:embed="rId41">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16BEF051" w14:textId="52E37D5A" w:rsidR="790E6049" w:rsidRDefault="006C06B4" w:rsidP="006C06B4">
      <w:pPr>
        <w:pStyle w:val="Descripcin"/>
        <w:jc w:val="center"/>
      </w:pPr>
      <w:bookmarkStart w:id="101" w:name="_Toc236739011"/>
      <w:r>
        <w:t xml:space="preserve">Ilustración </w:t>
      </w:r>
      <w:r w:rsidR="0074562C">
        <w:fldChar w:fldCharType="begin"/>
      </w:r>
      <w:r w:rsidR="0074562C">
        <w:instrText xml:space="preserve"> SEQ Ilustración \* ARABIC </w:instrText>
      </w:r>
      <w:r w:rsidR="0074562C">
        <w:fldChar w:fldCharType="separate"/>
      </w:r>
      <w:r w:rsidR="00834339">
        <w:rPr>
          <w:noProof/>
        </w:rPr>
        <w:t>20</w:t>
      </w:r>
      <w:r w:rsidR="0074562C">
        <w:rPr>
          <w:noProof/>
        </w:rPr>
        <w:fldChar w:fldCharType="end"/>
      </w:r>
      <w:r>
        <w:t xml:space="preserve"> </w:t>
      </w:r>
      <w:r w:rsidRPr="00FF30E6">
        <w:t>- Interfaz de edición de rol</w:t>
      </w:r>
      <w:bookmarkEnd w:id="101"/>
    </w:p>
    <w:p w14:paraId="4DFD53DC" w14:textId="77777777" w:rsidR="006C06B4" w:rsidRDefault="006C06B4" w:rsidP="790E6049">
      <w:pPr>
        <w:jc w:val="center"/>
      </w:pPr>
    </w:p>
    <w:p w14:paraId="24F864D3" w14:textId="77777777" w:rsidR="006C06B4" w:rsidRDefault="790E6049" w:rsidP="006C06B4">
      <w:pPr>
        <w:keepNext/>
        <w:jc w:val="center"/>
      </w:pPr>
      <w:r>
        <w:rPr>
          <w:noProof/>
        </w:rPr>
        <w:lastRenderedPageBreak/>
        <w:drawing>
          <wp:inline distT="0" distB="0" distL="0" distR="0" wp14:anchorId="3200FE5E" wp14:editId="32D24841">
            <wp:extent cx="6257925" cy="4171950"/>
            <wp:effectExtent l="0" t="0" r="0" b="0"/>
            <wp:docPr id="1560135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5588" name="Picture 1560135588"/>
                    <pic:cNvPicPr/>
                  </pic:nvPicPr>
                  <pic:blipFill>
                    <a:blip r:embed="rId42">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30022285" w14:textId="49238D2F" w:rsidR="790E6049" w:rsidRDefault="006C06B4" w:rsidP="006C06B4">
      <w:pPr>
        <w:pStyle w:val="Descripcin"/>
        <w:jc w:val="center"/>
      </w:pPr>
      <w:bookmarkStart w:id="102" w:name="_Toc236739012"/>
      <w:r>
        <w:t xml:space="preserve">Ilustración </w:t>
      </w:r>
      <w:r w:rsidR="0074562C">
        <w:fldChar w:fldCharType="begin"/>
      </w:r>
      <w:r w:rsidR="0074562C">
        <w:instrText xml:space="preserve"> SEQ Ilustración \* ARABIC </w:instrText>
      </w:r>
      <w:r w:rsidR="0074562C">
        <w:fldChar w:fldCharType="separate"/>
      </w:r>
      <w:r w:rsidR="00834339">
        <w:rPr>
          <w:noProof/>
        </w:rPr>
        <w:t>21</w:t>
      </w:r>
      <w:r w:rsidR="0074562C">
        <w:rPr>
          <w:noProof/>
        </w:rPr>
        <w:fldChar w:fldCharType="end"/>
      </w:r>
      <w:r w:rsidRPr="006061DE">
        <w:t xml:space="preserve"> - Interfaz de permisos asociados a un rol</w:t>
      </w:r>
      <w:bookmarkEnd w:id="102"/>
    </w:p>
    <w:p w14:paraId="0B2A7B83" w14:textId="77777777" w:rsidR="006C06B4" w:rsidRDefault="790E6049" w:rsidP="006C06B4">
      <w:pPr>
        <w:keepNext/>
        <w:jc w:val="center"/>
      </w:pPr>
      <w:r>
        <w:rPr>
          <w:noProof/>
        </w:rPr>
        <w:lastRenderedPageBreak/>
        <w:drawing>
          <wp:inline distT="0" distB="0" distL="0" distR="0" wp14:anchorId="12EA3FFA" wp14:editId="4C357B44">
            <wp:extent cx="6257925" cy="4171950"/>
            <wp:effectExtent l="0" t="0" r="0" b="0"/>
            <wp:docPr id="1436988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8904" name="Picture 1436988904"/>
                    <pic:cNvPicPr/>
                  </pic:nvPicPr>
                  <pic:blipFill>
                    <a:blip r:embed="rId43">
                      <a:extLst>
                        <a:ext uri="{28A0092B-C50C-407E-A947-70E740481C1C}">
                          <a14:useLocalDpi xmlns:a14="http://schemas.microsoft.com/office/drawing/2010/main"/>
                        </a:ext>
                      </a:extLst>
                    </a:blip>
                    <a:stretch>
                      <a:fillRect/>
                    </a:stretch>
                  </pic:blipFill>
                  <pic:spPr>
                    <a:xfrm>
                      <a:off x="0" y="0"/>
                      <a:ext cx="6257925" cy="4171950"/>
                    </a:xfrm>
                    <a:prstGeom prst="rect">
                      <a:avLst/>
                    </a:prstGeom>
                  </pic:spPr>
                </pic:pic>
              </a:graphicData>
            </a:graphic>
          </wp:inline>
        </w:drawing>
      </w:r>
    </w:p>
    <w:p w14:paraId="118DFA84" w14:textId="195037D9" w:rsidR="006C06B4" w:rsidRDefault="006C06B4" w:rsidP="006C06B4">
      <w:pPr>
        <w:pStyle w:val="Descripcin"/>
        <w:jc w:val="center"/>
      </w:pPr>
      <w:bookmarkStart w:id="103" w:name="_Toc236739013"/>
      <w:r>
        <w:t xml:space="preserve">Ilustración </w:t>
      </w:r>
      <w:r w:rsidR="0074562C">
        <w:fldChar w:fldCharType="begin"/>
      </w:r>
      <w:r w:rsidR="0074562C">
        <w:instrText xml:space="preserve"> SEQ Ilustración \* ARABIC </w:instrText>
      </w:r>
      <w:r w:rsidR="0074562C">
        <w:fldChar w:fldCharType="separate"/>
      </w:r>
      <w:r w:rsidR="00834339">
        <w:rPr>
          <w:noProof/>
        </w:rPr>
        <w:t>22</w:t>
      </w:r>
      <w:r w:rsidR="0074562C">
        <w:rPr>
          <w:noProof/>
        </w:rPr>
        <w:fldChar w:fldCharType="end"/>
      </w:r>
      <w:r w:rsidRPr="00EB6248">
        <w:t xml:space="preserve"> - Interfaz de asignación de roles a usuarios</w:t>
      </w:r>
      <w:bookmarkEnd w:id="103"/>
    </w:p>
    <w:p w14:paraId="0E7E6DC3" w14:textId="5D2A5347" w:rsidR="790E6049" w:rsidRDefault="790E6049" w:rsidP="790E6049">
      <w:pPr>
        <w:jc w:val="center"/>
      </w:pPr>
    </w:p>
    <w:p w14:paraId="18679135" w14:textId="0D927E41" w:rsidR="790E6049" w:rsidRDefault="790E6049" w:rsidP="790E6049">
      <w:pPr>
        <w:jc w:val="center"/>
      </w:pPr>
    </w:p>
    <w:p w14:paraId="5466BC94" w14:textId="77777777" w:rsidR="005617EA" w:rsidRDefault="17C8CF4E" w:rsidP="17C8CF4E">
      <w:pPr>
        <w:pStyle w:val="Ttulo2"/>
        <w:rPr>
          <w:bCs/>
        </w:rPr>
      </w:pPr>
      <w:bookmarkStart w:id="104" w:name="_Toc1954901064"/>
      <w:bookmarkStart w:id="105" w:name="_Toc239844757"/>
      <w:r w:rsidRPr="17C8CF4E">
        <w:rPr>
          <w:bCs/>
        </w:rPr>
        <w:t>Interfaz de Gestión de Roles y Permisos</w:t>
      </w:r>
      <w:bookmarkEnd w:id="104"/>
      <w:bookmarkEnd w:id="105"/>
    </w:p>
    <w:p w14:paraId="788A7250" w14:textId="77777777" w:rsidR="005617EA" w:rsidRDefault="00C56FD2">
      <w:r>
        <w:t>El comportamiento de la interfaz de Gestión de roles será exclusivo para el rol Administrador. Solo el rol Administrador podrá realizar acciones de administración sobre roles, permisos y relación usuario-rol.</w:t>
      </w:r>
    </w:p>
    <w:p w14:paraId="450D6D5C" w14:textId="77777777" w:rsidR="005617EA" w:rsidRDefault="00C56FD2">
      <w:r>
        <w:t>El rol Administrador podrá realizar las siguientes acciones: visualización del listado de roles, registro de un nuevo rol, consulta de un rol, edición de un rol, eliminación de un rol, asociación de permisos a un rol, asociación de roles a usuarios, consulta de permisos asociados a un rol y consulta de usuarios asociados a un rol.</w:t>
      </w:r>
    </w:p>
    <w:p w14:paraId="11C2EA4D" w14:textId="77777777" w:rsidR="005617EA" w:rsidRDefault="17C8CF4E" w:rsidP="17C8CF4E">
      <w:pPr>
        <w:pStyle w:val="Ttulo2"/>
        <w:rPr>
          <w:bCs/>
        </w:rPr>
      </w:pPr>
      <w:bookmarkStart w:id="106" w:name="_Toc1394508387"/>
      <w:bookmarkStart w:id="107" w:name="_Toc239844758"/>
      <w:r w:rsidRPr="17C8CF4E">
        <w:rPr>
          <w:bCs/>
        </w:rPr>
        <w:t>Control de Acceso RBAC</w:t>
      </w:r>
      <w:bookmarkEnd w:id="106"/>
      <w:bookmarkEnd w:id="107"/>
    </w:p>
    <w:p w14:paraId="78E5E711" w14:textId="77777777" w:rsidR="005617EA" w:rsidRDefault="00C56FD2">
      <w:r>
        <w:t>La autorización de las funcionalidades del sistema se basará en un modelo RBAC (Role Based Access Control). Cada usuario dispondrá de uno o varios roles asociados y cada rol dispondrá de uno o varios permisos.</w:t>
      </w:r>
    </w:p>
    <w:p w14:paraId="0EC317A1" w14:textId="77777777" w:rsidR="005617EA" w:rsidRDefault="00C56FD2">
      <w:r>
        <w:t xml:space="preserve">La autorización efectiva de una operación vendrá determinada por los permisos asociados a los roles asignados al usuario autenticado. De esta forma, la aplicación podrá controlar no </w:t>
      </w:r>
      <w:r>
        <w:lastRenderedPageBreak/>
        <w:t>solo el acceso al módulo, sino también las operaciones concretas permitidas dentro del mismo.</w:t>
      </w:r>
    </w:p>
    <w:p w14:paraId="44EAFD9C" w14:textId="72646F6F" w:rsidR="005617EA" w:rsidRDefault="00274BC9" w:rsidP="00274BC9">
      <w:pPr>
        <w:pStyle w:val="Ttulo2"/>
      </w:pPr>
      <w:bookmarkStart w:id="108" w:name="_Toc239844759"/>
      <w:r w:rsidRPr="00274BC9">
        <w:t>Gestión de Acceso Temporal a Recursos</w:t>
      </w:r>
      <w:bookmarkEnd w:id="108"/>
    </w:p>
    <w:p w14:paraId="208172EA" w14:textId="1CE36943" w:rsidR="00274BC9" w:rsidRDefault="00274BC9" w:rsidP="00010E49">
      <w:pPr>
        <w:pStyle w:val="Ttulo3"/>
        <w:rPr>
          <w:lang w:val="en-US"/>
        </w:rPr>
      </w:pPr>
      <w:bookmarkStart w:id="109" w:name="_Toc239844760"/>
      <w:r w:rsidRPr="00274BC9">
        <w:rPr>
          <w:lang w:val="en-US"/>
        </w:rPr>
        <w:t xml:space="preserve">Contexto y </w:t>
      </w:r>
      <w:r w:rsidR="0074562C">
        <w:rPr>
          <w:lang w:val="en-US"/>
        </w:rPr>
        <w:t>N</w:t>
      </w:r>
      <w:r w:rsidRPr="00274BC9">
        <w:rPr>
          <w:lang w:val="en-US"/>
        </w:rPr>
        <w:t>ecesidad</w:t>
      </w:r>
      <w:bookmarkEnd w:id="109"/>
    </w:p>
    <w:p w14:paraId="6659ABF3" w14:textId="77777777" w:rsidR="00274BC9" w:rsidRPr="00274BC9" w:rsidRDefault="00274BC9" w:rsidP="00274BC9">
      <w:pPr>
        <w:rPr>
          <w:lang w:val="es-ES_tradnl" w:eastAsia="es-ES"/>
        </w:rPr>
      </w:pPr>
      <w:r w:rsidRPr="00274BC9">
        <w:rPr>
          <w:lang w:val="es-ES_tradnl" w:eastAsia="es-ES"/>
        </w:rPr>
        <w:t>Dentro del ámbito de Activos Inmateriales (AAII), existe la necesidad de compartir información restringida con usuarios que no forman parte del núcleo operativo permanente del sistema. Estos usuarios, denominados usuarios temporales (perfil funcional Consultor / Usuario Préstamo), requieren acceso acotado en el tiempo a determinada documentación o entregables de expedientes y programas, bajo control y trazabilidad de la administración interna de AAII.</w:t>
      </w:r>
    </w:p>
    <w:p w14:paraId="3F99C07A" w14:textId="1926843D" w:rsidR="00274BC9" w:rsidRDefault="00274BC9" w:rsidP="00274BC9">
      <w:pPr>
        <w:rPr>
          <w:lang w:val="es-ES_tradnl" w:eastAsia="es-ES"/>
        </w:rPr>
      </w:pPr>
      <w:r w:rsidRPr="00274BC9">
        <w:rPr>
          <w:lang w:val="es-ES_tradnl" w:eastAsia="es-ES"/>
        </w:rPr>
        <w:t>El principio de partida es que estos usuarios deben estar dados de alta en el directorio corporativo DICODEF, resolviéndose su autenticación por los servicios de seguridad de CESTIC (LDAP / Spring Security a través de la plataforma DCORE), mientras que la autorización temporal y de grano fino sobre los recursos se gestiona en la propia aplicación.</w:t>
      </w:r>
    </w:p>
    <w:p w14:paraId="5B1A591A" w14:textId="54F9EB77" w:rsidR="00274BC9" w:rsidRDefault="00274BC9" w:rsidP="00010E49">
      <w:pPr>
        <w:pStyle w:val="Ttulo3"/>
        <w:rPr>
          <w:lang w:val="es-ES_tradnl"/>
        </w:rPr>
      </w:pPr>
      <w:bookmarkStart w:id="110" w:name="_Toc239844761"/>
      <w:r w:rsidRPr="00274BC9">
        <w:rPr>
          <w:lang w:val="es-ES_tradnl"/>
        </w:rPr>
        <w:t>Modelo de gestión del acceso temporal</w:t>
      </w:r>
      <w:bookmarkEnd w:id="110"/>
    </w:p>
    <w:p w14:paraId="17D17B3E" w14:textId="77777777" w:rsidR="00274BC9" w:rsidRPr="00274BC9" w:rsidRDefault="00274BC9" w:rsidP="00274BC9">
      <w:pPr>
        <w:pStyle w:val="Prrafodelista"/>
        <w:numPr>
          <w:ilvl w:val="0"/>
          <w:numId w:val="25"/>
        </w:numPr>
        <w:rPr>
          <w:lang w:val="es-ES_tradnl" w:eastAsia="es-ES"/>
        </w:rPr>
      </w:pPr>
      <w:r w:rsidRPr="00274BC9">
        <w:rPr>
          <w:lang w:val="es-ES_tradnl" w:eastAsia="es-ES"/>
        </w:rPr>
        <w:t>La solución contempla una web única de Administrador desde la que el rol Administrador (administración interna de AAII) gestiona los accesos temporales sobre recursos concretos. Sus características son:</w:t>
      </w:r>
    </w:p>
    <w:p w14:paraId="5A71AA00" w14:textId="59AAA9D2" w:rsidR="00274BC9" w:rsidRPr="00274BC9" w:rsidRDefault="00274BC9" w:rsidP="00274BC9">
      <w:pPr>
        <w:pStyle w:val="Prrafodelista"/>
        <w:numPr>
          <w:ilvl w:val="0"/>
          <w:numId w:val="25"/>
        </w:numPr>
        <w:rPr>
          <w:lang w:val="es-ES_tradnl" w:eastAsia="es-ES"/>
        </w:rPr>
      </w:pPr>
      <w:r w:rsidRPr="00274BC9">
        <w:rPr>
          <w:lang w:val="es-ES_tradnl" w:eastAsia="es-ES"/>
        </w:rPr>
        <w:t>Acceso a recursos determinados: el Administrador selecciona el expediente, programa o entregable al que se concede acceso.</w:t>
      </w:r>
    </w:p>
    <w:p w14:paraId="5593AFD8" w14:textId="0D79C360" w:rsidR="00274BC9" w:rsidRPr="00274BC9" w:rsidRDefault="00274BC9" w:rsidP="00274BC9">
      <w:pPr>
        <w:pStyle w:val="Prrafodelista"/>
        <w:numPr>
          <w:ilvl w:val="0"/>
          <w:numId w:val="25"/>
        </w:numPr>
        <w:rPr>
          <w:lang w:val="es-ES_tradnl" w:eastAsia="es-ES"/>
        </w:rPr>
      </w:pPr>
      <w:r w:rsidRPr="00274BC9">
        <w:rPr>
          <w:lang w:val="es-ES_tradnl" w:eastAsia="es-ES"/>
        </w:rPr>
        <w:t>Establecimiento del periodo de vigencia: el Administrador fija la fecha de inicio y la fecha de fin del acceso. Transcurrido el plazo, el acceso expira automáticamente sin intervención manual.</w:t>
      </w:r>
    </w:p>
    <w:p w14:paraId="1DCDD640" w14:textId="71A0C907" w:rsidR="00274BC9" w:rsidRPr="00274BC9" w:rsidRDefault="00274BC9" w:rsidP="00274BC9">
      <w:pPr>
        <w:pStyle w:val="Prrafodelista"/>
        <w:numPr>
          <w:ilvl w:val="0"/>
          <w:numId w:val="25"/>
        </w:numPr>
        <w:rPr>
          <w:lang w:val="es-ES_tradnl" w:eastAsia="es-ES"/>
        </w:rPr>
      </w:pPr>
      <w:r w:rsidRPr="00274BC9">
        <w:rPr>
          <w:lang w:val="es-ES_tradnl" w:eastAsia="es-ES"/>
        </w:rPr>
        <w:t>Permisos exclusivamente de lectura: el usuario temporal únicamente puede consultar la información concedida, sin capacidad de modificación, exportación no autorizada ni descarga fuera de lo permitido.</w:t>
      </w:r>
    </w:p>
    <w:p w14:paraId="40423234" w14:textId="67D6DC52" w:rsidR="00274BC9" w:rsidRDefault="00274BC9" w:rsidP="00274BC9">
      <w:pPr>
        <w:pStyle w:val="Prrafodelista"/>
        <w:numPr>
          <w:ilvl w:val="0"/>
          <w:numId w:val="25"/>
        </w:numPr>
        <w:rPr>
          <w:lang w:val="es-ES_tradnl" w:eastAsia="es-ES"/>
        </w:rPr>
      </w:pPr>
      <w:r w:rsidRPr="00274BC9">
        <w:rPr>
          <w:lang w:val="es-ES_tradnl" w:eastAsia="es-ES"/>
        </w:rPr>
        <w:t>Administración interna: la concesión, revisión y revocación de accesos temporales es responsabilidad de la administración interna de AAII.</w:t>
      </w:r>
    </w:p>
    <w:p w14:paraId="275C801C" w14:textId="3D0F9BBB" w:rsidR="00274BC9" w:rsidRDefault="00274BC9" w:rsidP="00010E49">
      <w:pPr>
        <w:pStyle w:val="Ttulo3"/>
      </w:pPr>
      <w:bookmarkStart w:id="111" w:name="_Toc239844762"/>
      <w:r w:rsidRPr="00274BC9">
        <w:t>Separación de responsabilidades DICODEF / Medusa / aplicación</w:t>
      </w:r>
      <w:bookmarkEnd w:id="111"/>
    </w:p>
    <w:p w14:paraId="444829F5" w14:textId="77777777" w:rsidR="00274BC9" w:rsidRPr="00274BC9" w:rsidRDefault="00274BC9" w:rsidP="00274BC9">
      <w:pPr>
        <w:rPr>
          <w:lang w:val="es-ES_tradnl" w:eastAsia="es-ES"/>
        </w:rPr>
      </w:pPr>
      <w:r w:rsidRPr="00274BC9">
        <w:rPr>
          <w:lang w:val="es-ES_tradnl" w:eastAsia="es-ES"/>
        </w:rPr>
        <w:t>La arquitectura de seguridad distingue tres planos complementarios:</w:t>
      </w:r>
    </w:p>
    <w:p w14:paraId="1F7E69B5" w14:textId="04135722" w:rsidR="00274BC9" w:rsidRPr="00274BC9" w:rsidRDefault="00274BC9" w:rsidP="00274BC9">
      <w:pPr>
        <w:pStyle w:val="Prrafodelista"/>
        <w:numPr>
          <w:ilvl w:val="0"/>
          <w:numId w:val="26"/>
        </w:numPr>
        <w:rPr>
          <w:lang w:val="es-ES_tradnl" w:eastAsia="es-ES"/>
        </w:rPr>
      </w:pPr>
      <w:r w:rsidRPr="00274BC9">
        <w:rPr>
          <w:lang w:val="es-ES_tradnl" w:eastAsia="es-ES"/>
        </w:rPr>
        <w:t>DICODEF: repositorio corporativo de identidades. Los usuarios temporales (Consultor) deben estar dados de alta en DICODEF para poder autenticarse. DICODEF resuelve la identidad y, en su caso, la pertenencia a la aplicación, pero no gobierna la temporalidad del acceso al recurso.</w:t>
      </w:r>
    </w:p>
    <w:p w14:paraId="4FAA0617" w14:textId="79C21294" w:rsidR="00274BC9" w:rsidRPr="00274BC9" w:rsidRDefault="00274BC9" w:rsidP="00274BC9">
      <w:pPr>
        <w:pStyle w:val="Prrafodelista"/>
        <w:numPr>
          <w:ilvl w:val="0"/>
          <w:numId w:val="26"/>
        </w:numPr>
        <w:rPr>
          <w:lang w:val="es-ES_tradnl" w:eastAsia="es-ES"/>
        </w:rPr>
      </w:pPr>
      <w:r w:rsidRPr="00274BC9">
        <w:rPr>
          <w:lang w:val="es-ES_tradnl" w:eastAsia="es-ES"/>
        </w:rPr>
        <w:t>Medusa: la plataforma corporativa Medusa proporciona el control de roles (RBAC) heredado en backend y frontend, pero no dispone de control temporal nativo del acceso a recursos concretos.</w:t>
      </w:r>
    </w:p>
    <w:p w14:paraId="48B8892E" w14:textId="7E0C79F1" w:rsidR="00274BC9" w:rsidRPr="00274BC9" w:rsidRDefault="00274BC9" w:rsidP="00274BC9">
      <w:pPr>
        <w:pStyle w:val="Prrafodelista"/>
        <w:numPr>
          <w:ilvl w:val="0"/>
          <w:numId w:val="26"/>
        </w:numPr>
        <w:rPr>
          <w:lang w:val="es-ES_tradnl" w:eastAsia="es-ES"/>
        </w:rPr>
      </w:pPr>
      <w:r w:rsidRPr="00274BC9">
        <w:rPr>
          <w:lang w:val="es-ES_tradnl" w:eastAsia="es-ES"/>
        </w:rPr>
        <w:t>Aplicación AAII: la temporalidad (ventana de vigencia inicio/fin) y la asociación usuario–recurso se gestionan directamente en la aplicación, complementando el modelo RBAC de Medusa con una capa de autorización basada en atributos (ABAC) sobre el recurso y el tiempo.</w:t>
      </w:r>
    </w:p>
    <w:p w14:paraId="053383D5" w14:textId="6A7387F8" w:rsidR="00274BC9" w:rsidRPr="00274BC9" w:rsidRDefault="00274BC9" w:rsidP="00274BC9">
      <w:pPr>
        <w:rPr>
          <w:lang w:val="es-ES_tradnl" w:eastAsia="es-ES"/>
        </w:rPr>
      </w:pPr>
      <w:r w:rsidRPr="00274BC9">
        <w:rPr>
          <w:lang w:val="es-ES_tradnl" w:eastAsia="es-ES"/>
        </w:rPr>
        <w:lastRenderedPageBreak/>
        <w:t>En consecuencia, el rol Consultor (temporal) se resuelve mediante el alta del usuario en DICODEF con los permisos de aplicación correspondientes para autenticación, mientras que la habilitación efectiva y acotada en el tiempo sobre cada recurso se administra en la propia aplicación en el momento de conceder el acceso temporal. La definición de la autenticación corresponde a Seguridad CESTIC.</w:t>
      </w:r>
    </w:p>
    <w:p w14:paraId="4F030528" w14:textId="74CC1F17" w:rsidR="00274BC9" w:rsidRDefault="00274BC9" w:rsidP="00010E49">
      <w:pPr>
        <w:pStyle w:val="Ttulo3"/>
        <w:rPr>
          <w:lang w:val="es-ES_tradnl"/>
        </w:rPr>
      </w:pPr>
      <w:bookmarkStart w:id="112" w:name="_Toc239844763"/>
      <w:r w:rsidRPr="00274BC9">
        <w:rPr>
          <w:lang w:val="es-ES_tradnl"/>
        </w:rPr>
        <w:t>Consideraciones de diseño técnico</w:t>
      </w:r>
      <w:bookmarkEnd w:id="112"/>
    </w:p>
    <w:p w14:paraId="6E874C8F" w14:textId="318C1483" w:rsidR="00274BC9" w:rsidRPr="00274BC9" w:rsidRDefault="00274BC9" w:rsidP="00274BC9">
      <w:pPr>
        <w:pStyle w:val="Prrafodelista"/>
        <w:numPr>
          <w:ilvl w:val="0"/>
          <w:numId w:val="27"/>
        </w:numPr>
        <w:rPr>
          <w:lang w:val="es-ES_tradnl" w:eastAsia="es-ES"/>
        </w:rPr>
      </w:pPr>
      <w:r w:rsidRPr="00274BC9">
        <w:rPr>
          <w:lang w:val="es-ES_tradnl" w:eastAsia="es-ES"/>
        </w:rPr>
        <w:t>Persistencia de la concesión: se registrará en el modelo de datos una entidad de concesión de acceso temporal que relacione usuario, recurso, permiso (lectura), fecha de inicio, fecha de fin y estado (activo / expirado / revocado).</w:t>
      </w:r>
    </w:p>
    <w:p w14:paraId="57910AC0" w14:textId="016B047F" w:rsidR="00274BC9" w:rsidRPr="00274BC9" w:rsidRDefault="00274BC9" w:rsidP="00274BC9">
      <w:pPr>
        <w:pStyle w:val="Prrafodelista"/>
        <w:numPr>
          <w:ilvl w:val="0"/>
          <w:numId w:val="27"/>
        </w:numPr>
        <w:rPr>
          <w:lang w:val="es-ES_tradnl" w:eastAsia="es-ES"/>
        </w:rPr>
      </w:pPr>
      <w:r w:rsidRPr="00274BC9">
        <w:rPr>
          <w:lang w:val="es-ES_tradnl" w:eastAsia="es-ES"/>
        </w:rPr>
        <w:t>Evaluación en tiempo de petición: la autorización efectiva se comprobará en cada petición combinando los permisos RBAC del token JWT emitido tras la autenticación DICODEF con la validación de la ventana temporal vigente sobre el recurso solicitado.</w:t>
      </w:r>
    </w:p>
    <w:p w14:paraId="72564AE1" w14:textId="46C64771" w:rsidR="00274BC9" w:rsidRPr="00274BC9" w:rsidRDefault="00274BC9" w:rsidP="00274BC9">
      <w:pPr>
        <w:pStyle w:val="Prrafodelista"/>
        <w:numPr>
          <w:ilvl w:val="0"/>
          <w:numId w:val="27"/>
        </w:numPr>
        <w:rPr>
          <w:lang w:val="es-ES_tradnl" w:eastAsia="es-ES"/>
        </w:rPr>
      </w:pPr>
      <w:r w:rsidRPr="00274BC9">
        <w:rPr>
          <w:lang w:val="es-ES_tradnl" w:eastAsia="es-ES"/>
        </w:rPr>
        <w:t>Expiración automática: la aplicación invalidará el acceso al alcanzarse la fecha de fin, sin requerir acción del Administrador.</w:t>
      </w:r>
    </w:p>
    <w:p w14:paraId="09E6F056" w14:textId="4C4F4D8A" w:rsidR="00274BC9" w:rsidRDefault="00274BC9" w:rsidP="00274BC9">
      <w:pPr>
        <w:pStyle w:val="Prrafodelista"/>
        <w:numPr>
          <w:ilvl w:val="0"/>
          <w:numId w:val="27"/>
        </w:numPr>
        <w:rPr>
          <w:lang w:val="es-ES_tradnl" w:eastAsia="es-ES"/>
        </w:rPr>
      </w:pPr>
      <w:r w:rsidRPr="00274BC9">
        <w:rPr>
          <w:lang w:val="es-ES_tradnl" w:eastAsia="es-ES"/>
        </w:rPr>
        <w:t>Trazabilidad: toda concesión, consulta y revocación quedará auditada para garantizar el control de accesos excepcionales.</w:t>
      </w:r>
    </w:p>
    <w:p w14:paraId="5465FA7D" w14:textId="285D1747" w:rsidR="00CE7802" w:rsidRDefault="00B328E0" w:rsidP="00010E49">
      <w:pPr>
        <w:pStyle w:val="Ttulo3"/>
      </w:pPr>
      <w:bookmarkStart w:id="113" w:name="_Toc239844764"/>
      <w:r>
        <w:t>Solicitud</w:t>
      </w:r>
      <w:r w:rsidR="008C1761">
        <w:t xml:space="preserve"> de Acceso Temporal</w:t>
      </w:r>
      <w:bookmarkEnd w:id="113"/>
    </w:p>
    <w:p w14:paraId="0181A538" w14:textId="3E317AC8" w:rsidR="00B328E0" w:rsidRDefault="00B328E0" w:rsidP="00B328E0">
      <w:pPr>
        <w:rPr>
          <w:lang w:eastAsia="es-ES"/>
        </w:rPr>
      </w:pPr>
      <w:r>
        <w:rPr>
          <w:lang w:eastAsia="es-ES"/>
        </w:rPr>
        <w:t>Un usuario quiere acceder a la aplicación y no está dado de alta como tal en el sistema. En la ventana de login de la aplicación en la parte inferior aparece el texto “Solicitar acceso temporal</w:t>
      </w:r>
      <w:r w:rsidR="0074562C">
        <w:rPr>
          <w:lang w:eastAsia="es-ES"/>
        </w:rPr>
        <w:t>”,</w:t>
      </w:r>
      <w:r>
        <w:rPr>
          <w:lang w:eastAsia="es-ES"/>
        </w:rPr>
        <w:t xml:space="preserve"> como se muestra en la siguiente imagen:</w:t>
      </w:r>
    </w:p>
    <w:p w14:paraId="2C5E6A72" w14:textId="271814AA" w:rsidR="00B328E0" w:rsidRDefault="00834339" w:rsidP="00B328E0">
      <w:pPr>
        <w:keepNext/>
        <w:jc w:val="center"/>
      </w:pPr>
      <w:r>
        <w:rPr>
          <w:noProof/>
        </w:rPr>
        <w:drawing>
          <wp:inline distT="0" distB="0" distL="0" distR="0" wp14:anchorId="47C6D8B4" wp14:editId="6227FA4C">
            <wp:extent cx="2281914" cy="3067962"/>
            <wp:effectExtent l="0" t="0" r="4445" b="0"/>
            <wp:docPr id="20490713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7273" cy="3075167"/>
                    </a:xfrm>
                    <a:prstGeom prst="rect">
                      <a:avLst/>
                    </a:prstGeom>
                    <a:noFill/>
                    <a:ln>
                      <a:noFill/>
                    </a:ln>
                  </pic:spPr>
                </pic:pic>
              </a:graphicData>
            </a:graphic>
          </wp:inline>
        </w:drawing>
      </w:r>
    </w:p>
    <w:p w14:paraId="35E267F6" w14:textId="2BB8C524" w:rsidR="00B328E0" w:rsidRDefault="00B328E0" w:rsidP="00B328E0">
      <w:pPr>
        <w:pStyle w:val="Descripcin"/>
        <w:jc w:val="center"/>
      </w:pPr>
      <w:bookmarkStart w:id="114" w:name="_Toc236739014"/>
      <w:r>
        <w:t xml:space="preserve">Ilustración </w:t>
      </w:r>
      <w:r w:rsidR="0074562C">
        <w:fldChar w:fldCharType="begin"/>
      </w:r>
      <w:r w:rsidR="0074562C">
        <w:instrText xml:space="preserve"> SEQ Ilustración \* ARABIC </w:instrText>
      </w:r>
      <w:r w:rsidR="0074562C">
        <w:fldChar w:fldCharType="separate"/>
      </w:r>
      <w:r w:rsidR="00834339">
        <w:rPr>
          <w:noProof/>
        </w:rPr>
        <w:t>23</w:t>
      </w:r>
      <w:r w:rsidR="0074562C">
        <w:rPr>
          <w:noProof/>
        </w:rPr>
        <w:fldChar w:fldCharType="end"/>
      </w:r>
      <w:r>
        <w:t xml:space="preserve"> - Solicitar Acceso Temporal</w:t>
      </w:r>
      <w:bookmarkEnd w:id="114"/>
    </w:p>
    <w:p w14:paraId="0D40AB12" w14:textId="77777777" w:rsidR="00B328E0" w:rsidRDefault="00B328E0" w:rsidP="00B328E0">
      <w:pPr>
        <w:rPr>
          <w:lang w:eastAsia="es-ES"/>
        </w:rPr>
      </w:pPr>
    </w:p>
    <w:p w14:paraId="761641DE" w14:textId="28E7E9F0" w:rsidR="00B328E0" w:rsidRDefault="00B328E0" w:rsidP="00B328E0">
      <w:pPr>
        <w:rPr>
          <w:lang w:eastAsia="es-ES"/>
        </w:rPr>
      </w:pPr>
      <w:r>
        <w:rPr>
          <w:lang w:eastAsia="es-ES"/>
        </w:rPr>
        <w:lastRenderedPageBreak/>
        <w:t>Haciendo click en este enlace, el sistema redirige al usuario para cumplimentar la solicitud de un acceso temporal.</w:t>
      </w:r>
    </w:p>
    <w:p w14:paraId="5B2E4314" w14:textId="77777777" w:rsidR="00B328E0" w:rsidRDefault="00B328E0" w:rsidP="00B328E0">
      <w:pPr>
        <w:keepNext/>
        <w:jc w:val="center"/>
      </w:pPr>
      <w:r>
        <w:rPr>
          <w:noProof/>
          <w:lang w:eastAsia="es-ES"/>
        </w:rPr>
        <w:drawing>
          <wp:inline distT="0" distB="0" distL="0" distR="0" wp14:anchorId="66B891E7" wp14:editId="1CC40244">
            <wp:extent cx="5753100" cy="2124075"/>
            <wp:effectExtent l="0" t="0" r="0" b="9525"/>
            <wp:docPr id="12790237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2124075"/>
                    </a:xfrm>
                    <a:prstGeom prst="rect">
                      <a:avLst/>
                    </a:prstGeom>
                    <a:noFill/>
                    <a:ln>
                      <a:noFill/>
                    </a:ln>
                  </pic:spPr>
                </pic:pic>
              </a:graphicData>
            </a:graphic>
          </wp:inline>
        </w:drawing>
      </w:r>
    </w:p>
    <w:p w14:paraId="6638843B" w14:textId="5DD8C793" w:rsidR="00B328E0" w:rsidRDefault="00B328E0" w:rsidP="00B328E0">
      <w:pPr>
        <w:pStyle w:val="Descripcin"/>
        <w:jc w:val="center"/>
      </w:pPr>
      <w:bookmarkStart w:id="115" w:name="_Toc236739015"/>
      <w:r>
        <w:t xml:space="preserve">Ilustración </w:t>
      </w:r>
      <w:r w:rsidR="0074562C">
        <w:fldChar w:fldCharType="begin"/>
      </w:r>
      <w:r w:rsidR="0074562C">
        <w:instrText xml:space="preserve"> SEQ Ilustración \* ARABIC </w:instrText>
      </w:r>
      <w:r w:rsidR="0074562C">
        <w:fldChar w:fldCharType="separate"/>
      </w:r>
      <w:r w:rsidR="00834339">
        <w:rPr>
          <w:noProof/>
        </w:rPr>
        <w:t>24</w:t>
      </w:r>
      <w:r w:rsidR="0074562C">
        <w:rPr>
          <w:noProof/>
        </w:rPr>
        <w:fldChar w:fldCharType="end"/>
      </w:r>
      <w:r>
        <w:t xml:space="preserve"> - Datos Solicitud Acceso Temporal</w:t>
      </w:r>
      <w:bookmarkEnd w:id="115"/>
    </w:p>
    <w:p w14:paraId="4DC9ABBF" w14:textId="0534C3CE" w:rsidR="00B328E0" w:rsidRDefault="00B328E0" w:rsidP="00B328E0">
      <w:pPr>
        <w:rPr>
          <w:lang w:eastAsia="es-ES"/>
        </w:rPr>
      </w:pPr>
      <w:r>
        <w:rPr>
          <w:lang w:eastAsia="es-ES"/>
        </w:rPr>
        <w:t>En esta ventana, se cumplimentan los datos requeridos para la solicitud de acceso temporal a la aplicación. Debemos cumplimentar todos los campos requeridos. Si olvidamos alguno de los campos obligatorios, la interfaz nos indicará el campo que no hemos informado.</w:t>
      </w:r>
    </w:p>
    <w:p w14:paraId="2E145E36" w14:textId="77777777" w:rsidR="00B328E0" w:rsidRDefault="00B328E0" w:rsidP="00B328E0">
      <w:pPr>
        <w:keepNext/>
        <w:jc w:val="center"/>
      </w:pPr>
      <w:r w:rsidRPr="00B328E0">
        <w:rPr>
          <w:noProof/>
          <w:lang w:eastAsia="es-ES"/>
        </w:rPr>
        <w:drawing>
          <wp:inline distT="0" distB="0" distL="0" distR="0" wp14:anchorId="03A56494" wp14:editId="6CCCFA11">
            <wp:extent cx="5760720" cy="2115820"/>
            <wp:effectExtent l="0" t="0" r="0" b="0"/>
            <wp:docPr id="126470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5856" name=""/>
                    <pic:cNvPicPr/>
                  </pic:nvPicPr>
                  <pic:blipFill>
                    <a:blip r:embed="rId46"/>
                    <a:stretch>
                      <a:fillRect/>
                    </a:stretch>
                  </pic:blipFill>
                  <pic:spPr>
                    <a:xfrm>
                      <a:off x="0" y="0"/>
                      <a:ext cx="5760720" cy="2115820"/>
                    </a:xfrm>
                    <a:prstGeom prst="rect">
                      <a:avLst/>
                    </a:prstGeom>
                  </pic:spPr>
                </pic:pic>
              </a:graphicData>
            </a:graphic>
          </wp:inline>
        </w:drawing>
      </w:r>
    </w:p>
    <w:p w14:paraId="167D47A3" w14:textId="7AC5294A" w:rsidR="00B328E0" w:rsidRDefault="00B328E0" w:rsidP="00B328E0">
      <w:pPr>
        <w:pStyle w:val="Descripcin"/>
        <w:jc w:val="center"/>
      </w:pPr>
      <w:bookmarkStart w:id="116" w:name="_Toc236739016"/>
      <w:r>
        <w:t xml:space="preserve">Ilustración </w:t>
      </w:r>
      <w:r w:rsidR="0074562C">
        <w:fldChar w:fldCharType="begin"/>
      </w:r>
      <w:r w:rsidR="0074562C">
        <w:instrText xml:space="preserve"> SEQ Ilustración \* ARABIC </w:instrText>
      </w:r>
      <w:r w:rsidR="0074562C">
        <w:fldChar w:fldCharType="separate"/>
      </w:r>
      <w:r w:rsidR="00834339">
        <w:rPr>
          <w:noProof/>
        </w:rPr>
        <w:t>25</w:t>
      </w:r>
      <w:r w:rsidR="0074562C">
        <w:rPr>
          <w:noProof/>
        </w:rPr>
        <w:fldChar w:fldCharType="end"/>
      </w:r>
      <w:r>
        <w:t xml:space="preserve"> - Campos Obligatorios no informados</w:t>
      </w:r>
      <w:bookmarkEnd w:id="116"/>
    </w:p>
    <w:p w14:paraId="7A7B4288" w14:textId="77777777" w:rsidR="00B328E0" w:rsidRDefault="00B328E0" w:rsidP="00B328E0">
      <w:pPr>
        <w:rPr>
          <w:lang w:eastAsia="es-ES"/>
        </w:rPr>
      </w:pPr>
    </w:p>
    <w:p w14:paraId="51737548" w14:textId="4AD89676" w:rsidR="00B328E0" w:rsidRDefault="00B328E0" w:rsidP="00B328E0">
      <w:pPr>
        <w:rPr>
          <w:lang w:eastAsia="es-ES"/>
        </w:rPr>
      </w:pPr>
      <w:r>
        <w:rPr>
          <w:lang w:eastAsia="es-ES"/>
        </w:rPr>
        <w:t>Una vez informados todos los campos requeridos, damos al botón “Enviar Solicitud” y el sistema creará un registro con la nueva solicitud de acceso temporal que será notificada al usuario administrador.</w:t>
      </w:r>
    </w:p>
    <w:p w14:paraId="0D27E18E" w14:textId="77777777" w:rsidR="00B328E0" w:rsidRDefault="00B328E0" w:rsidP="00B328E0">
      <w:pPr>
        <w:keepNext/>
      </w:pPr>
      <w:r w:rsidRPr="00B328E0">
        <w:rPr>
          <w:noProof/>
          <w:lang w:eastAsia="es-ES"/>
        </w:rPr>
        <w:lastRenderedPageBreak/>
        <w:drawing>
          <wp:inline distT="0" distB="0" distL="0" distR="0" wp14:anchorId="47D24A17" wp14:editId="60B07C17">
            <wp:extent cx="5760720" cy="2115185"/>
            <wp:effectExtent l="0" t="0" r="0" b="0"/>
            <wp:docPr id="1801088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88293" name=""/>
                    <pic:cNvPicPr/>
                  </pic:nvPicPr>
                  <pic:blipFill>
                    <a:blip r:embed="rId47"/>
                    <a:stretch>
                      <a:fillRect/>
                    </a:stretch>
                  </pic:blipFill>
                  <pic:spPr>
                    <a:xfrm>
                      <a:off x="0" y="0"/>
                      <a:ext cx="5760720" cy="2115185"/>
                    </a:xfrm>
                    <a:prstGeom prst="rect">
                      <a:avLst/>
                    </a:prstGeom>
                  </pic:spPr>
                </pic:pic>
              </a:graphicData>
            </a:graphic>
          </wp:inline>
        </w:drawing>
      </w:r>
    </w:p>
    <w:p w14:paraId="12FE96A2" w14:textId="2C4E07CD" w:rsidR="00B328E0" w:rsidRDefault="00B328E0" w:rsidP="00B328E0">
      <w:pPr>
        <w:pStyle w:val="Descripcin"/>
        <w:jc w:val="center"/>
      </w:pPr>
      <w:bookmarkStart w:id="117" w:name="_Toc236739017"/>
      <w:r>
        <w:t xml:space="preserve">Ilustración </w:t>
      </w:r>
      <w:r w:rsidR="0074562C">
        <w:fldChar w:fldCharType="begin"/>
      </w:r>
      <w:r w:rsidR="0074562C">
        <w:instrText xml:space="preserve"> SEQ Ilustración \* ARABIC </w:instrText>
      </w:r>
      <w:r w:rsidR="0074562C">
        <w:fldChar w:fldCharType="separate"/>
      </w:r>
      <w:r w:rsidR="00834339">
        <w:rPr>
          <w:noProof/>
        </w:rPr>
        <w:t>26</w:t>
      </w:r>
      <w:r w:rsidR="0074562C">
        <w:rPr>
          <w:noProof/>
        </w:rPr>
        <w:fldChar w:fldCharType="end"/>
      </w:r>
      <w:r>
        <w:t xml:space="preserve"> - Enviar Solicitud</w:t>
      </w:r>
      <w:bookmarkEnd w:id="117"/>
    </w:p>
    <w:p w14:paraId="5B5805D2" w14:textId="77777777" w:rsidR="00B328E0" w:rsidRDefault="00B328E0" w:rsidP="00B328E0">
      <w:pPr>
        <w:rPr>
          <w:lang w:eastAsia="es-ES"/>
        </w:rPr>
      </w:pPr>
    </w:p>
    <w:p w14:paraId="4B5C26B3" w14:textId="77777777" w:rsidR="00B328E0" w:rsidRDefault="00B328E0" w:rsidP="00B328E0">
      <w:pPr>
        <w:keepNext/>
      </w:pPr>
      <w:r w:rsidRPr="00B328E0">
        <w:rPr>
          <w:noProof/>
          <w:lang w:eastAsia="es-ES"/>
        </w:rPr>
        <w:drawing>
          <wp:inline distT="0" distB="0" distL="0" distR="0" wp14:anchorId="737E2268" wp14:editId="1AC4A5DC">
            <wp:extent cx="5760720" cy="729615"/>
            <wp:effectExtent l="0" t="0" r="0" b="0"/>
            <wp:docPr id="129529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6091" name=""/>
                    <pic:cNvPicPr/>
                  </pic:nvPicPr>
                  <pic:blipFill>
                    <a:blip r:embed="rId48"/>
                    <a:stretch>
                      <a:fillRect/>
                    </a:stretch>
                  </pic:blipFill>
                  <pic:spPr>
                    <a:xfrm>
                      <a:off x="0" y="0"/>
                      <a:ext cx="5760720" cy="729615"/>
                    </a:xfrm>
                    <a:prstGeom prst="rect">
                      <a:avLst/>
                    </a:prstGeom>
                  </pic:spPr>
                </pic:pic>
              </a:graphicData>
            </a:graphic>
          </wp:inline>
        </w:drawing>
      </w:r>
    </w:p>
    <w:p w14:paraId="7F82FF5E" w14:textId="4C987843" w:rsidR="00B328E0" w:rsidRDefault="00B328E0" w:rsidP="00B328E0">
      <w:pPr>
        <w:pStyle w:val="Descripcin"/>
        <w:jc w:val="center"/>
      </w:pPr>
      <w:bookmarkStart w:id="118" w:name="_Toc236739018"/>
      <w:r>
        <w:t xml:space="preserve">Ilustración </w:t>
      </w:r>
      <w:r w:rsidR="0074562C">
        <w:fldChar w:fldCharType="begin"/>
      </w:r>
      <w:r w:rsidR="0074562C">
        <w:instrText xml:space="preserve"> SEQ Ilustración \* ARABIC </w:instrText>
      </w:r>
      <w:r w:rsidR="0074562C">
        <w:fldChar w:fldCharType="separate"/>
      </w:r>
      <w:r w:rsidR="00834339">
        <w:rPr>
          <w:noProof/>
        </w:rPr>
        <w:t>27</w:t>
      </w:r>
      <w:r w:rsidR="0074562C">
        <w:rPr>
          <w:noProof/>
        </w:rPr>
        <w:fldChar w:fldCharType="end"/>
      </w:r>
      <w:r>
        <w:t xml:space="preserve"> - Solicitud Enviada</w:t>
      </w:r>
      <w:bookmarkEnd w:id="118"/>
    </w:p>
    <w:p w14:paraId="54EC6D28" w14:textId="77777777" w:rsidR="00B328E0" w:rsidRDefault="00B328E0" w:rsidP="00B328E0">
      <w:pPr>
        <w:rPr>
          <w:lang w:eastAsia="es-ES"/>
        </w:rPr>
      </w:pPr>
    </w:p>
    <w:p w14:paraId="220F7339" w14:textId="2D2FD6B1" w:rsidR="006B313A" w:rsidRDefault="006B313A" w:rsidP="00010E49">
      <w:pPr>
        <w:pStyle w:val="Ttulo3"/>
      </w:pPr>
      <w:bookmarkStart w:id="119" w:name="_Toc239844765"/>
      <w:r>
        <w:t>Consulta de Solicitudes</w:t>
      </w:r>
      <w:r w:rsidRPr="006B313A">
        <w:t xml:space="preserve"> de Acceso Temporal</w:t>
      </w:r>
      <w:bookmarkEnd w:id="119"/>
    </w:p>
    <w:p w14:paraId="4D87F3DE" w14:textId="446CB0ED" w:rsidR="00B328E0" w:rsidRDefault="00B328E0" w:rsidP="00B328E0">
      <w:pPr>
        <w:rPr>
          <w:lang w:eastAsia="es-ES"/>
        </w:rPr>
      </w:pPr>
      <w:r>
        <w:rPr>
          <w:lang w:eastAsia="es-ES"/>
        </w:rPr>
        <w:t>El usuario administrador</w:t>
      </w:r>
      <w:r w:rsidR="00515A72">
        <w:rPr>
          <w:lang w:eastAsia="es-ES"/>
        </w:rPr>
        <w:t xml:space="preserve"> recibirá la notificación de que hay una nueva solicitud de acceso temporal pendiente de revisión/aprobación. En la siguiente imagen podemos ver un símbolo rojo asociado a la operación de “Acceso Temporal “, solo disponible </w:t>
      </w:r>
      <w:r w:rsidR="006B313A">
        <w:rPr>
          <w:lang w:eastAsia="es-ES"/>
        </w:rPr>
        <w:t>para</w:t>
      </w:r>
      <w:r w:rsidR="00515A72">
        <w:rPr>
          <w:lang w:eastAsia="es-ES"/>
        </w:rPr>
        <w:t xml:space="preserve"> el usuario “Administrador”</w:t>
      </w:r>
    </w:p>
    <w:p w14:paraId="1004E449" w14:textId="77777777" w:rsidR="00515A72" w:rsidRDefault="00515A72" w:rsidP="00515A72">
      <w:pPr>
        <w:keepNext/>
      </w:pPr>
      <w:r>
        <w:rPr>
          <w:noProof/>
          <w:lang w:eastAsia="es-ES"/>
        </w:rPr>
        <w:drawing>
          <wp:inline distT="0" distB="0" distL="0" distR="0" wp14:anchorId="7F554F11" wp14:editId="1F7B0C41">
            <wp:extent cx="5753100" cy="1666875"/>
            <wp:effectExtent l="0" t="0" r="0" b="9525"/>
            <wp:docPr id="166366546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3100" cy="1666875"/>
                    </a:xfrm>
                    <a:prstGeom prst="rect">
                      <a:avLst/>
                    </a:prstGeom>
                    <a:noFill/>
                    <a:ln>
                      <a:noFill/>
                    </a:ln>
                  </pic:spPr>
                </pic:pic>
              </a:graphicData>
            </a:graphic>
          </wp:inline>
        </w:drawing>
      </w:r>
    </w:p>
    <w:p w14:paraId="72CEA8E8" w14:textId="76075145" w:rsidR="00515A72" w:rsidRDefault="00515A72" w:rsidP="00515A72">
      <w:pPr>
        <w:pStyle w:val="Descripcin"/>
        <w:jc w:val="center"/>
      </w:pPr>
      <w:bookmarkStart w:id="120" w:name="_Toc236739019"/>
      <w:r>
        <w:t xml:space="preserve">Ilustración </w:t>
      </w:r>
      <w:r w:rsidR="0074562C">
        <w:fldChar w:fldCharType="begin"/>
      </w:r>
      <w:r w:rsidR="0074562C">
        <w:instrText xml:space="preserve"> SEQ Ilustración \* ARABIC </w:instrText>
      </w:r>
      <w:r w:rsidR="0074562C">
        <w:fldChar w:fldCharType="separate"/>
      </w:r>
      <w:r w:rsidR="00834339">
        <w:rPr>
          <w:noProof/>
        </w:rPr>
        <w:t>28</w:t>
      </w:r>
      <w:r w:rsidR="0074562C">
        <w:rPr>
          <w:noProof/>
        </w:rPr>
        <w:fldChar w:fldCharType="end"/>
      </w:r>
      <w:r>
        <w:t xml:space="preserve"> - Notificación al Administrador de una nueva solicitud de acceso temporal</w:t>
      </w:r>
      <w:bookmarkEnd w:id="120"/>
    </w:p>
    <w:p w14:paraId="44D6BBB7" w14:textId="77777777" w:rsidR="00515A72" w:rsidRDefault="00515A72" w:rsidP="00515A72">
      <w:pPr>
        <w:rPr>
          <w:lang w:eastAsia="es-ES"/>
        </w:rPr>
      </w:pPr>
    </w:p>
    <w:p w14:paraId="0A033C47" w14:textId="62BEFA31" w:rsidR="00515A72" w:rsidRDefault="00515A72" w:rsidP="00515A72">
      <w:pPr>
        <w:rPr>
          <w:lang w:eastAsia="es-ES"/>
        </w:rPr>
      </w:pPr>
      <w:r>
        <w:rPr>
          <w:lang w:eastAsia="es-ES"/>
        </w:rPr>
        <w:t>Cuando el usuario administrador haga click en la opción de “Acceso Temporal</w:t>
      </w:r>
      <w:r w:rsidR="006B313A">
        <w:rPr>
          <w:lang w:eastAsia="es-ES"/>
        </w:rPr>
        <w:t>”,</w:t>
      </w:r>
      <w:r>
        <w:rPr>
          <w:lang w:eastAsia="es-ES"/>
        </w:rPr>
        <w:t xml:space="preserve"> se mostrará una ventana con la lista con todas las solicitudes de acceso temporal que estén activas en cada momento y la información de cada una de ellas. Las solicitudes que estén pendientes </w:t>
      </w:r>
      <w:r>
        <w:rPr>
          <w:lang w:eastAsia="es-ES"/>
        </w:rPr>
        <w:lastRenderedPageBreak/>
        <w:t>de aprobación se marcarán con las operaciones posibles sobre cada solicitud (Aprobar, Denegar).</w:t>
      </w:r>
    </w:p>
    <w:p w14:paraId="0A9998E5" w14:textId="77777777" w:rsidR="00515A72" w:rsidRDefault="00515A72" w:rsidP="00515A72">
      <w:pPr>
        <w:keepNext/>
      </w:pPr>
      <w:r>
        <w:rPr>
          <w:noProof/>
          <w:lang w:eastAsia="es-ES"/>
        </w:rPr>
        <w:drawing>
          <wp:inline distT="0" distB="0" distL="0" distR="0" wp14:anchorId="5FD2F875" wp14:editId="4718599E">
            <wp:extent cx="5753100" cy="1590675"/>
            <wp:effectExtent l="0" t="0" r="0" b="9525"/>
            <wp:docPr id="172336469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3100" cy="1590675"/>
                    </a:xfrm>
                    <a:prstGeom prst="rect">
                      <a:avLst/>
                    </a:prstGeom>
                    <a:noFill/>
                    <a:ln>
                      <a:noFill/>
                    </a:ln>
                  </pic:spPr>
                </pic:pic>
              </a:graphicData>
            </a:graphic>
          </wp:inline>
        </w:drawing>
      </w:r>
    </w:p>
    <w:p w14:paraId="788500F1" w14:textId="28CA1B8A" w:rsidR="00515A72" w:rsidRDefault="00515A72" w:rsidP="00515A72">
      <w:pPr>
        <w:pStyle w:val="Descripcin"/>
        <w:jc w:val="center"/>
      </w:pPr>
      <w:bookmarkStart w:id="121" w:name="_Toc236739020"/>
      <w:r>
        <w:t xml:space="preserve">Ilustración </w:t>
      </w:r>
      <w:r w:rsidR="0074562C">
        <w:fldChar w:fldCharType="begin"/>
      </w:r>
      <w:r w:rsidR="0074562C">
        <w:instrText xml:space="preserve"> SEQ Ilustración \* ARABIC </w:instrText>
      </w:r>
      <w:r w:rsidR="0074562C">
        <w:fldChar w:fldCharType="separate"/>
      </w:r>
      <w:r w:rsidR="00834339">
        <w:rPr>
          <w:noProof/>
        </w:rPr>
        <w:t>29</w:t>
      </w:r>
      <w:r w:rsidR="0074562C">
        <w:rPr>
          <w:noProof/>
        </w:rPr>
        <w:fldChar w:fldCharType="end"/>
      </w:r>
      <w:r>
        <w:t xml:space="preserve"> - Listado de Solicitudes de acceso temporal</w:t>
      </w:r>
      <w:bookmarkEnd w:id="121"/>
    </w:p>
    <w:p w14:paraId="3A307C1B" w14:textId="77777777" w:rsidR="00515A72" w:rsidRDefault="00515A72" w:rsidP="00515A72">
      <w:pPr>
        <w:rPr>
          <w:lang w:eastAsia="es-ES"/>
        </w:rPr>
      </w:pPr>
    </w:p>
    <w:p w14:paraId="3F1D8701" w14:textId="0DE7BCCC" w:rsidR="006B313A" w:rsidRDefault="006B313A" w:rsidP="00010E49">
      <w:pPr>
        <w:pStyle w:val="Ttulo3"/>
      </w:pPr>
      <w:bookmarkStart w:id="122" w:name="_Toc239844766"/>
      <w:r>
        <w:t>Aprobación de una Solicitud</w:t>
      </w:r>
      <w:r w:rsidRPr="006B313A">
        <w:t xml:space="preserve"> de Acceso Temporal</w:t>
      </w:r>
      <w:bookmarkEnd w:id="122"/>
    </w:p>
    <w:p w14:paraId="7A162886" w14:textId="77777777" w:rsidR="006B313A" w:rsidRDefault="006B313A" w:rsidP="00515A72">
      <w:pPr>
        <w:rPr>
          <w:lang w:eastAsia="es-ES"/>
        </w:rPr>
      </w:pPr>
    </w:p>
    <w:p w14:paraId="720F5D09" w14:textId="35F31740" w:rsidR="00515A72" w:rsidRDefault="00515A72" w:rsidP="00515A72">
      <w:pPr>
        <w:rPr>
          <w:lang w:eastAsia="es-ES"/>
        </w:rPr>
      </w:pPr>
      <w:r>
        <w:rPr>
          <w:lang w:eastAsia="es-ES"/>
        </w:rPr>
        <w:t>Seleccionando la solicitud que queremos aprobar</w:t>
      </w:r>
      <w:r w:rsidR="004B4A7B">
        <w:rPr>
          <w:lang w:eastAsia="es-ES"/>
        </w:rPr>
        <w:t>, haciendo click en el “</w:t>
      </w:r>
      <w:r w:rsidR="0074562C">
        <w:rPr>
          <w:lang w:eastAsia="es-ES"/>
        </w:rPr>
        <w:t>TIC</w:t>
      </w:r>
      <w:r w:rsidR="004B4A7B">
        <w:rPr>
          <w:lang w:eastAsia="es-ES"/>
        </w:rPr>
        <w:t xml:space="preserve">” azul, se nos muestra una nueva ventana donde informaremos los campos requeridos para la solicitud, básicamente la fecha de inicio </w:t>
      </w:r>
      <w:r w:rsidR="006B313A">
        <w:rPr>
          <w:lang w:eastAsia="es-ES"/>
        </w:rPr>
        <w:t>y la</w:t>
      </w:r>
      <w:r w:rsidR="004B4A7B">
        <w:rPr>
          <w:lang w:eastAsia="es-ES"/>
        </w:rPr>
        <w:t xml:space="preserve"> fecha de fin de vigencia de la solicitud (El Usuario tendrá acceso al recurso desde “Fecha Inicio” hasta “Fecha Fin”). Ambos campos son obligatorios.</w:t>
      </w:r>
    </w:p>
    <w:p w14:paraId="511AA345" w14:textId="77777777" w:rsidR="004B4A7B" w:rsidRDefault="004B4A7B" w:rsidP="00515A72">
      <w:pPr>
        <w:rPr>
          <w:lang w:eastAsia="es-ES"/>
        </w:rPr>
      </w:pPr>
    </w:p>
    <w:p w14:paraId="1215E147" w14:textId="77777777" w:rsidR="004B4A7B" w:rsidRDefault="004B4A7B" w:rsidP="004B4A7B">
      <w:pPr>
        <w:keepNext/>
      </w:pPr>
      <w:r w:rsidRPr="004B4A7B">
        <w:rPr>
          <w:noProof/>
          <w:lang w:eastAsia="es-ES"/>
        </w:rPr>
        <w:drawing>
          <wp:inline distT="0" distB="0" distL="0" distR="0" wp14:anchorId="4EF47A15" wp14:editId="0CEABD2E">
            <wp:extent cx="5760720" cy="2090420"/>
            <wp:effectExtent l="0" t="0" r="0" b="5080"/>
            <wp:docPr id="190109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4480" name=""/>
                    <pic:cNvPicPr/>
                  </pic:nvPicPr>
                  <pic:blipFill>
                    <a:blip r:embed="rId51"/>
                    <a:stretch>
                      <a:fillRect/>
                    </a:stretch>
                  </pic:blipFill>
                  <pic:spPr>
                    <a:xfrm>
                      <a:off x="0" y="0"/>
                      <a:ext cx="5760720" cy="2090420"/>
                    </a:xfrm>
                    <a:prstGeom prst="rect">
                      <a:avLst/>
                    </a:prstGeom>
                  </pic:spPr>
                </pic:pic>
              </a:graphicData>
            </a:graphic>
          </wp:inline>
        </w:drawing>
      </w:r>
    </w:p>
    <w:p w14:paraId="4CDDC674" w14:textId="731DE0DB" w:rsidR="004B4A7B" w:rsidRDefault="004B4A7B" w:rsidP="004B4A7B">
      <w:pPr>
        <w:pStyle w:val="Descripcin"/>
        <w:jc w:val="center"/>
      </w:pPr>
      <w:bookmarkStart w:id="123" w:name="_Toc236739021"/>
      <w:r>
        <w:t xml:space="preserve">Ilustración </w:t>
      </w:r>
      <w:r w:rsidR="0074562C">
        <w:fldChar w:fldCharType="begin"/>
      </w:r>
      <w:r w:rsidR="0074562C">
        <w:instrText xml:space="preserve"> SEQ Ilustración \* ARABIC </w:instrText>
      </w:r>
      <w:r w:rsidR="0074562C">
        <w:fldChar w:fldCharType="separate"/>
      </w:r>
      <w:r w:rsidR="00834339">
        <w:rPr>
          <w:noProof/>
        </w:rPr>
        <w:t>30</w:t>
      </w:r>
      <w:r w:rsidR="0074562C">
        <w:rPr>
          <w:noProof/>
        </w:rPr>
        <w:fldChar w:fldCharType="end"/>
      </w:r>
      <w:r>
        <w:t xml:space="preserve"> - Periodo Solicitud acceso temporal</w:t>
      </w:r>
      <w:bookmarkEnd w:id="123"/>
    </w:p>
    <w:p w14:paraId="4AB51E13" w14:textId="77777777" w:rsidR="006B313A" w:rsidRDefault="006B313A" w:rsidP="006B313A">
      <w:pPr>
        <w:rPr>
          <w:lang w:eastAsia="es-ES"/>
        </w:rPr>
      </w:pPr>
    </w:p>
    <w:p w14:paraId="08162682" w14:textId="2B71A31E" w:rsidR="006B313A" w:rsidRDefault="006B313A" w:rsidP="006B313A">
      <w:pPr>
        <w:rPr>
          <w:lang w:eastAsia="es-ES"/>
        </w:rPr>
      </w:pPr>
      <w:r>
        <w:rPr>
          <w:lang w:eastAsia="es-ES"/>
        </w:rPr>
        <w:t>Una vez informados los campos, damos a aprobar para dar curso a la solicitud.</w:t>
      </w:r>
    </w:p>
    <w:p w14:paraId="2089AED1" w14:textId="77777777" w:rsidR="006B313A" w:rsidRDefault="006B313A" w:rsidP="006B313A">
      <w:pPr>
        <w:keepNext/>
      </w:pPr>
      <w:r w:rsidRPr="006B313A">
        <w:rPr>
          <w:noProof/>
          <w:lang w:eastAsia="es-ES"/>
        </w:rPr>
        <w:lastRenderedPageBreak/>
        <w:drawing>
          <wp:inline distT="0" distB="0" distL="0" distR="0" wp14:anchorId="265CAECD" wp14:editId="627E7CAE">
            <wp:extent cx="5760720" cy="2156460"/>
            <wp:effectExtent l="0" t="0" r="0" b="0"/>
            <wp:docPr id="187309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9304" name=""/>
                    <pic:cNvPicPr/>
                  </pic:nvPicPr>
                  <pic:blipFill>
                    <a:blip r:embed="rId52"/>
                    <a:stretch>
                      <a:fillRect/>
                    </a:stretch>
                  </pic:blipFill>
                  <pic:spPr>
                    <a:xfrm>
                      <a:off x="0" y="0"/>
                      <a:ext cx="5760720" cy="2156460"/>
                    </a:xfrm>
                    <a:prstGeom prst="rect">
                      <a:avLst/>
                    </a:prstGeom>
                  </pic:spPr>
                </pic:pic>
              </a:graphicData>
            </a:graphic>
          </wp:inline>
        </w:drawing>
      </w:r>
    </w:p>
    <w:p w14:paraId="1FA37387" w14:textId="270E96B5" w:rsidR="006B313A" w:rsidRDefault="006B313A" w:rsidP="006B313A">
      <w:pPr>
        <w:pStyle w:val="Descripcin"/>
        <w:jc w:val="center"/>
      </w:pPr>
      <w:bookmarkStart w:id="124" w:name="_Toc236739022"/>
      <w:r>
        <w:t xml:space="preserve">Ilustración </w:t>
      </w:r>
      <w:r w:rsidR="0074562C">
        <w:fldChar w:fldCharType="begin"/>
      </w:r>
      <w:r w:rsidR="0074562C">
        <w:instrText xml:space="preserve"> SEQ Ilustración \* ARABIC </w:instrText>
      </w:r>
      <w:r w:rsidR="0074562C">
        <w:fldChar w:fldCharType="separate"/>
      </w:r>
      <w:r w:rsidR="00834339">
        <w:rPr>
          <w:noProof/>
        </w:rPr>
        <w:t>31</w:t>
      </w:r>
      <w:r w:rsidR="0074562C">
        <w:rPr>
          <w:noProof/>
        </w:rPr>
        <w:fldChar w:fldCharType="end"/>
      </w:r>
      <w:r>
        <w:t xml:space="preserve"> - Aprobar Solicitud</w:t>
      </w:r>
      <w:bookmarkEnd w:id="124"/>
    </w:p>
    <w:p w14:paraId="0FDB751F" w14:textId="77777777" w:rsidR="006B313A" w:rsidRDefault="006B313A" w:rsidP="006B313A">
      <w:pPr>
        <w:rPr>
          <w:lang w:eastAsia="es-ES"/>
        </w:rPr>
      </w:pPr>
    </w:p>
    <w:p w14:paraId="49975DEA" w14:textId="3148DEEB" w:rsidR="006B313A" w:rsidRDefault="006B313A" w:rsidP="006B313A">
      <w:pPr>
        <w:rPr>
          <w:lang w:eastAsia="es-ES"/>
        </w:rPr>
      </w:pPr>
      <w:r>
        <w:rPr>
          <w:lang w:eastAsia="es-ES"/>
        </w:rPr>
        <w:t>De este modo, hemos concedido permisos de acceso a un recurso solicitado en un periodo de tiempo definido. Pasado este periodo, el acceso se revocará.</w:t>
      </w:r>
    </w:p>
    <w:p w14:paraId="2C4D82A2" w14:textId="71E3C971" w:rsidR="00834339" w:rsidRDefault="00834339" w:rsidP="006B313A">
      <w:pPr>
        <w:rPr>
          <w:lang w:eastAsia="es-ES"/>
        </w:rPr>
      </w:pPr>
      <w:r>
        <w:rPr>
          <w:lang w:eastAsia="es-ES"/>
        </w:rPr>
        <w:t xml:space="preserve">Una vez que el administrador haya concedido el acceso temporal al usuario, se volverá </w:t>
      </w:r>
      <w:r w:rsidR="0074562C">
        <w:rPr>
          <w:lang w:eastAsia="es-ES"/>
        </w:rPr>
        <w:t>a la</w:t>
      </w:r>
      <w:r>
        <w:rPr>
          <w:lang w:eastAsia="es-ES"/>
        </w:rPr>
        <w:t xml:space="preserve"> ventana de login para introducir las credenciales.</w:t>
      </w:r>
    </w:p>
    <w:p w14:paraId="5EEC37D7" w14:textId="5F2237E2" w:rsidR="00834339" w:rsidRDefault="00834339" w:rsidP="006B313A">
      <w:pPr>
        <w:rPr>
          <w:lang w:eastAsia="es-ES"/>
        </w:rPr>
      </w:pPr>
      <w:r>
        <w:rPr>
          <w:lang w:eastAsia="es-ES"/>
        </w:rPr>
        <w:t>En la ventana de login, el usuario deberá seleccionar el tipo de usuario, en este caso “Externo” para que la validación del usuario se haga contra la gestión de usuarios Externos y no de usuarios DICODEF.</w:t>
      </w:r>
    </w:p>
    <w:p w14:paraId="746C84B0" w14:textId="77777777" w:rsidR="00834339" w:rsidRDefault="00834339" w:rsidP="00834339">
      <w:pPr>
        <w:keepNext/>
        <w:jc w:val="center"/>
      </w:pPr>
      <w:r w:rsidRPr="00834339">
        <w:rPr>
          <w:noProof/>
          <w:lang w:eastAsia="es-ES"/>
        </w:rPr>
        <w:drawing>
          <wp:inline distT="0" distB="0" distL="0" distR="0" wp14:anchorId="0E0757B0" wp14:editId="46191D56">
            <wp:extent cx="2190470" cy="3034168"/>
            <wp:effectExtent l="0" t="0" r="635" b="0"/>
            <wp:docPr id="18917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9618" name=""/>
                    <pic:cNvPicPr/>
                  </pic:nvPicPr>
                  <pic:blipFill>
                    <a:blip r:embed="rId53"/>
                    <a:stretch>
                      <a:fillRect/>
                    </a:stretch>
                  </pic:blipFill>
                  <pic:spPr>
                    <a:xfrm>
                      <a:off x="0" y="0"/>
                      <a:ext cx="2199333" cy="3046445"/>
                    </a:xfrm>
                    <a:prstGeom prst="rect">
                      <a:avLst/>
                    </a:prstGeom>
                  </pic:spPr>
                </pic:pic>
              </a:graphicData>
            </a:graphic>
          </wp:inline>
        </w:drawing>
      </w:r>
    </w:p>
    <w:p w14:paraId="6E71857C" w14:textId="60EE6946" w:rsidR="00834339" w:rsidRPr="006B313A" w:rsidRDefault="00834339" w:rsidP="00834339">
      <w:pPr>
        <w:pStyle w:val="Descripcin"/>
        <w:jc w:val="center"/>
        <w:rPr>
          <w:lang w:eastAsia="es-ES"/>
        </w:rPr>
      </w:pPr>
      <w:r>
        <w:t xml:space="preserve">Ilustración </w:t>
      </w:r>
      <w:r w:rsidR="0074562C">
        <w:fldChar w:fldCharType="begin"/>
      </w:r>
      <w:r w:rsidR="0074562C">
        <w:instrText xml:space="preserve"> SEQ Ilustración \* ARABIC </w:instrText>
      </w:r>
      <w:r w:rsidR="0074562C">
        <w:fldChar w:fldCharType="separate"/>
      </w:r>
      <w:r>
        <w:rPr>
          <w:noProof/>
        </w:rPr>
        <w:t>32</w:t>
      </w:r>
      <w:r w:rsidR="0074562C">
        <w:rPr>
          <w:noProof/>
        </w:rPr>
        <w:fldChar w:fldCharType="end"/>
      </w:r>
      <w:r>
        <w:t xml:space="preserve"> - Login Usuario temporal</w:t>
      </w:r>
    </w:p>
    <w:sectPr w:rsidR="00834339" w:rsidRPr="006B313A" w:rsidSect="004C3141">
      <w:headerReference w:type="even" r:id="rId54"/>
      <w:headerReference w:type="default" r:id="rId55"/>
      <w:footerReference w:type="default" r:id="rId56"/>
      <w:headerReference w:type="first" r:id="rId57"/>
      <w:pgSz w:w="11910" w:h="16840" w:code="9"/>
      <w:pgMar w:top="1985" w:right="1420" w:bottom="1418" w:left="1418"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Olivares Martinez, Fernando Jesús J." w:date="2026-07-10T10:30:00Z" w:initials="FO">
    <w:p w14:paraId="56D70E64" w14:textId="77777777" w:rsidR="003C4BBD" w:rsidRDefault="003C4BBD" w:rsidP="003C4BBD">
      <w:pPr>
        <w:pStyle w:val="Textocomentario"/>
      </w:pPr>
      <w:r>
        <w:rPr>
          <w:rStyle w:val="Refdecomentario"/>
        </w:rPr>
        <w:annotationRef/>
      </w:r>
      <w:r>
        <w:t>Ver la numeración de los CU. Seguimos con los que hay en el doc de requisitos/Casos de uso o los ampliamos??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D70E6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3912CFA" w16cex:dateUtc="2026-07-10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D70E64" w16cid:durableId="33912C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EA746" w14:textId="77777777" w:rsidR="00CA5E52" w:rsidRDefault="00CA5E52" w:rsidP="004D798A">
      <w:pPr>
        <w:spacing w:after="0" w:line="240" w:lineRule="auto"/>
      </w:pPr>
      <w:r>
        <w:separator/>
      </w:r>
    </w:p>
  </w:endnote>
  <w:endnote w:type="continuationSeparator" w:id="0">
    <w:p w14:paraId="520AABFA" w14:textId="77777777" w:rsidR="00CA5E52" w:rsidRDefault="00CA5E52" w:rsidP="004D7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elefonica Text">
    <w:altName w:val="Arial"/>
    <w:panose1 w:val="00000000000000000000"/>
    <w:charset w:val="00"/>
    <w:family w:val="modern"/>
    <w:notTrueType/>
    <w:pitch w:val="variable"/>
    <w:sig w:usb0="00000001" w:usb1="4000204A" w:usb2="00000000" w:usb3="00000000" w:csb0="0000009B" w:csb1="00000000"/>
  </w:font>
  <w:font w:name="Times New Roman MT Std">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MS Mincho">
    <w:altName w:val="Yu Gothic"/>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DD81" w14:textId="77777777" w:rsidR="00CF763A" w:rsidRDefault="00CF763A" w:rsidP="00180FE4">
    <w:pPr>
      <w:pStyle w:val="Piedepgina"/>
      <w:jc w:val="center"/>
    </w:pPr>
  </w:p>
  <w:p w14:paraId="6AC8578E" w14:textId="77777777" w:rsidR="00CF763A" w:rsidRDefault="00CF763A" w:rsidP="00B857C5">
    <w:pPr>
      <w:pStyle w:val="Piedepgina"/>
      <w:tabs>
        <w:tab w:val="clear" w:pos="4252"/>
        <w:tab w:val="clear" w:pos="8504"/>
        <w:tab w:val="left" w:pos="5693"/>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6FA2F" w14:textId="77777777" w:rsidR="00CF763A" w:rsidRDefault="00CF763A" w:rsidP="00A650E4">
    <w:pPr>
      <w:pStyle w:val="Piedepgina"/>
      <w:jc w:val="center"/>
    </w:pPr>
    <w:r>
      <w:rPr>
        <w:noProof/>
        <w:lang w:eastAsia="es-ES"/>
      </w:rPr>
      <mc:AlternateContent>
        <mc:Choice Requires="wps">
          <w:drawing>
            <wp:anchor distT="0" distB="0" distL="114300" distR="114300" simplePos="0" relativeHeight="251699200" behindDoc="1" locked="0" layoutInCell="1" allowOverlap="1" wp14:anchorId="53E50705" wp14:editId="144B3DE9">
              <wp:simplePos x="0" y="0"/>
              <wp:positionH relativeFrom="margin">
                <wp:posOffset>1980565</wp:posOffset>
              </wp:positionH>
              <wp:positionV relativeFrom="paragraph">
                <wp:posOffset>143139</wp:posOffset>
              </wp:positionV>
              <wp:extent cx="2289810" cy="323850"/>
              <wp:effectExtent l="19050" t="19050" r="34290" b="38100"/>
              <wp:wrapThrough wrapText="bothSides">
                <wp:wrapPolygon edited="0">
                  <wp:start x="-180" y="-1271"/>
                  <wp:lineTo x="-180" y="22871"/>
                  <wp:lineTo x="21744" y="22871"/>
                  <wp:lineTo x="21744" y="-1271"/>
                  <wp:lineTo x="-180" y="-1271"/>
                </wp:wrapPolygon>
              </wp:wrapThrough>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810" cy="323850"/>
                      </a:xfrm>
                      <a:prstGeom prst="rect">
                        <a:avLst/>
                      </a:prstGeom>
                      <a:solidFill>
                        <a:srgbClr val="FFFFFF"/>
                      </a:solidFill>
                      <a:ln w="57150" cmpd="thickThin">
                        <a:solidFill>
                          <a:srgbClr val="5B9BD5">
                            <a:lumMod val="100000"/>
                            <a:lumOff val="0"/>
                          </a:srgbClr>
                        </a:solidFill>
                        <a:miter lim="800000"/>
                        <a:headEnd/>
                        <a:tailEnd/>
                      </a:ln>
                    </wps:spPr>
                    <wps:txbx>
                      <w:txbxContent>
                        <w:p w14:paraId="4D2E1FFC" w14:textId="77777777" w:rsidR="00CF763A" w:rsidRPr="00265482" w:rsidRDefault="00CF763A" w:rsidP="00A650E4">
                          <w:pPr>
                            <w:jc w:val="center"/>
                            <w:rPr>
                              <w:rFonts w:cs="Arial"/>
                              <w:b/>
                              <w:color w:val="5B9BD5"/>
                              <w:sz w:val="28"/>
                              <w:szCs w:val="28"/>
                            </w:rPr>
                          </w:pPr>
                          <w:r w:rsidRPr="00265482">
                            <w:rPr>
                              <w:rFonts w:cs="Arial"/>
                              <w:b/>
                              <w:color w:val="5B9BD5"/>
                              <w:sz w:val="28"/>
                              <w:szCs w:val="28"/>
                            </w:rPr>
                            <w:t>USO OFICIAL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53E50705" id="_x0000_t202" coordsize="21600,21600" o:spt="202" path="m,l,21600r21600,l21600,xe">
              <v:stroke joinstyle="miter"/>
              <v:path gradientshapeok="t" o:connecttype="rect"/>
            </v:shapetype>
            <v:shape id="Cuadro de texto 3" o:spid="_x0000_s1028" type="#_x0000_t202" style="position:absolute;left:0;text-align:left;margin-left:155.95pt;margin-top:11.25pt;width:180.3pt;height:25.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" strokecolor="#5b9bd5" strokeweight="4.5pt">
              <v:stroke linestyle="thickThin"/>
              <v:textbox>
                <w:txbxContent>
                  <w:p w14:paraId="4D2E1FFC" w14:textId="77777777" w:rsidR="00CF763A" w:rsidRPr="00265482" w:rsidRDefault="00CF763A" w:rsidP="00A650E4">
                    <w:pPr>
                      <w:jc w:val="center"/>
                      <w:rPr>
                        <w:rFonts w:cs="Arial"/>
                        <w:b/>
                        <w:color w:val="5B9BD5"/>
                        <w:sz w:val="28"/>
                        <w:szCs w:val="28"/>
                      </w:rPr>
                    </w:pPr>
                    <w:r w:rsidRPr="00265482">
                      <w:rPr>
                        <w:rFonts w:cs="Arial"/>
                        <w:b/>
                        <w:color w:val="5B9BD5"/>
                        <w:sz w:val="28"/>
                        <w:szCs w:val="28"/>
                      </w:rPr>
                      <w:t>USO OFICIAL</w:t>
                    </w:r>
                  </w:p>
                </w:txbxContent>
              </v:textbox>
              <w10:wrap type="through" anchorx="margin"/>
            </v:shape>
          </w:pict>
        </mc:Fallback>
      </mc:AlternateContent>
    </w:r>
  </w:p>
  <w:p w14:paraId="1C18AB01" w14:textId="77777777" w:rsidR="00CF763A" w:rsidRDefault="00CF76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0BFE6" w14:textId="77777777" w:rsidR="00CF763A" w:rsidRDefault="00CF763A" w:rsidP="00B857C5">
    <w:pPr>
      <w:pStyle w:val="Piedepgina"/>
      <w:tabs>
        <w:tab w:val="clear" w:pos="4252"/>
        <w:tab w:val="clear" w:pos="8504"/>
        <w:tab w:val="left" w:pos="5693"/>
      </w:tabs>
    </w:pPr>
    <w:r>
      <w:rPr>
        <w:noProof/>
        <w:lang w:eastAsia="es-ES"/>
      </w:rPr>
      <w:drawing>
        <wp:anchor distT="0" distB="0" distL="114300" distR="114300" simplePos="0" relativeHeight="251714560" behindDoc="0" locked="0" layoutInCell="1" allowOverlap="1" wp14:anchorId="622326EB" wp14:editId="7998F6CF">
          <wp:simplePos x="0" y="0"/>
          <wp:positionH relativeFrom="page">
            <wp:align>center</wp:align>
          </wp:positionH>
          <wp:positionV relativeFrom="paragraph">
            <wp:posOffset>132080</wp:posOffset>
          </wp:positionV>
          <wp:extent cx="1981835" cy="523240"/>
          <wp:effectExtent l="0" t="0" r="0" b="0"/>
          <wp:wrapNone/>
          <wp:docPr id="4"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7"/>
                  <pic:cNvPicPr>
                    <a:picLocks noChangeAspect="1" noChangeArrowheads="1"/>
                  </pic:cNvPicPr>
                </pic:nvPicPr>
                <pic:blipFill>
                  <a:blip r:embed="rId1"/>
                  <a:stretch>
                    <a:fillRect/>
                  </a:stretch>
                </pic:blipFill>
                <pic:spPr bwMode="auto">
                  <a:xfrm>
                    <a:off x="0" y="0"/>
                    <a:ext cx="1981835" cy="523240"/>
                  </a:xfrm>
                  <a:prstGeom prst="rect">
                    <a:avLst/>
                  </a:prstGeom>
                </pic:spPr>
              </pic:pic>
            </a:graphicData>
          </a:graphic>
          <wp14:sizeRelH relativeFrom="margin">
            <wp14:pctWidth>0</wp14:pctWidth>
          </wp14:sizeRelH>
          <wp14:sizeRelV relativeFrom="margin">
            <wp14:pctHeight>0</wp14:pctHeight>
          </wp14:sizeRelV>
        </wp:anchor>
      </w:drawing>
    </w:r>
  </w:p>
  <w:p w14:paraId="781EA76E" w14:textId="77777777" w:rsidR="00CF763A" w:rsidRDefault="00CF763A" w:rsidP="00B857C5">
    <w:pPr>
      <w:pStyle w:val="Piedepgina"/>
      <w:tabs>
        <w:tab w:val="clear" w:pos="4252"/>
        <w:tab w:val="clear" w:pos="8504"/>
        <w:tab w:val="left" w:pos="5693"/>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9366341"/>
      <w:docPartObj>
        <w:docPartGallery w:val="Page Numbers (Bottom of Page)"/>
        <w:docPartUnique/>
      </w:docPartObj>
    </w:sdtPr>
    <w:sdtEndPr/>
    <w:sdtContent>
      <w:p w14:paraId="17C927F5" w14:textId="77777777" w:rsidR="00CF763A" w:rsidRDefault="00CF763A" w:rsidP="0062231E">
        <w:pPr>
          <w:pStyle w:val="Piedepgina"/>
          <w:tabs>
            <w:tab w:val="left" w:pos="1085"/>
            <w:tab w:val="right" w:pos="9072"/>
          </w:tabs>
        </w:pPr>
        <w:r>
          <w:rPr>
            <w:noProof/>
            <w:lang w:eastAsia="es-ES"/>
          </w:rPr>
          <w:drawing>
            <wp:anchor distT="0" distB="0" distL="114300" distR="114300" simplePos="0" relativeHeight="251718656" behindDoc="0" locked="0" layoutInCell="1" allowOverlap="1" wp14:anchorId="4EED502E" wp14:editId="0129E45C">
              <wp:simplePos x="0" y="0"/>
              <wp:positionH relativeFrom="margin">
                <wp:align>center</wp:align>
              </wp:positionH>
              <wp:positionV relativeFrom="paragraph">
                <wp:posOffset>-104775</wp:posOffset>
              </wp:positionV>
              <wp:extent cx="1981835" cy="523240"/>
              <wp:effectExtent l="0" t="0" r="0" b="0"/>
              <wp:wrapNone/>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7"/>
                      <pic:cNvPicPr>
                        <a:picLocks noChangeAspect="1" noChangeArrowheads="1"/>
                      </pic:cNvPicPr>
                    </pic:nvPicPr>
                    <pic:blipFill>
                      <a:blip r:embed="rId1"/>
                      <a:stretch>
                        <a:fillRect/>
                      </a:stretch>
                    </pic:blipFill>
                    <pic:spPr bwMode="auto">
                      <a:xfrm>
                        <a:off x="0" y="0"/>
                        <a:ext cx="1981835" cy="523240"/>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fldChar w:fldCharType="begin"/>
        </w:r>
        <w:r>
          <w:instrText>PAGE   \* MERGEFORMAT</w:instrText>
        </w:r>
        <w:r>
          <w:fldChar w:fldCharType="separate"/>
        </w:r>
        <w:r w:rsidR="00C224F9">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E678D" w14:textId="77777777" w:rsidR="00CA5E52" w:rsidRDefault="00CA5E52" w:rsidP="004D798A">
      <w:pPr>
        <w:spacing w:after="0" w:line="240" w:lineRule="auto"/>
      </w:pPr>
      <w:r>
        <w:separator/>
      </w:r>
    </w:p>
  </w:footnote>
  <w:footnote w:type="continuationSeparator" w:id="0">
    <w:p w14:paraId="1CEDE72B" w14:textId="77777777" w:rsidR="00CA5E52" w:rsidRDefault="00CA5E52" w:rsidP="004D7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1281"/>
      <w:gridCol w:w="1563"/>
      <w:gridCol w:w="4040"/>
      <w:gridCol w:w="2170"/>
    </w:tblGrid>
    <w:tr w:rsidR="00CF763A" w:rsidRPr="007B3D23" w14:paraId="38C2F4EC" w14:textId="77777777" w:rsidTr="00CF763A">
      <w:trPr>
        <w:cantSplit/>
        <w:trHeight w:val="885"/>
        <w:jc w:val="center"/>
      </w:trPr>
      <w:tc>
        <w:tcPr>
          <w:tcW w:w="1281" w:type="dxa"/>
          <w:vMerge w:val="restart"/>
        </w:tcPr>
        <w:p w14:paraId="32A4EB14" w14:textId="77777777" w:rsidR="00CF763A" w:rsidRDefault="00CF763A" w:rsidP="0069664E">
          <w:pPr>
            <w:ind w:left="-67"/>
            <w:rPr>
              <w:rFonts w:cs="Arial"/>
              <w:sz w:val="32"/>
            </w:rPr>
          </w:pPr>
          <w:r w:rsidRPr="00681669">
            <w:rPr>
              <w:noProof/>
              <w:lang w:eastAsia="es-ES"/>
            </w:rPr>
            <w:drawing>
              <wp:inline distT="0" distB="0" distL="0" distR="0" wp14:anchorId="1945B177" wp14:editId="21B5D3FC">
                <wp:extent cx="730800" cy="7632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63200"/>
                        </a:xfrm>
                        <a:prstGeom prst="rect">
                          <a:avLst/>
                        </a:prstGeom>
                        <a:noFill/>
                        <a:ln>
                          <a:noFill/>
                        </a:ln>
                      </pic:spPr>
                    </pic:pic>
                  </a:graphicData>
                </a:graphic>
              </wp:inline>
            </w:drawing>
          </w:r>
        </w:p>
      </w:tc>
      <w:tc>
        <w:tcPr>
          <w:tcW w:w="1563" w:type="dxa"/>
          <w:vMerge w:val="restart"/>
          <w:vAlign w:val="center"/>
        </w:tcPr>
        <w:p w14:paraId="7BDB206D" w14:textId="77777777" w:rsidR="00CF763A" w:rsidRPr="00B857C5" w:rsidRDefault="00CF763A" w:rsidP="0069664E">
          <w:pPr>
            <w:spacing w:after="40"/>
            <w:rPr>
              <w:rFonts w:ascii="Gill Sans MT" w:hAnsi="Gill Sans MT" w:cs="Arial"/>
              <w:sz w:val="20"/>
            </w:rPr>
          </w:pPr>
          <w:r w:rsidRPr="00B857C5">
            <w:rPr>
              <w:rFonts w:ascii="Gill Sans MT" w:hAnsi="Gill Sans MT" w:cs="Arial"/>
              <w:sz w:val="20"/>
            </w:rPr>
            <w:t>MINISTERIO</w:t>
          </w:r>
        </w:p>
        <w:p w14:paraId="2077DE5A" w14:textId="77777777" w:rsidR="00CF763A" w:rsidRDefault="00CF763A" w:rsidP="0069664E">
          <w:pPr>
            <w:spacing w:after="40"/>
            <w:rPr>
              <w:sz w:val="20"/>
            </w:rPr>
          </w:pPr>
          <w:r w:rsidRPr="00B857C5">
            <w:rPr>
              <w:rFonts w:ascii="Gill Sans MT" w:hAnsi="Gill Sans MT" w:cs="Arial"/>
              <w:sz w:val="20"/>
            </w:rPr>
            <w:t>DE DEFENSA</w:t>
          </w:r>
        </w:p>
      </w:tc>
      <w:tc>
        <w:tcPr>
          <w:tcW w:w="4040" w:type="dxa"/>
          <w:vMerge w:val="restart"/>
          <w:vAlign w:val="center"/>
        </w:tcPr>
        <w:p w14:paraId="3199D3C6" w14:textId="77777777" w:rsidR="00CF763A" w:rsidRPr="005E1FDD" w:rsidRDefault="00CF763A" w:rsidP="0069664E">
          <w:pPr>
            <w:rPr>
              <w:rFonts w:cs="Arial"/>
              <w:b/>
              <w:color w:val="808080"/>
              <w:sz w:val="28"/>
              <w:szCs w:val="28"/>
            </w:rPr>
          </w:pPr>
          <w:r>
            <w:rPr>
              <w:noProof/>
              <w:lang w:eastAsia="es-ES"/>
            </w:rPr>
            <w:drawing>
              <wp:anchor distT="0" distB="0" distL="114300" distR="114300" simplePos="0" relativeHeight="251722752" behindDoc="0" locked="0" layoutInCell="1" allowOverlap="1" wp14:anchorId="57923566" wp14:editId="1F177581">
                <wp:simplePos x="0" y="0"/>
                <wp:positionH relativeFrom="margin">
                  <wp:posOffset>19685</wp:posOffset>
                </wp:positionH>
                <wp:positionV relativeFrom="paragraph">
                  <wp:posOffset>-139065</wp:posOffset>
                </wp:positionV>
                <wp:extent cx="1981835" cy="523240"/>
                <wp:effectExtent l="0" t="0" r="0" b="0"/>
                <wp:wrapNone/>
                <wp:docPr id="1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7"/>
                        <pic:cNvPicPr>
                          <a:picLocks noChangeAspect="1" noChangeArrowheads="1"/>
                        </pic:cNvPicPr>
                      </pic:nvPicPr>
                      <pic:blipFill>
                        <a:blip r:embed="rId2"/>
                        <a:stretch>
                          <a:fillRect/>
                        </a:stretch>
                      </pic:blipFill>
                      <pic:spPr bwMode="auto">
                        <a:xfrm>
                          <a:off x="0" y="0"/>
                          <a:ext cx="1981835" cy="523240"/>
                        </a:xfrm>
                        <a:prstGeom prst="rect">
                          <a:avLst/>
                        </a:prstGeom>
                      </pic:spPr>
                    </pic:pic>
                  </a:graphicData>
                </a:graphic>
                <wp14:sizeRelH relativeFrom="margin">
                  <wp14:pctWidth>0</wp14:pctWidth>
                </wp14:sizeRelH>
                <wp14:sizeRelV relativeFrom="margin">
                  <wp14:pctHeight>0</wp14:pctHeight>
                </wp14:sizeRelV>
              </wp:anchor>
            </w:drawing>
          </w:r>
        </w:p>
      </w:tc>
      <w:tc>
        <w:tcPr>
          <w:tcW w:w="2170" w:type="dxa"/>
          <w:vAlign w:val="center"/>
        </w:tcPr>
        <w:p w14:paraId="755E2BCB" w14:textId="77777777" w:rsidR="00CF763A" w:rsidRPr="005E1FDD" w:rsidRDefault="00CF763A" w:rsidP="0069664E">
          <w:pPr>
            <w:spacing w:before="120" w:line="360" w:lineRule="auto"/>
            <w:jc w:val="center"/>
            <w:rPr>
              <w:rFonts w:cs="Arial"/>
              <w:sz w:val="32"/>
            </w:rPr>
          </w:pPr>
          <w:r w:rsidRPr="003D59B2">
            <w:rPr>
              <w:noProof/>
              <w:lang w:eastAsia="es-ES"/>
            </w:rPr>
            <mc:AlternateContent>
              <mc:Choice Requires="wps">
                <w:drawing>
                  <wp:anchor distT="0" distB="0" distL="114300" distR="114300" simplePos="0" relativeHeight="251720704" behindDoc="0" locked="0" layoutInCell="1" allowOverlap="1" wp14:anchorId="62039B78" wp14:editId="3F7040FB">
                    <wp:simplePos x="0" y="0"/>
                    <wp:positionH relativeFrom="column">
                      <wp:posOffset>3175</wp:posOffset>
                    </wp:positionH>
                    <wp:positionV relativeFrom="paragraph">
                      <wp:posOffset>20320</wp:posOffset>
                    </wp:positionV>
                    <wp:extent cx="1368000" cy="342000"/>
                    <wp:effectExtent l="0" t="0" r="3810" b="1270"/>
                    <wp:wrapNone/>
                    <wp:docPr id="10" name="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000" cy="3420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2A4343" w14:textId="77777777" w:rsidR="00CF763A" w:rsidRPr="00065DBB" w:rsidRDefault="00CF763A" w:rsidP="0069664E">
                                <w:pPr>
                                  <w:spacing w:after="0"/>
                                  <w:textAlignment w:val="baseline"/>
                                  <w:rPr>
                                    <w:sz w:val="14"/>
                                    <w:szCs w:val="14"/>
                                  </w:rPr>
                                </w:pPr>
                                <w:r w:rsidRPr="00065DBB">
                                  <w:rPr>
                                    <w:rFonts w:ascii="Gill Sans MT" w:hAnsi="Gill Sans MT" w:cs="Arial"/>
                                    <w:color w:val="000000" w:themeColor="text1"/>
                                    <w:kern w:val="24"/>
                                    <w:sz w:val="14"/>
                                    <w:szCs w:val="14"/>
                                  </w:rPr>
                                  <w:t>SECRETARÍA DE ESTADO DE DEFENSA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2039B78" id="1 Rectángulo" o:spid="_x0000_s1026" style="position:absolute;left:0;text-align:left;margin-left:.25pt;margin-top:1.6pt;width:107.7pt;height:26.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" fillcolor="#d8d8d8 [2732]" stroked="f" strokeweight="1pt">
                    <v:textbox>
                      <w:txbxContent>
                        <w:p w14:paraId="3F2A4343" w14:textId="77777777" w:rsidR="00CF763A" w:rsidRPr="00065DBB" w:rsidRDefault="00CF763A" w:rsidP="0069664E">
                          <w:pPr>
                            <w:spacing w:after="0"/>
                            <w:textAlignment w:val="baseline"/>
                            <w:rPr>
                              <w:sz w:val="14"/>
                              <w:szCs w:val="14"/>
                            </w:rPr>
                          </w:pPr>
                          <w:r w:rsidRPr="00065DBB">
                            <w:rPr>
                              <w:rFonts w:ascii="Gill Sans MT" w:hAnsi="Gill Sans MT" w:cs="Arial"/>
                              <w:color w:val="000000" w:themeColor="text1"/>
                              <w:kern w:val="24"/>
                              <w:sz w:val="14"/>
                              <w:szCs w:val="14"/>
                            </w:rPr>
                            <w:t>SECRETARÍA DE ESTADO DE DEFENSA</w:t>
                          </w:r>
                        </w:p>
                      </w:txbxContent>
                    </v:textbox>
                  </v:rect>
                </w:pict>
              </mc:Fallback>
            </mc:AlternateContent>
          </w:r>
        </w:p>
      </w:tc>
    </w:tr>
    <w:tr w:rsidR="00CF763A" w14:paraId="2B518CD9" w14:textId="77777777" w:rsidTr="00CF763A">
      <w:trPr>
        <w:cantSplit/>
        <w:trHeight w:val="718"/>
        <w:jc w:val="center"/>
      </w:trPr>
      <w:tc>
        <w:tcPr>
          <w:tcW w:w="1281" w:type="dxa"/>
          <w:vMerge/>
          <w:vAlign w:val="center"/>
        </w:tcPr>
        <w:p w14:paraId="2A3AC40C" w14:textId="77777777" w:rsidR="00CF763A" w:rsidRPr="00ED6727" w:rsidRDefault="00CF763A" w:rsidP="0069664E">
          <w:pPr>
            <w:rPr>
              <w:rFonts w:cs="Arial"/>
              <w:sz w:val="32"/>
            </w:rPr>
          </w:pPr>
        </w:p>
      </w:tc>
      <w:tc>
        <w:tcPr>
          <w:tcW w:w="1563" w:type="dxa"/>
          <w:vMerge/>
          <w:vAlign w:val="center"/>
        </w:tcPr>
        <w:p w14:paraId="2B7FD0AF" w14:textId="77777777" w:rsidR="00CF763A" w:rsidRPr="00ED6727" w:rsidRDefault="00CF763A" w:rsidP="0069664E"/>
      </w:tc>
      <w:tc>
        <w:tcPr>
          <w:tcW w:w="4040" w:type="dxa"/>
          <w:vMerge/>
          <w:vAlign w:val="center"/>
        </w:tcPr>
        <w:p w14:paraId="6175989F" w14:textId="77777777" w:rsidR="00CF763A" w:rsidRPr="00ED6727" w:rsidRDefault="00CF763A" w:rsidP="0069664E"/>
      </w:tc>
      <w:tc>
        <w:tcPr>
          <w:tcW w:w="2170" w:type="dxa"/>
          <w:vAlign w:val="center"/>
        </w:tcPr>
        <w:p w14:paraId="776CFDCD" w14:textId="77777777" w:rsidR="00CF763A" w:rsidRPr="00F87055" w:rsidRDefault="00CF763A" w:rsidP="0069664E">
          <w:pPr>
            <w:spacing w:before="120" w:line="360" w:lineRule="auto"/>
            <w:jc w:val="center"/>
            <w:rPr>
              <w:rFonts w:cs="Arial"/>
              <w:sz w:val="16"/>
            </w:rPr>
          </w:pPr>
        </w:p>
      </w:tc>
    </w:tr>
  </w:tbl>
  <w:p w14:paraId="72951F8B" w14:textId="77777777" w:rsidR="00CF763A" w:rsidRDefault="00CF763A" w:rsidP="00396E3F">
    <w:pPr>
      <w:pStyle w:val="Encabezado"/>
      <w:jc w:val="center"/>
    </w:pPr>
    <w:r w:rsidRPr="003D59B2">
      <w:rPr>
        <w:noProof/>
        <w:lang w:eastAsia="es-ES"/>
      </w:rPr>
      <mc:AlternateContent>
        <mc:Choice Requires="wps">
          <w:drawing>
            <wp:anchor distT="0" distB="0" distL="114300" distR="114300" simplePos="0" relativeHeight="251721728" behindDoc="0" locked="0" layoutInCell="1" allowOverlap="1" wp14:anchorId="5079B6B9" wp14:editId="6863B35E">
              <wp:simplePos x="0" y="0"/>
              <wp:positionH relativeFrom="column">
                <wp:posOffset>4765675</wp:posOffset>
              </wp:positionH>
              <wp:positionV relativeFrom="paragraph">
                <wp:posOffset>-667385</wp:posOffset>
              </wp:positionV>
              <wp:extent cx="1392555" cy="714375"/>
              <wp:effectExtent l="0" t="0" r="0" b="9525"/>
              <wp:wrapNone/>
              <wp:docPr id="8" name="12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2555" cy="714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52A2D3" w14:textId="77777777" w:rsidR="00CF763A" w:rsidRDefault="00CF763A" w:rsidP="0069664E">
                          <w:pPr>
                            <w:spacing w:after="0"/>
                            <w:textAlignment w:val="baseline"/>
                            <w:rPr>
                              <w:rFonts w:ascii="Gill Sans MT" w:hAnsi="Gill Sans MT" w:cs="Arial"/>
                              <w:color w:val="000000" w:themeColor="text1"/>
                              <w:kern w:val="24"/>
                              <w:sz w:val="14"/>
                              <w:szCs w:val="12"/>
                            </w:rPr>
                          </w:pPr>
                          <w:r>
                            <w:rPr>
                              <w:rFonts w:ascii="Gill Sans MT" w:hAnsi="Gill Sans MT" w:cs="Arial"/>
                              <w:color w:val="000000" w:themeColor="text1"/>
                              <w:kern w:val="24"/>
                              <w:sz w:val="14"/>
                              <w:szCs w:val="12"/>
                            </w:rPr>
                            <w:t>DIRECCIÓN GENERAL</w:t>
                          </w:r>
                        </w:p>
                        <w:p w14:paraId="403D4767" w14:textId="77777777" w:rsidR="00CF763A" w:rsidRPr="00B857C5" w:rsidRDefault="00CF763A" w:rsidP="0069664E">
                          <w:pPr>
                            <w:spacing w:after="0"/>
                            <w:textAlignment w:val="baseline"/>
                            <w:rPr>
                              <w:sz w:val="14"/>
                              <w:szCs w:val="12"/>
                            </w:rPr>
                          </w:pPr>
                          <w:r w:rsidRPr="00B857C5">
                            <w:rPr>
                              <w:rFonts w:ascii="Gill Sans MT" w:hAnsi="Gill Sans MT" w:cs="Arial"/>
                              <w:color w:val="000000" w:themeColor="text1"/>
                              <w:kern w:val="24"/>
                              <w:sz w:val="14"/>
                              <w:szCs w:val="12"/>
                            </w:rPr>
                            <w:t>CENTRO DE SISTEMAS Y TECNOLOGÍAS DE LA INFORMACIÓN Y LAS COMUNICACIONES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5079B6B9" id="12 Rectángulo" o:spid="_x0000_s1027" style="position:absolute;left:0;text-align:left;margin-left:375.25pt;margin-top:-52.55pt;width:109.65pt;height:5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" fillcolor="white [3212]" stroked="f" strokeweight="1pt">
              <v:textbox>
                <w:txbxContent>
                  <w:p w14:paraId="1F52A2D3" w14:textId="77777777" w:rsidR="00CF763A" w:rsidRDefault="00CF763A" w:rsidP="0069664E">
                    <w:pPr>
                      <w:spacing w:after="0"/>
                      <w:textAlignment w:val="baseline"/>
                      <w:rPr>
                        <w:rFonts w:ascii="Gill Sans MT" w:hAnsi="Gill Sans MT" w:cs="Arial"/>
                        <w:color w:val="000000" w:themeColor="text1"/>
                        <w:kern w:val="24"/>
                        <w:sz w:val="14"/>
                        <w:szCs w:val="12"/>
                      </w:rPr>
                    </w:pPr>
                    <w:r>
                      <w:rPr>
                        <w:rFonts w:ascii="Gill Sans MT" w:hAnsi="Gill Sans MT" w:cs="Arial"/>
                        <w:color w:val="000000" w:themeColor="text1"/>
                        <w:kern w:val="24"/>
                        <w:sz w:val="14"/>
                        <w:szCs w:val="12"/>
                      </w:rPr>
                      <w:t>DIRECCIÓN GENERAL</w:t>
                    </w:r>
                  </w:p>
                  <w:p w14:paraId="403D4767" w14:textId="77777777" w:rsidR="00CF763A" w:rsidRPr="00B857C5" w:rsidRDefault="00CF763A" w:rsidP="0069664E">
                    <w:pPr>
                      <w:spacing w:after="0"/>
                      <w:textAlignment w:val="baseline"/>
                      <w:rPr>
                        <w:sz w:val="14"/>
                        <w:szCs w:val="12"/>
                      </w:rPr>
                    </w:pPr>
                    <w:r w:rsidRPr="00B857C5">
                      <w:rPr>
                        <w:rFonts w:ascii="Gill Sans MT" w:hAnsi="Gill Sans MT" w:cs="Arial"/>
                        <w:color w:val="000000" w:themeColor="text1"/>
                        <w:kern w:val="24"/>
                        <w:sz w:val="14"/>
                        <w:szCs w:val="12"/>
                      </w:rPr>
                      <w:t>CENTRO DE SISTEMAS Y TECNOLOGÍAS DE LA INFORMACIÓN Y LAS COMUNICACIONES</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127FC" w14:textId="77777777" w:rsidR="00CF763A" w:rsidRDefault="00CF763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1281"/>
      <w:gridCol w:w="1563"/>
      <w:gridCol w:w="4040"/>
      <w:gridCol w:w="2170"/>
    </w:tblGrid>
    <w:tr w:rsidR="00CF763A" w:rsidRPr="007B3D23" w14:paraId="68FE15A6" w14:textId="77777777" w:rsidTr="00384B04">
      <w:trPr>
        <w:cantSplit/>
        <w:trHeight w:val="885"/>
        <w:jc w:val="center"/>
      </w:trPr>
      <w:tc>
        <w:tcPr>
          <w:tcW w:w="1281" w:type="dxa"/>
          <w:vMerge w:val="restart"/>
        </w:tcPr>
        <w:p w14:paraId="2679C5CF" w14:textId="77777777" w:rsidR="00CF763A" w:rsidRDefault="00CF763A" w:rsidP="00B07414">
          <w:pPr>
            <w:ind w:left="-67"/>
            <w:rPr>
              <w:rFonts w:cs="Arial"/>
              <w:sz w:val="32"/>
            </w:rPr>
          </w:pPr>
          <w:r w:rsidRPr="00681669">
            <w:rPr>
              <w:noProof/>
              <w:lang w:eastAsia="es-ES"/>
            </w:rPr>
            <w:drawing>
              <wp:inline distT="0" distB="0" distL="0" distR="0" wp14:anchorId="2592C71F" wp14:editId="0AEDC1F0">
                <wp:extent cx="730800" cy="7632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63200"/>
                        </a:xfrm>
                        <a:prstGeom prst="rect">
                          <a:avLst/>
                        </a:prstGeom>
                        <a:noFill/>
                        <a:ln>
                          <a:noFill/>
                        </a:ln>
                      </pic:spPr>
                    </pic:pic>
                  </a:graphicData>
                </a:graphic>
              </wp:inline>
            </w:drawing>
          </w:r>
        </w:p>
      </w:tc>
      <w:tc>
        <w:tcPr>
          <w:tcW w:w="1563" w:type="dxa"/>
          <w:vMerge w:val="restart"/>
          <w:vAlign w:val="center"/>
        </w:tcPr>
        <w:p w14:paraId="28A6694C" w14:textId="77777777" w:rsidR="00CF763A" w:rsidRPr="001C17CE" w:rsidRDefault="00CF763A" w:rsidP="00B07414">
          <w:pPr>
            <w:spacing w:after="40"/>
            <w:rPr>
              <w:rFonts w:ascii="Gill Sans MT" w:hAnsi="Gill Sans MT" w:cs="Arial"/>
              <w:sz w:val="20"/>
            </w:rPr>
          </w:pPr>
          <w:r>
            <w:rPr>
              <w:noProof/>
              <w:lang w:eastAsia="es-ES"/>
            </w:rPr>
            <w:drawing>
              <wp:anchor distT="0" distB="0" distL="114300" distR="114300" simplePos="0" relativeHeight="251712512" behindDoc="0" locked="0" layoutInCell="1" allowOverlap="1" wp14:anchorId="5E35C736" wp14:editId="50285734">
                <wp:simplePos x="0" y="0"/>
                <wp:positionH relativeFrom="margin">
                  <wp:posOffset>943610</wp:posOffset>
                </wp:positionH>
                <wp:positionV relativeFrom="paragraph">
                  <wp:posOffset>-180975</wp:posOffset>
                </wp:positionV>
                <wp:extent cx="1981835" cy="523240"/>
                <wp:effectExtent l="0" t="0" r="0" b="0"/>
                <wp:wrapNone/>
                <wp:docPr id="2"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7"/>
                        <pic:cNvPicPr>
                          <a:picLocks noChangeAspect="1" noChangeArrowheads="1"/>
                        </pic:cNvPicPr>
                      </pic:nvPicPr>
                      <pic:blipFill>
                        <a:blip r:embed="rId2"/>
                        <a:stretch>
                          <a:fillRect/>
                        </a:stretch>
                      </pic:blipFill>
                      <pic:spPr bwMode="auto">
                        <a:xfrm>
                          <a:off x="0" y="0"/>
                          <a:ext cx="1981835" cy="523240"/>
                        </a:xfrm>
                        <a:prstGeom prst="rect">
                          <a:avLst/>
                        </a:prstGeom>
                      </pic:spPr>
                    </pic:pic>
                  </a:graphicData>
                </a:graphic>
                <wp14:sizeRelH relativeFrom="margin">
                  <wp14:pctWidth>0</wp14:pctWidth>
                </wp14:sizeRelH>
                <wp14:sizeRelV relativeFrom="margin">
                  <wp14:pctHeight>0</wp14:pctHeight>
                </wp14:sizeRelV>
              </wp:anchor>
            </w:drawing>
          </w:r>
          <w:r w:rsidRPr="001C17CE">
            <w:rPr>
              <w:rFonts w:ascii="Gill Sans MT" w:hAnsi="Gill Sans MT" w:cs="Arial"/>
              <w:sz w:val="20"/>
            </w:rPr>
            <w:t>MINISTERIO</w:t>
          </w:r>
        </w:p>
        <w:p w14:paraId="13224CF2" w14:textId="77777777" w:rsidR="00CF763A" w:rsidRDefault="00CF763A" w:rsidP="00B07414">
          <w:pPr>
            <w:spacing w:after="40"/>
            <w:rPr>
              <w:sz w:val="20"/>
            </w:rPr>
          </w:pPr>
          <w:r w:rsidRPr="001C17CE">
            <w:rPr>
              <w:rFonts w:ascii="Gill Sans MT" w:hAnsi="Gill Sans MT" w:cs="Arial"/>
              <w:sz w:val="20"/>
            </w:rPr>
            <w:t>DE DEFENSA</w:t>
          </w:r>
        </w:p>
      </w:tc>
      <w:tc>
        <w:tcPr>
          <w:tcW w:w="4040" w:type="dxa"/>
          <w:vMerge w:val="restart"/>
          <w:vAlign w:val="center"/>
        </w:tcPr>
        <w:p w14:paraId="25EEAC91" w14:textId="77777777" w:rsidR="00CF763A" w:rsidRPr="005E1FDD" w:rsidRDefault="00CF763A" w:rsidP="00B07414">
          <w:pPr>
            <w:rPr>
              <w:rFonts w:cs="Arial"/>
              <w:b/>
              <w:color w:val="808080"/>
              <w:sz w:val="28"/>
              <w:szCs w:val="28"/>
            </w:rPr>
          </w:pPr>
        </w:p>
      </w:tc>
      <w:tc>
        <w:tcPr>
          <w:tcW w:w="2170" w:type="dxa"/>
          <w:vAlign w:val="center"/>
        </w:tcPr>
        <w:p w14:paraId="505F098C" w14:textId="77777777" w:rsidR="00CF763A" w:rsidRPr="005E1FDD" w:rsidRDefault="00CF763A" w:rsidP="00B07414">
          <w:pPr>
            <w:spacing w:before="120" w:line="360" w:lineRule="auto"/>
            <w:jc w:val="center"/>
            <w:rPr>
              <w:rFonts w:cs="Arial"/>
              <w:sz w:val="32"/>
            </w:rPr>
          </w:pPr>
          <w:r w:rsidRPr="003D59B2">
            <w:rPr>
              <w:noProof/>
              <w:lang w:eastAsia="es-ES"/>
            </w:rPr>
            <mc:AlternateContent>
              <mc:Choice Requires="wps">
                <w:drawing>
                  <wp:anchor distT="0" distB="0" distL="114300" distR="114300" simplePos="0" relativeHeight="251710464" behindDoc="0" locked="0" layoutInCell="1" allowOverlap="1" wp14:anchorId="36A65802" wp14:editId="268B10B5">
                    <wp:simplePos x="0" y="0"/>
                    <wp:positionH relativeFrom="column">
                      <wp:posOffset>1905</wp:posOffset>
                    </wp:positionH>
                    <wp:positionV relativeFrom="paragraph">
                      <wp:posOffset>332105</wp:posOffset>
                    </wp:positionV>
                    <wp:extent cx="1392555" cy="701675"/>
                    <wp:effectExtent l="0" t="0" r="0" b="3175"/>
                    <wp:wrapNone/>
                    <wp:docPr id="40" name="12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2555" cy="7019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58D6F4" w14:textId="77777777" w:rsidR="00CF763A" w:rsidRDefault="00CF763A" w:rsidP="00F27037">
                                <w:pPr>
                                  <w:spacing w:after="60"/>
                                  <w:rPr>
                                    <w:rFonts w:ascii="Gill Sans MT" w:hAnsi="Gill Sans MT"/>
                                    <w:color w:val="000000" w:themeColor="text1"/>
                                    <w:sz w:val="14"/>
                                    <w:szCs w:val="14"/>
                                  </w:rPr>
                                </w:pPr>
                                <w:r>
                                  <w:rPr>
                                    <w:rFonts w:ascii="Gill Sans MT" w:hAnsi="Gill Sans MT"/>
                                    <w:color w:val="000000" w:themeColor="text1"/>
                                    <w:sz w:val="14"/>
                                    <w:szCs w:val="14"/>
                                  </w:rPr>
                                  <w:t>DIRECCIÓN GENERAL</w:t>
                                </w:r>
                              </w:p>
                              <w:p w14:paraId="133B2D94" w14:textId="77777777" w:rsidR="00CF763A" w:rsidRPr="00F27037" w:rsidRDefault="00CF763A" w:rsidP="00F27037">
                                <w:pPr>
                                  <w:spacing w:after="60"/>
                                  <w:rPr>
                                    <w:rFonts w:ascii="Gill Sans MT" w:hAnsi="Gill Sans MT"/>
                                    <w:color w:val="000000" w:themeColor="text1"/>
                                    <w:sz w:val="14"/>
                                    <w:szCs w:val="14"/>
                                  </w:rPr>
                                </w:pPr>
                                <w:r w:rsidRPr="001C17CE">
                                  <w:rPr>
                                    <w:rFonts w:ascii="Gill Sans MT" w:hAnsi="Gill Sans MT" w:cs="Arial"/>
                                    <w:color w:val="000000" w:themeColor="text1"/>
                                    <w:kern w:val="24"/>
                                    <w:sz w:val="14"/>
                                    <w:szCs w:val="12"/>
                                  </w:rPr>
                                  <w:t>CENTRO DE SISTEMAS Y TECNOLOGÍAS DE LA INFORMACIÓN Y LAS</w:t>
                                </w:r>
                                <w:r>
                                  <w:rPr>
                                    <w:rFonts w:ascii="Gill Sans MT" w:hAnsi="Gill Sans MT" w:cs="Arial"/>
                                    <w:color w:val="000000" w:themeColor="text1"/>
                                    <w:kern w:val="24"/>
                                    <w:sz w:val="14"/>
                                    <w:szCs w:val="12"/>
                                  </w:rPr>
                                  <w:t xml:space="preserve"> COMUNICACIONES</w:t>
                                </w:r>
                              </w:p>
                              <w:p w14:paraId="60503F8F" w14:textId="77777777" w:rsidR="00CF763A" w:rsidRPr="001C17CE" w:rsidRDefault="00CF763A" w:rsidP="0030178D">
                                <w:pPr>
                                  <w:spacing w:after="0"/>
                                  <w:textAlignment w:val="baseline"/>
                                  <w:rPr>
                                    <w:sz w:val="14"/>
                                    <w:szCs w:val="12"/>
                                  </w:rPr>
                                </w:pPr>
                                <w:r>
                                  <w:rPr>
                                    <w:rFonts w:ascii="Gill Sans MT" w:hAnsi="Gill Sans MT" w:cs="Arial"/>
                                    <w:color w:val="000000" w:themeColor="text1"/>
                                    <w:kern w:val="24"/>
                                    <w:sz w:val="14"/>
                                    <w:szCs w:val="12"/>
                                  </w:rPr>
                                  <w:t>COMUNICACIONES</w:t>
                                </w:r>
                              </w:p>
                              <w:p w14:paraId="01A34504" w14:textId="77777777" w:rsidR="00CF763A" w:rsidRPr="001C17CE" w:rsidRDefault="00CF763A" w:rsidP="00B07414">
                                <w:pPr>
                                  <w:spacing w:after="0"/>
                                  <w:textAlignment w:val="baseline"/>
                                  <w:rPr>
                                    <w:sz w:val="14"/>
                                    <w:szCs w:val="12"/>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6A65802" id="_x0000_s1029" style="position:absolute;left:0;text-align:left;margin-left:.15pt;margin-top:26.15pt;width:109.65pt;height:55.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" fillcolor="white [3212]" stroked="f" strokeweight="1pt">
                    <v:textbox>
                      <w:txbxContent>
                        <w:p w14:paraId="4858D6F4" w14:textId="77777777" w:rsidR="00CF763A" w:rsidRDefault="00CF763A" w:rsidP="00F27037">
                          <w:pPr>
                            <w:spacing w:after="60"/>
                            <w:rPr>
                              <w:rFonts w:ascii="Gill Sans MT" w:hAnsi="Gill Sans MT"/>
                              <w:color w:val="000000" w:themeColor="text1"/>
                              <w:sz w:val="14"/>
                              <w:szCs w:val="14"/>
                            </w:rPr>
                          </w:pPr>
                          <w:r>
                            <w:rPr>
                              <w:rFonts w:ascii="Gill Sans MT" w:hAnsi="Gill Sans MT"/>
                              <w:color w:val="000000" w:themeColor="text1"/>
                              <w:sz w:val="14"/>
                              <w:szCs w:val="14"/>
                            </w:rPr>
                            <w:t>DIRECCIÓN GENERAL</w:t>
                          </w:r>
                        </w:p>
                        <w:p w14:paraId="133B2D94" w14:textId="77777777" w:rsidR="00CF763A" w:rsidRPr="00F27037" w:rsidRDefault="00CF763A" w:rsidP="00F27037">
                          <w:pPr>
                            <w:spacing w:after="60"/>
                            <w:rPr>
                              <w:rFonts w:ascii="Gill Sans MT" w:hAnsi="Gill Sans MT"/>
                              <w:color w:val="000000" w:themeColor="text1"/>
                              <w:sz w:val="14"/>
                              <w:szCs w:val="14"/>
                            </w:rPr>
                          </w:pPr>
                          <w:r w:rsidRPr="001C17CE">
                            <w:rPr>
                              <w:rFonts w:ascii="Gill Sans MT" w:hAnsi="Gill Sans MT" w:cs="Arial"/>
                              <w:color w:val="000000" w:themeColor="text1"/>
                              <w:kern w:val="24"/>
                              <w:sz w:val="14"/>
                              <w:szCs w:val="12"/>
                            </w:rPr>
                            <w:t>CENTRO DE SISTEMAS Y TECNOLOGÍAS DE LA INFORMACIÓN Y LAS</w:t>
                          </w:r>
                          <w:r>
                            <w:rPr>
                              <w:rFonts w:ascii="Gill Sans MT" w:hAnsi="Gill Sans MT" w:cs="Arial"/>
                              <w:color w:val="000000" w:themeColor="text1"/>
                              <w:kern w:val="24"/>
                              <w:sz w:val="14"/>
                              <w:szCs w:val="12"/>
                            </w:rPr>
                            <w:t xml:space="preserve"> COMUNICACIONES</w:t>
                          </w:r>
                        </w:p>
                        <w:p w14:paraId="60503F8F" w14:textId="77777777" w:rsidR="00CF763A" w:rsidRPr="001C17CE" w:rsidRDefault="00CF763A" w:rsidP="0030178D">
                          <w:pPr>
                            <w:spacing w:after="0"/>
                            <w:textAlignment w:val="baseline"/>
                            <w:rPr>
                              <w:sz w:val="14"/>
                              <w:szCs w:val="12"/>
                            </w:rPr>
                          </w:pPr>
                          <w:r>
                            <w:rPr>
                              <w:rFonts w:ascii="Gill Sans MT" w:hAnsi="Gill Sans MT" w:cs="Arial"/>
                              <w:color w:val="000000" w:themeColor="text1"/>
                              <w:kern w:val="24"/>
                              <w:sz w:val="14"/>
                              <w:szCs w:val="12"/>
                            </w:rPr>
                            <w:t>COMUNICACIONES</w:t>
                          </w:r>
                        </w:p>
                        <w:p w14:paraId="01A34504" w14:textId="77777777" w:rsidR="00CF763A" w:rsidRPr="001C17CE" w:rsidRDefault="00CF763A" w:rsidP="00B07414">
                          <w:pPr>
                            <w:spacing w:after="0"/>
                            <w:textAlignment w:val="baseline"/>
                            <w:rPr>
                              <w:sz w:val="14"/>
                              <w:szCs w:val="12"/>
                            </w:rPr>
                          </w:pPr>
                        </w:p>
                      </w:txbxContent>
                    </v:textbox>
                  </v:rect>
                </w:pict>
              </mc:Fallback>
            </mc:AlternateContent>
          </w:r>
          <w:r w:rsidRPr="003D59B2">
            <w:rPr>
              <w:noProof/>
              <w:lang w:eastAsia="es-ES"/>
            </w:rPr>
            <mc:AlternateContent>
              <mc:Choice Requires="wps">
                <w:drawing>
                  <wp:anchor distT="0" distB="0" distL="114300" distR="114300" simplePos="0" relativeHeight="251709440" behindDoc="0" locked="0" layoutInCell="1" allowOverlap="1" wp14:anchorId="400CAA46" wp14:editId="40ED13F3">
                    <wp:simplePos x="0" y="0"/>
                    <wp:positionH relativeFrom="column">
                      <wp:posOffset>3175</wp:posOffset>
                    </wp:positionH>
                    <wp:positionV relativeFrom="paragraph">
                      <wp:posOffset>20320</wp:posOffset>
                    </wp:positionV>
                    <wp:extent cx="1368000" cy="342000"/>
                    <wp:effectExtent l="0" t="0" r="3810" b="1270"/>
                    <wp:wrapNone/>
                    <wp:docPr id="41" name="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000" cy="3420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30D36" w14:textId="77777777" w:rsidR="00CF763A" w:rsidRPr="00065DBB" w:rsidRDefault="00CF763A" w:rsidP="00B07414">
                                <w:pPr>
                                  <w:spacing w:after="0"/>
                                  <w:textAlignment w:val="baseline"/>
                                  <w:rPr>
                                    <w:sz w:val="14"/>
                                    <w:szCs w:val="14"/>
                                  </w:rPr>
                                </w:pPr>
                                <w:r w:rsidRPr="00065DBB">
                                  <w:rPr>
                                    <w:rFonts w:ascii="Gill Sans MT" w:hAnsi="Gill Sans MT" w:cs="Arial"/>
                                    <w:color w:val="000000" w:themeColor="text1"/>
                                    <w:kern w:val="24"/>
                                    <w:sz w:val="14"/>
                                    <w:szCs w:val="14"/>
                                  </w:rPr>
                                  <w:t>SECRETARÍA DE ESTADO DE DEFENSA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00CAA46" id="_x0000_s1030" style="position:absolute;left:0;text-align:left;margin-left:.25pt;margin-top:1.6pt;width:107.7pt;height:26.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" fillcolor="#d8d8d8 [2732]" stroked="f" strokeweight="1pt">
                    <v:textbox>
                      <w:txbxContent>
                        <w:p w14:paraId="38830D36" w14:textId="77777777" w:rsidR="00CF763A" w:rsidRPr="00065DBB" w:rsidRDefault="00CF763A" w:rsidP="00B07414">
                          <w:pPr>
                            <w:spacing w:after="0"/>
                            <w:textAlignment w:val="baseline"/>
                            <w:rPr>
                              <w:sz w:val="14"/>
                              <w:szCs w:val="14"/>
                            </w:rPr>
                          </w:pPr>
                          <w:r w:rsidRPr="00065DBB">
                            <w:rPr>
                              <w:rFonts w:ascii="Gill Sans MT" w:hAnsi="Gill Sans MT" w:cs="Arial"/>
                              <w:color w:val="000000" w:themeColor="text1"/>
                              <w:kern w:val="24"/>
                              <w:sz w:val="14"/>
                              <w:szCs w:val="14"/>
                            </w:rPr>
                            <w:t>SECRETARÍA DE ESTADO DE DEFENSA</w:t>
                          </w:r>
                        </w:p>
                      </w:txbxContent>
                    </v:textbox>
                  </v:rect>
                </w:pict>
              </mc:Fallback>
            </mc:AlternateContent>
          </w:r>
        </w:p>
      </w:tc>
    </w:tr>
    <w:tr w:rsidR="00CF763A" w14:paraId="3ED780AA" w14:textId="77777777" w:rsidTr="00384B04">
      <w:trPr>
        <w:cantSplit/>
        <w:trHeight w:val="718"/>
        <w:jc w:val="center"/>
      </w:trPr>
      <w:tc>
        <w:tcPr>
          <w:tcW w:w="1281" w:type="dxa"/>
          <w:vMerge/>
          <w:vAlign w:val="center"/>
        </w:tcPr>
        <w:p w14:paraId="769180AE" w14:textId="77777777" w:rsidR="00CF763A" w:rsidRPr="00ED6727" w:rsidRDefault="00CF763A" w:rsidP="00B07414">
          <w:pPr>
            <w:rPr>
              <w:rFonts w:cs="Arial"/>
              <w:sz w:val="32"/>
            </w:rPr>
          </w:pPr>
        </w:p>
      </w:tc>
      <w:tc>
        <w:tcPr>
          <w:tcW w:w="1563" w:type="dxa"/>
          <w:vMerge/>
          <w:vAlign w:val="center"/>
        </w:tcPr>
        <w:p w14:paraId="47028B52" w14:textId="77777777" w:rsidR="00CF763A" w:rsidRPr="00ED6727" w:rsidRDefault="00CF763A" w:rsidP="00B07414"/>
      </w:tc>
      <w:tc>
        <w:tcPr>
          <w:tcW w:w="4040" w:type="dxa"/>
          <w:vMerge/>
          <w:vAlign w:val="center"/>
        </w:tcPr>
        <w:p w14:paraId="47A7A939" w14:textId="77777777" w:rsidR="00CF763A" w:rsidRPr="00ED6727" w:rsidRDefault="00CF763A" w:rsidP="00B07414"/>
      </w:tc>
      <w:tc>
        <w:tcPr>
          <w:tcW w:w="2170" w:type="dxa"/>
          <w:vAlign w:val="center"/>
        </w:tcPr>
        <w:p w14:paraId="0613C0C9" w14:textId="77777777" w:rsidR="00CF763A" w:rsidRPr="00F87055" w:rsidRDefault="00CF763A" w:rsidP="00B07414">
          <w:pPr>
            <w:spacing w:before="120" w:line="360" w:lineRule="auto"/>
            <w:jc w:val="center"/>
            <w:rPr>
              <w:rFonts w:cs="Arial"/>
              <w:sz w:val="16"/>
            </w:rPr>
          </w:pPr>
        </w:p>
      </w:tc>
    </w:tr>
  </w:tbl>
  <w:p w14:paraId="6C6FC296" w14:textId="77777777" w:rsidR="00CF763A" w:rsidRDefault="00CF763A" w:rsidP="00396E3F">
    <w:pPr>
      <w:pStyle w:val="Encabezad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7" w:type="dxa"/>
      <w:jc w:val="center"/>
      <w:tblCellMar>
        <w:left w:w="70" w:type="dxa"/>
        <w:right w:w="70" w:type="dxa"/>
      </w:tblCellMar>
      <w:tblLook w:val="0000" w:firstRow="0" w:lastRow="0" w:firstColumn="0" w:lastColumn="0" w:noHBand="0" w:noVBand="0"/>
    </w:tblPr>
    <w:tblGrid>
      <w:gridCol w:w="1276"/>
      <w:gridCol w:w="1557"/>
      <w:gridCol w:w="4023"/>
      <w:gridCol w:w="2161"/>
    </w:tblGrid>
    <w:tr w:rsidR="00CF763A" w:rsidRPr="007B3D23" w14:paraId="1C6E8BFA" w14:textId="77777777" w:rsidTr="000C2342">
      <w:trPr>
        <w:cantSplit/>
        <w:trHeight w:val="849"/>
        <w:jc w:val="center"/>
      </w:trPr>
      <w:tc>
        <w:tcPr>
          <w:tcW w:w="1276" w:type="dxa"/>
          <w:vMerge w:val="restart"/>
        </w:tcPr>
        <w:p w14:paraId="5BE4322A" w14:textId="77777777" w:rsidR="00CF763A" w:rsidRDefault="00CF763A" w:rsidP="00153789">
          <w:pPr>
            <w:ind w:left="-67"/>
            <w:rPr>
              <w:rFonts w:cs="Arial"/>
              <w:sz w:val="32"/>
            </w:rPr>
          </w:pPr>
          <w:r>
            <w:rPr>
              <w:noProof/>
              <w:lang w:eastAsia="es-ES"/>
            </w:rPr>
            <w:drawing>
              <wp:inline distT="0" distB="0" distL="0" distR="0" wp14:anchorId="7C41638C" wp14:editId="7394F7E7">
                <wp:extent cx="730250" cy="730250"/>
                <wp:effectExtent l="0" t="0" r="0"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 Imagen"/>
                        <pic:cNvPicPr>
                          <a:picLocks noChangeAspect="1" noChangeArrowheads="1"/>
                        </pic:cNvPicPr>
                      </pic:nvPicPr>
                      <pic:blipFill>
                        <a:blip r:embed="rId1"/>
                        <a:stretch>
                          <a:fillRect/>
                        </a:stretch>
                      </pic:blipFill>
                      <pic:spPr bwMode="auto">
                        <a:xfrm>
                          <a:off x="0" y="0"/>
                          <a:ext cx="730250" cy="730250"/>
                        </a:xfrm>
                        <a:prstGeom prst="rect">
                          <a:avLst/>
                        </a:prstGeom>
                      </pic:spPr>
                    </pic:pic>
                  </a:graphicData>
                </a:graphic>
              </wp:inline>
            </w:drawing>
          </w:r>
        </w:p>
      </w:tc>
      <w:tc>
        <w:tcPr>
          <w:tcW w:w="1557" w:type="dxa"/>
          <w:vMerge w:val="restart"/>
          <w:vAlign w:val="center"/>
        </w:tcPr>
        <w:p w14:paraId="5C65565D" w14:textId="77777777" w:rsidR="00CF763A" w:rsidRPr="00F87055" w:rsidRDefault="00CF763A" w:rsidP="00153789">
          <w:pPr>
            <w:spacing w:after="40"/>
            <w:rPr>
              <w:rFonts w:cs="Arial"/>
              <w:sz w:val="20"/>
            </w:rPr>
          </w:pPr>
          <w:r w:rsidRPr="00F87055">
            <w:rPr>
              <w:rFonts w:cs="Arial"/>
              <w:sz w:val="20"/>
            </w:rPr>
            <w:t>MINISTERIO</w:t>
          </w:r>
        </w:p>
        <w:p w14:paraId="36AF1736" w14:textId="77777777" w:rsidR="00CF763A" w:rsidRDefault="00CF763A" w:rsidP="00153789">
          <w:pPr>
            <w:spacing w:after="40"/>
            <w:rPr>
              <w:sz w:val="20"/>
            </w:rPr>
          </w:pPr>
          <w:r w:rsidRPr="00F87055">
            <w:rPr>
              <w:rFonts w:cs="Arial"/>
              <w:sz w:val="20"/>
            </w:rPr>
            <w:t>DE DEFENSA</w:t>
          </w:r>
        </w:p>
      </w:tc>
      <w:tc>
        <w:tcPr>
          <w:tcW w:w="4023" w:type="dxa"/>
          <w:vMerge w:val="restart"/>
          <w:vAlign w:val="center"/>
        </w:tcPr>
        <w:p w14:paraId="761A3BE5" w14:textId="77777777" w:rsidR="00CF763A" w:rsidRDefault="00CF763A" w:rsidP="00153789">
          <w:pPr>
            <w:jc w:val="center"/>
            <w:rPr>
              <w:rFonts w:cs="Arial"/>
              <w:b/>
              <w:color w:val="808080"/>
              <w:sz w:val="28"/>
              <w:szCs w:val="28"/>
            </w:rPr>
          </w:pPr>
        </w:p>
      </w:tc>
      <w:tc>
        <w:tcPr>
          <w:tcW w:w="2161" w:type="dxa"/>
          <w:shd w:val="clear" w:color="auto" w:fill="F2F2F2" w:themeFill="background1" w:themeFillShade="F2"/>
          <w:vAlign w:val="center"/>
        </w:tcPr>
        <w:p w14:paraId="6778B2C1" w14:textId="77777777" w:rsidR="00CF763A" w:rsidRPr="00F87055" w:rsidRDefault="00CF763A" w:rsidP="00153789">
          <w:pPr>
            <w:spacing w:before="120" w:line="360" w:lineRule="auto"/>
            <w:jc w:val="center"/>
            <w:rPr>
              <w:rFonts w:cs="Arial"/>
              <w:sz w:val="32"/>
            </w:rPr>
          </w:pPr>
          <w:r w:rsidRPr="00F87055">
            <w:rPr>
              <w:rFonts w:cs="Arial"/>
              <w:sz w:val="16"/>
            </w:rPr>
            <w:t>SECRETARIA DE ESTADO DE DEFENSA</w:t>
          </w:r>
        </w:p>
      </w:tc>
    </w:tr>
    <w:tr w:rsidR="00CF763A" w14:paraId="1B0E88E8" w14:textId="77777777" w:rsidTr="000C2342">
      <w:trPr>
        <w:cantSplit/>
        <w:trHeight w:val="689"/>
        <w:jc w:val="center"/>
      </w:trPr>
      <w:tc>
        <w:tcPr>
          <w:tcW w:w="1276" w:type="dxa"/>
          <w:vMerge/>
          <w:vAlign w:val="center"/>
        </w:tcPr>
        <w:p w14:paraId="57FCC4F2" w14:textId="77777777" w:rsidR="00CF763A" w:rsidRPr="00ED6727" w:rsidRDefault="00CF763A" w:rsidP="00153789">
          <w:pPr>
            <w:rPr>
              <w:rFonts w:cs="Arial"/>
              <w:sz w:val="32"/>
            </w:rPr>
          </w:pPr>
        </w:p>
      </w:tc>
      <w:tc>
        <w:tcPr>
          <w:tcW w:w="1557" w:type="dxa"/>
          <w:vMerge/>
          <w:vAlign w:val="center"/>
        </w:tcPr>
        <w:p w14:paraId="171C4A90" w14:textId="77777777" w:rsidR="00CF763A" w:rsidRPr="00ED6727" w:rsidRDefault="00CF763A" w:rsidP="00153789"/>
      </w:tc>
      <w:tc>
        <w:tcPr>
          <w:tcW w:w="4023" w:type="dxa"/>
          <w:vMerge/>
          <w:vAlign w:val="center"/>
        </w:tcPr>
        <w:p w14:paraId="33653734" w14:textId="77777777" w:rsidR="00CF763A" w:rsidRPr="00ED6727" w:rsidRDefault="00CF763A" w:rsidP="00153789"/>
      </w:tc>
      <w:tc>
        <w:tcPr>
          <w:tcW w:w="2161" w:type="dxa"/>
          <w:vAlign w:val="center"/>
        </w:tcPr>
        <w:p w14:paraId="4D0384E8" w14:textId="77777777" w:rsidR="00CF763A" w:rsidRPr="00F87055" w:rsidRDefault="00CF763A" w:rsidP="00153789">
          <w:pPr>
            <w:spacing w:before="120" w:line="360" w:lineRule="auto"/>
            <w:jc w:val="center"/>
            <w:rPr>
              <w:rFonts w:cs="Arial"/>
              <w:sz w:val="16"/>
            </w:rPr>
          </w:pPr>
          <w:r w:rsidRPr="00F87055">
            <w:rPr>
              <w:rFonts w:cs="Arial"/>
              <w:sz w:val="16"/>
            </w:rPr>
            <w:t>CESTIC</w:t>
          </w:r>
        </w:p>
      </w:tc>
    </w:tr>
  </w:tbl>
  <w:p w14:paraId="17A6F0D8" w14:textId="77777777" w:rsidR="00CF763A" w:rsidRDefault="00CF763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C545" w14:textId="77777777" w:rsidR="00CF763A" w:rsidRDefault="00CF763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ABA16" w14:textId="77777777" w:rsidR="00CF763A" w:rsidRDefault="00CF763A" w:rsidP="00E031AE">
    <w:pPr>
      <w:pStyle w:val="Encabezado"/>
    </w:pPr>
  </w:p>
  <w:tbl>
    <w:tblPr>
      <w:tblW w:w="0" w:type="auto"/>
      <w:jc w:val="center"/>
      <w:tblLayout w:type="fixed"/>
      <w:tblCellMar>
        <w:left w:w="70" w:type="dxa"/>
        <w:right w:w="70" w:type="dxa"/>
      </w:tblCellMar>
      <w:tblLook w:val="0000" w:firstRow="0" w:lastRow="0" w:firstColumn="0" w:lastColumn="0" w:noHBand="0" w:noVBand="0"/>
    </w:tblPr>
    <w:tblGrid>
      <w:gridCol w:w="1281"/>
      <w:gridCol w:w="1563"/>
      <w:gridCol w:w="4040"/>
      <w:gridCol w:w="2170"/>
    </w:tblGrid>
    <w:tr w:rsidR="00CF763A" w:rsidRPr="007B3D23" w14:paraId="347529BB" w14:textId="77777777" w:rsidTr="00B857C5">
      <w:trPr>
        <w:cantSplit/>
        <w:trHeight w:val="885"/>
        <w:jc w:val="center"/>
      </w:trPr>
      <w:tc>
        <w:tcPr>
          <w:tcW w:w="1281" w:type="dxa"/>
          <w:vMerge w:val="restart"/>
        </w:tcPr>
        <w:p w14:paraId="1061942B" w14:textId="77777777" w:rsidR="00CF763A" w:rsidRDefault="00CF763A" w:rsidP="00802454">
          <w:pPr>
            <w:ind w:left="-67"/>
            <w:rPr>
              <w:rFonts w:cs="Arial"/>
              <w:sz w:val="32"/>
            </w:rPr>
          </w:pPr>
          <w:r w:rsidRPr="00681669">
            <w:rPr>
              <w:noProof/>
              <w:lang w:eastAsia="es-ES"/>
            </w:rPr>
            <w:drawing>
              <wp:inline distT="0" distB="0" distL="0" distR="0" wp14:anchorId="34F75779" wp14:editId="0FE38EDB">
                <wp:extent cx="730800" cy="7632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63200"/>
                        </a:xfrm>
                        <a:prstGeom prst="rect">
                          <a:avLst/>
                        </a:prstGeom>
                        <a:noFill/>
                        <a:ln>
                          <a:noFill/>
                        </a:ln>
                      </pic:spPr>
                    </pic:pic>
                  </a:graphicData>
                </a:graphic>
              </wp:inline>
            </w:drawing>
          </w:r>
        </w:p>
      </w:tc>
      <w:tc>
        <w:tcPr>
          <w:tcW w:w="1563" w:type="dxa"/>
          <w:vMerge w:val="restart"/>
          <w:vAlign w:val="center"/>
        </w:tcPr>
        <w:p w14:paraId="0A7DF59D" w14:textId="77777777" w:rsidR="00CF763A" w:rsidRPr="00B857C5" w:rsidRDefault="00CF763A" w:rsidP="00802454">
          <w:pPr>
            <w:spacing w:after="40"/>
            <w:rPr>
              <w:rFonts w:ascii="Gill Sans MT" w:hAnsi="Gill Sans MT" w:cs="Arial"/>
              <w:sz w:val="20"/>
            </w:rPr>
          </w:pPr>
          <w:r w:rsidRPr="00B857C5">
            <w:rPr>
              <w:rFonts w:ascii="Gill Sans MT" w:hAnsi="Gill Sans MT" w:cs="Arial"/>
              <w:sz w:val="20"/>
            </w:rPr>
            <w:t>MINISTERIO</w:t>
          </w:r>
        </w:p>
        <w:p w14:paraId="1D444029" w14:textId="77777777" w:rsidR="00CF763A" w:rsidRDefault="00CF763A" w:rsidP="00802454">
          <w:pPr>
            <w:spacing w:after="40"/>
            <w:rPr>
              <w:sz w:val="20"/>
            </w:rPr>
          </w:pPr>
          <w:r w:rsidRPr="00B857C5">
            <w:rPr>
              <w:rFonts w:ascii="Gill Sans MT" w:hAnsi="Gill Sans MT" w:cs="Arial"/>
              <w:sz w:val="20"/>
            </w:rPr>
            <w:t>DE DEFENSA</w:t>
          </w:r>
        </w:p>
      </w:tc>
      <w:tc>
        <w:tcPr>
          <w:tcW w:w="4040" w:type="dxa"/>
          <w:vMerge w:val="restart"/>
          <w:vAlign w:val="center"/>
        </w:tcPr>
        <w:p w14:paraId="5E5E1A3E" w14:textId="77777777" w:rsidR="00CF763A" w:rsidRPr="005E1FDD" w:rsidRDefault="00CF763A" w:rsidP="00B857C5">
          <w:pPr>
            <w:rPr>
              <w:rFonts w:cs="Arial"/>
              <w:b/>
              <w:color w:val="808080"/>
              <w:sz w:val="28"/>
              <w:szCs w:val="28"/>
            </w:rPr>
          </w:pPr>
          <w:r>
            <w:rPr>
              <w:noProof/>
              <w:lang w:eastAsia="es-ES"/>
            </w:rPr>
            <w:drawing>
              <wp:anchor distT="0" distB="0" distL="114300" distR="114300" simplePos="0" relativeHeight="251716608" behindDoc="0" locked="0" layoutInCell="1" allowOverlap="1" wp14:anchorId="27EC2F7E" wp14:editId="2AE6B6A3">
                <wp:simplePos x="0" y="0"/>
                <wp:positionH relativeFrom="margin">
                  <wp:posOffset>53340</wp:posOffset>
                </wp:positionH>
                <wp:positionV relativeFrom="paragraph">
                  <wp:posOffset>-179705</wp:posOffset>
                </wp:positionV>
                <wp:extent cx="1981835" cy="523240"/>
                <wp:effectExtent l="0" t="0" r="0" b="0"/>
                <wp:wrapNone/>
                <wp:docPr id="5"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7"/>
                        <pic:cNvPicPr>
                          <a:picLocks noChangeAspect="1" noChangeArrowheads="1"/>
                        </pic:cNvPicPr>
                      </pic:nvPicPr>
                      <pic:blipFill>
                        <a:blip r:embed="rId2"/>
                        <a:stretch>
                          <a:fillRect/>
                        </a:stretch>
                      </pic:blipFill>
                      <pic:spPr bwMode="auto">
                        <a:xfrm>
                          <a:off x="0" y="0"/>
                          <a:ext cx="1981835" cy="523240"/>
                        </a:xfrm>
                        <a:prstGeom prst="rect">
                          <a:avLst/>
                        </a:prstGeom>
                      </pic:spPr>
                    </pic:pic>
                  </a:graphicData>
                </a:graphic>
                <wp14:sizeRelH relativeFrom="margin">
                  <wp14:pctWidth>0</wp14:pctWidth>
                </wp14:sizeRelH>
                <wp14:sizeRelV relativeFrom="margin">
                  <wp14:pctHeight>0</wp14:pctHeight>
                </wp14:sizeRelV>
              </wp:anchor>
            </w:drawing>
          </w:r>
        </w:p>
      </w:tc>
      <w:tc>
        <w:tcPr>
          <w:tcW w:w="2170" w:type="dxa"/>
          <w:vAlign w:val="center"/>
        </w:tcPr>
        <w:p w14:paraId="5B21A2F3" w14:textId="77777777" w:rsidR="00CF763A" w:rsidRPr="005E1FDD" w:rsidRDefault="00CF763A" w:rsidP="00802454">
          <w:pPr>
            <w:spacing w:before="120" w:line="360" w:lineRule="auto"/>
            <w:jc w:val="center"/>
            <w:rPr>
              <w:rFonts w:cs="Arial"/>
              <w:sz w:val="32"/>
            </w:rPr>
          </w:pPr>
          <w:r w:rsidRPr="003D59B2">
            <w:rPr>
              <w:noProof/>
              <w:lang w:eastAsia="es-ES"/>
            </w:rPr>
            <mc:AlternateContent>
              <mc:Choice Requires="wps">
                <w:drawing>
                  <wp:anchor distT="0" distB="0" distL="114300" distR="114300" simplePos="0" relativeHeight="251707392" behindDoc="0" locked="0" layoutInCell="1" allowOverlap="1" wp14:anchorId="6FF95817" wp14:editId="4BB55221">
                    <wp:simplePos x="0" y="0"/>
                    <wp:positionH relativeFrom="column">
                      <wp:posOffset>635</wp:posOffset>
                    </wp:positionH>
                    <wp:positionV relativeFrom="paragraph">
                      <wp:posOffset>328295</wp:posOffset>
                    </wp:positionV>
                    <wp:extent cx="1392555" cy="720090"/>
                    <wp:effectExtent l="0" t="0" r="0" b="3810"/>
                    <wp:wrapNone/>
                    <wp:docPr id="54" name="12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2555" cy="7204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A582B7" w14:textId="77777777" w:rsidR="00CF763A" w:rsidRDefault="00CF763A" w:rsidP="0030178D">
                                <w:pPr>
                                  <w:spacing w:after="60"/>
                                  <w:rPr>
                                    <w:rFonts w:ascii="Gill Sans MT" w:hAnsi="Gill Sans MT"/>
                                    <w:color w:val="000000" w:themeColor="text1"/>
                                    <w:sz w:val="14"/>
                                    <w:szCs w:val="14"/>
                                  </w:rPr>
                                </w:pPr>
                                <w:r>
                                  <w:rPr>
                                    <w:rFonts w:ascii="Gill Sans MT" w:hAnsi="Gill Sans MT"/>
                                    <w:color w:val="000000" w:themeColor="text1"/>
                                    <w:sz w:val="14"/>
                                    <w:szCs w:val="14"/>
                                  </w:rPr>
                                  <w:t>DIRECCIÓN GENERAL</w:t>
                                </w:r>
                              </w:p>
                              <w:p w14:paraId="54948052" w14:textId="77777777" w:rsidR="00CF763A" w:rsidRPr="001C17CE" w:rsidRDefault="00CF763A" w:rsidP="0030178D">
                                <w:pPr>
                                  <w:spacing w:after="0"/>
                                  <w:textAlignment w:val="baseline"/>
                                  <w:rPr>
                                    <w:sz w:val="14"/>
                                    <w:szCs w:val="12"/>
                                  </w:rPr>
                                </w:pPr>
                                <w:r w:rsidRPr="001C17CE">
                                  <w:rPr>
                                    <w:rFonts w:ascii="Gill Sans MT" w:hAnsi="Gill Sans MT" w:cs="Arial"/>
                                    <w:color w:val="000000" w:themeColor="text1"/>
                                    <w:kern w:val="24"/>
                                    <w:sz w:val="14"/>
                                    <w:szCs w:val="12"/>
                                  </w:rPr>
                                  <w:t>CENTRO DE SISTEMAS Y TECNOLOGÍAS DE LA INFORMACIÓN Y LAS</w:t>
                                </w:r>
                                <w:r>
                                  <w:rPr>
                                    <w:rFonts w:ascii="Gill Sans MT" w:hAnsi="Gill Sans MT" w:cs="Arial"/>
                                    <w:color w:val="000000" w:themeColor="text1"/>
                                    <w:kern w:val="24"/>
                                    <w:sz w:val="14"/>
                                    <w:szCs w:val="12"/>
                                  </w:rPr>
                                  <w:t xml:space="preserve"> COMUNICACIONES</w:t>
                                </w:r>
                              </w:p>
                              <w:p w14:paraId="600B9B76" w14:textId="77777777" w:rsidR="00CF763A" w:rsidRPr="00B857C5" w:rsidRDefault="00CF763A" w:rsidP="00B36363">
                                <w:pPr>
                                  <w:spacing w:after="0"/>
                                  <w:textAlignment w:val="baseline"/>
                                  <w:rPr>
                                    <w:sz w:val="14"/>
                                    <w:szCs w:val="12"/>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FF95817" id="_x0000_s1031" style="position:absolute;left:0;text-align:left;margin-left:.05pt;margin-top:25.85pt;width:109.65pt;height:5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" fillcolor="white [3212]" stroked="f" strokeweight="1pt">
                    <v:textbox>
                      <w:txbxContent>
                        <w:p w14:paraId="5CA582B7" w14:textId="77777777" w:rsidR="00CF763A" w:rsidRDefault="00CF763A" w:rsidP="0030178D">
                          <w:pPr>
                            <w:spacing w:after="60"/>
                            <w:rPr>
                              <w:rFonts w:ascii="Gill Sans MT" w:hAnsi="Gill Sans MT"/>
                              <w:color w:val="000000" w:themeColor="text1"/>
                              <w:sz w:val="14"/>
                              <w:szCs w:val="14"/>
                            </w:rPr>
                          </w:pPr>
                          <w:r>
                            <w:rPr>
                              <w:rFonts w:ascii="Gill Sans MT" w:hAnsi="Gill Sans MT"/>
                              <w:color w:val="000000" w:themeColor="text1"/>
                              <w:sz w:val="14"/>
                              <w:szCs w:val="14"/>
                            </w:rPr>
                            <w:t>DIRECCIÓN GENERAL</w:t>
                          </w:r>
                        </w:p>
                        <w:p w14:paraId="54948052" w14:textId="77777777" w:rsidR="00CF763A" w:rsidRPr="001C17CE" w:rsidRDefault="00CF763A" w:rsidP="0030178D">
                          <w:pPr>
                            <w:spacing w:after="0"/>
                            <w:textAlignment w:val="baseline"/>
                            <w:rPr>
                              <w:sz w:val="14"/>
                              <w:szCs w:val="12"/>
                            </w:rPr>
                          </w:pPr>
                          <w:r w:rsidRPr="001C17CE">
                            <w:rPr>
                              <w:rFonts w:ascii="Gill Sans MT" w:hAnsi="Gill Sans MT" w:cs="Arial"/>
                              <w:color w:val="000000" w:themeColor="text1"/>
                              <w:kern w:val="24"/>
                              <w:sz w:val="14"/>
                              <w:szCs w:val="12"/>
                            </w:rPr>
                            <w:t>CENTRO DE SISTEMAS Y TECNOLOGÍAS DE LA INFORMACIÓN Y LAS</w:t>
                          </w:r>
                          <w:r>
                            <w:rPr>
                              <w:rFonts w:ascii="Gill Sans MT" w:hAnsi="Gill Sans MT" w:cs="Arial"/>
                              <w:color w:val="000000" w:themeColor="text1"/>
                              <w:kern w:val="24"/>
                              <w:sz w:val="14"/>
                              <w:szCs w:val="12"/>
                            </w:rPr>
                            <w:t xml:space="preserve"> COMUNICACIONES</w:t>
                          </w:r>
                        </w:p>
                        <w:p w14:paraId="600B9B76" w14:textId="77777777" w:rsidR="00CF763A" w:rsidRPr="00B857C5" w:rsidRDefault="00CF763A" w:rsidP="00B36363">
                          <w:pPr>
                            <w:spacing w:after="0"/>
                            <w:textAlignment w:val="baseline"/>
                            <w:rPr>
                              <w:sz w:val="14"/>
                              <w:szCs w:val="12"/>
                            </w:rPr>
                          </w:pPr>
                        </w:p>
                      </w:txbxContent>
                    </v:textbox>
                  </v:rect>
                </w:pict>
              </mc:Fallback>
            </mc:AlternateContent>
          </w:r>
          <w:r w:rsidRPr="003D59B2">
            <w:rPr>
              <w:noProof/>
              <w:lang w:eastAsia="es-ES"/>
            </w:rPr>
            <mc:AlternateContent>
              <mc:Choice Requires="wps">
                <w:drawing>
                  <wp:anchor distT="0" distB="0" distL="114300" distR="114300" simplePos="0" relativeHeight="251705344" behindDoc="0" locked="0" layoutInCell="1" allowOverlap="1" wp14:anchorId="061CABDC" wp14:editId="14F9D1AB">
                    <wp:simplePos x="0" y="0"/>
                    <wp:positionH relativeFrom="column">
                      <wp:posOffset>3175</wp:posOffset>
                    </wp:positionH>
                    <wp:positionV relativeFrom="paragraph">
                      <wp:posOffset>20320</wp:posOffset>
                    </wp:positionV>
                    <wp:extent cx="1368000" cy="342000"/>
                    <wp:effectExtent l="0" t="0" r="3810" b="1270"/>
                    <wp:wrapNone/>
                    <wp:docPr id="52" name="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000" cy="3420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E9CD34" w14:textId="77777777" w:rsidR="00CF763A" w:rsidRPr="00065DBB" w:rsidRDefault="00CF763A" w:rsidP="00B36363">
                                <w:pPr>
                                  <w:spacing w:after="0"/>
                                  <w:textAlignment w:val="baseline"/>
                                  <w:rPr>
                                    <w:sz w:val="14"/>
                                    <w:szCs w:val="14"/>
                                  </w:rPr>
                                </w:pPr>
                                <w:r w:rsidRPr="00065DBB">
                                  <w:rPr>
                                    <w:rFonts w:ascii="Gill Sans MT" w:hAnsi="Gill Sans MT" w:cs="Arial"/>
                                    <w:color w:val="000000" w:themeColor="text1"/>
                                    <w:kern w:val="24"/>
                                    <w:sz w:val="14"/>
                                    <w:szCs w:val="14"/>
                                  </w:rPr>
                                  <w:t>SECRETARÍA DE ESTADO DE DEFENSA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61CABDC" id="_x0000_s1032" style="position:absolute;left:0;text-align:left;margin-left:.25pt;margin-top:1.6pt;width:107.7pt;height:26.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" fillcolor="#d8d8d8 [2732]" stroked="f" strokeweight="1pt">
                    <v:textbox>
                      <w:txbxContent>
                        <w:p w14:paraId="1CE9CD34" w14:textId="77777777" w:rsidR="00CF763A" w:rsidRPr="00065DBB" w:rsidRDefault="00CF763A" w:rsidP="00B36363">
                          <w:pPr>
                            <w:spacing w:after="0"/>
                            <w:textAlignment w:val="baseline"/>
                            <w:rPr>
                              <w:sz w:val="14"/>
                              <w:szCs w:val="14"/>
                            </w:rPr>
                          </w:pPr>
                          <w:r w:rsidRPr="00065DBB">
                            <w:rPr>
                              <w:rFonts w:ascii="Gill Sans MT" w:hAnsi="Gill Sans MT" w:cs="Arial"/>
                              <w:color w:val="000000" w:themeColor="text1"/>
                              <w:kern w:val="24"/>
                              <w:sz w:val="14"/>
                              <w:szCs w:val="14"/>
                            </w:rPr>
                            <w:t>SECRETARÍA DE ESTADO DE DEFENSA</w:t>
                          </w:r>
                        </w:p>
                      </w:txbxContent>
                    </v:textbox>
                  </v:rect>
                </w:pict>
              </mc:Fallback>
            </mc:AlternateContent>
          </w:r>
        </w:p>
      </w:tc>
    </w:tr>
    <w:tr w:rsidR="00CF763A" w14:paraId="5C356146" w14:textId="77777777" w:rsidTr="00B857C5">
      <w:trPr>
        <w:cantSplit/>
        <w:trHeight w:val="718"/>
        <w:jc w:val="center"/>
      </w:trPr>
      <w:tc>
        <w:tcPr>
          <w:tcW w:w="1281" w:type="dxa"/>
          <w:vMerge/>
          <w:vAlign w:val="center"/>
        </w:tcPr>
        <w:p w14:paraId="0DCEC287" w14:textId="77777777" w:rsidR="00CF763A" w:rsidRPr="00ED6727" w:rsidRDefault="00CF763A" w:rsidP="00802454">
          <w:pPr>
            <w:rPr>
              <w:rFonts w:cs="Arial"/>
              <w:sz w:val="32"/>
            </w:rPr>
          </w:pPr>
        </w:p>
      </w:tc>
      <w:tc>
        <w:tcPr>
          <w:tcW w:w="1563" w:type="dxa"/>
          <w:vMerge/>
          <w:vAlign w:val="center"/>
        </w:tcPr>
        <w:p w14:paraId="5009757B" w14:textId="77777777" w:rsidR="00CF763A" w:rsidRPr="00ED6727" w:rsidRDefault="00CF763A" w:rsidP="00802454"/>
      </w:tc>
      <w:tc>
        <w:tcPr>
          <w:tcW w:w="4040" w:type="dxa"/>
          <w:vMerge/>
          <w:vAlign w:val="center"/>
        </w:tcPr>
        <w:p w14:paraId="15ECD19E" w14:textId="77777777" w:rsidR="00CF763A" w:rsidRPr="00ED6727" w:rsidRDefault="00CF763A" w:rsidP="00802454"/>
      </w:tc>
      <w:tc>
        <w:tcPr>
          <w:tcW w:w="2170" w:type="dxa"/>
          <w:vAlign w:val="center"/>
        </w:tcPr>
        <w:p w14:paraId="39325D63" w14:textId="77777777" w:rsidR="00CF763A" w:rsidRPr="00F87055" w:rsidRDefault="00CF763A" w:rsidP="00802454">
          <w:pPr>
            <w:spacing w:before="120" w:line="360" w:lineRule="auto"/>
            <w:jc w:val="center"/>
            <w:rPr>
              <w:rFonts w:cs="Arial"/>
              <w:sz w:val="16"/>
            </w:rPr>
          </w:pPr>
        </w:p>
      </w:tc>
    </w:tr>
  </w:tbl>
  <w:p w14:paraId="06E1B11F" w14:textId="77777777" w:rsidR="00CF763A" w:rsidRDefault="00CF763A" w:rsidP="00B857C5">
    <w:pPr>
      <w:pStyle w:val="Encabezado"/>
      <w:tabs>
        <w:tab w:val="clear" w:pos="4252"/>
        <w:tab w:val="clear" w:pos="8504"/>
        <w:tab w:val="left" w:pos="5967"/>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A0318" w14:textId="77777777" w:rsidR="00CF763A" w:rsidRDefault="00CF76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EA1B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A991"/>
    <w:multiLevelType w:val="multilevel"/>
    <w:tmpl w:val="99D046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5623CF"/>
    <w:multiLevelType w:val="hybridMultilevel"/>
    <w:tmpl w:val="ECC28B1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017B02A7"/>
    <w:multiLevelType w:val="hybridMultilevel"/>
    <w:tmpl w:val="FFE49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D0595F"/>
    <w:multiLevelType w:val="hybridMultilevel"/>
    <w:tmpl w:val="BA4CA4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255F46"/>
    <w:multiLevelType w:val="hybridMultilevel"/>
    <w:tmpl w:val="9E84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02E8B"/>
    <w:multiLevelType w:val="hybridMultilevel"/>
    <w:tmpl w:val="E28A6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FB023F"/>
    <w:multiLevelType w:val="multilevel"/>
    <w:tmpl w:val="7F24015E"/>
    <w:lvl w:ilvl="0">
      <w:start w:val="1"/>
      <w:numFmt w:val="upperRoman"/>
      <w:pStyle w:val="MiEstilo1"/>
      <w:suff w:val="nothing"/>
      <w:lvlText w:val="Capítulo %1. "/>
      <w:lvlJc w:val="left"/>
      <w:pPr>
        <w:ind w:left="3693" w:hanging="432"/>
      </w:pPr>
      <w:rPr>
        <w:rFonts w:ascii="Arial" w:hAnsi="Arial" w:cs="Arial" w:hint="default"/>
        <w:b/>
        <w:i w:val="0"/>
        <w:sz w:val="28"/>
        <w:szCs w:val="28"/>
        <w:u w:val="none"/>
      </w:rPr>
    </w:lvl>
    <w:lvl w:ilvl="1">
      <w:start w:val="1"/>
      <w:numFmt w:val="decimal"/>
      <w:pStyle w:val="MiEstilo2"/>
      <w:suff w:val="nothing"/>
      <w:lvlText w:val="%1.%2 "/>
      <w:lvlJc w:val="left"/>
      <w:pPr>
        <w:ind w:left="284" w:firstLine="0"/>
      </w:pPr>
      <w:rPr>
        <w:rFonts w:ascii="Arial" w:hAnsi="Arial" w:cs="Arial" w:hint="default"/>
        <w:b w:val="0"/>
        <w:i w:val="0"/>
        <w:caps/>
        <w:sz w:val="24"/>
        <w:szCs w:val="24"/>
        <w:u w:val="none"/>
      </w:rPr>
    </w:lvl>
    <w:lvl w:ilvl="2">
      <w:start w:val="1"/>
      <w:numFmt w:val="decimal"/>
      <w:pStyle w:val="MiEstilo3"/>
      <w:suff w:val="nothing"/>
      <w:lvlText w:val="%1.%2.%3 "/>
      <w:lvlJc w:val="left"/>
      <w:pPr>
        <w:ind w:left="426" w:hanging="284"/>
      </w:pPr>
      <w:rPr>
        <w:rFonts w:ascii="Arial" w:hAnsi="Arial" w:cs="Arial"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5217" w:hanging="680"/>
      </w:pPr>
      <w:rPr>
        <w:rFonts w:ascii="Arial" w:hAnsi="Arial" w:cs="Arial" w:hint="default"/>
        <w:b/>
        <w:i w:val="0"/>
        <w:sz w:val="24"/>
        <w:szCs w:val="24"/>
        <w:u w:val="single"/>
      </w:rPr>
    </w:lvl>
    <w:lvl w:ilvl="4">
      <w:start w:val="1"/>
      <w:numFmt w:val="decimal"/>
      <w:lvlText w:val="%1.%2.%3.%4.%5"/>
      <w:lvlJc w:val="left"/>
      <w:pPr>
        <w:tabs>
          <w:tab w:val="num" w:pos="1008"/>
        </w:tabs>
        <w:ind w:left="1008" w:hanging="1008"/>
      </w:pPr>
      <w:rPr>
        <w:rFonts w:hint="default"/>
        <w:u w:val="single"/>
      </w:rPr>
    </w:lvl>
    <w:lvl w:ilvl="5">
      <w:start w:val="1"/>
      <w:numFmt w:val="decimal"/>
      <w:lvlText w:val="%1.%2.%3.%4.%5.%6"/>
      <w:lvlJc w:val="left"/>
      <w:pPr>
        <w:tabs>
          <w:tab w:val="num" w:pos="1152"/>
        </w:tabs>
        <w:ind w:left="1152" w:hanging="1152"/>
      </w:pPr>
      <w:rPr>
        <w:rFonts w:ascii="Arial" w:hAnsi="Arial" w:hint="default"/>
        <w:b w:val="0"/>
        <w:i w:val="0"/>
        <w:sz w:val="24"/>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4E105F6"/>
    <w:multiLevelType w:val="hybridMultilevel"/>
    <w:tmpl w:val="B2F0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61CBF"/>
    <w:multiLevelType w:val="hybridMultilevel"/>
    <w:tmpl w:val="1B7CA2B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2B257229"/>
    <w:multiLevelType w:val="hybridMultilevel"/>
    <w:tmpl w:val="6BEEFF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F03723"/>
    <w:multiLevelType w:val="hybridMultilevel"/>
    <w:tmpl w:val="CC209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7B5CE7"/>
    <w:multiLevelType w:val="multilevel"/>
    <w:tmpl w:val="A79E0330"/>
    <w:lvl w:ilvl="0">
      <w:start w:val="1"/>
      <w:numFmt w:val="decimal"/>
      <w:pStyle w:val="Ttulo1"/>
      <w:lvlText w:val="%1."/>
      <w:lvlJc w:val="left"/>
      <w:pPr>
        <w:ind w:left="360" w:hanging="360"/>
      </w:pPr>
      <w:rPr>
        <w:rFonts w:ascii="Arial" w:hAnsi="Arial" w:cs="Arial" w:hint="default"/>
        <w:b/>
        <w:sz w:val="24"/>
        <w:szCs w:val="24"/>
        <w:lang w:val="es-ES"/>
      </w:rPr>
    </w:lvl>
    <w:lvl w:ilvl="1">
      <w:start w:val="1"/>
      <w:numFmt w:val="decimal"/>
      <w:pStyle w:val="Ttulo2"/>
      <w:isLgl/>
      <w:lvlText w:val="%1.%2."/>
      <w:lvlJc w:val="left"/>
      <w:pPr>
        <w:ind w:left="1077" w:hanging="720"/>
      </w:pPr>
      <w:rPr>
        <w:rFonts w:hint="default"/>
        <w:b/>
      </w:rPr>
    </w:lvl>
    <w:lvl w:ilvl="2">
      <w:start w:val="1"/>
      <w:numFmt w:val="decimal"/>
      <w:pStyle w:val="Ttulo3"/>
      <w:isLgl/>
      <w:lvlText w:val="%1.%2.%3."/>
      <w:lvlJc w:val="left"/>
      <w:pPr>
        <w:ind w:left="1996" w:hanging="720"/>
      </w:pPr>
      <w:rPr>
        <w:rFonts w:ascii="Arial" w:hAnsi="Arial" w:cs="Arial" w:hint="default"/>
        <w:b/>
        <w:color w:val="auto"/>
        <w:sz w:val="22"/>
        <w:szCs w:val="22"/>
      </w:rPr>
    </w:lvl>
    <w:lvl w:ilvl="3">
      <w:start w:val="1"/>
      <w:numFmt w:val="decimal"/>
      <w:isLgl/>
      <w:lvlText w:val="%1.%2.%3.%4."/>
      <w:lvlJc w:val="left"/>
      <w:pPr>
        <w:ind w:left="2151" w:hanging="108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3225" w:hanging="1440"/>
      </w:pPr>
      <w:rPr>
        <w:rFonts w:hint="default"/>
      </w:rPr>
    </w:lvl>
    <w:lvl w:ilvl="6">
      <w:start w:val="1"/>
      <w:numFmt w:val="decimal"/>
      <w:isLgl/>
      <w:lvlText w:val="%1.%2.%3.%4.%5.%6.%7."/>
      <w:lvlJc w:val="left"/>
      <w:pPr>
        <w:ind w:left="3582" w:hanging="1440"/>
      </w:pPr>
      <w:rPr>
        <w:rFonts w:hint="default"/>
      </w:rPr>
    </w:lvl>
    <w:lvl w:ilvl="7">
      <w:start w:val="1"/>
      <w:numFmt w:val="decimal"/>
      <w:isLgl/>
      <w:lvlText w:val="%1.%2.%3.%4.%5.%6.%7.%8."/>
      <w:lvlJc w:val="left"/>
      <w:pPr>
        <w:ind w:left="4299" w:hanging="1800"/>
      </w:pPr>
      <w:rPr>
        <w:rFonts w:hint="default"/>
      </w:rPr>
    </w:lvl>
    <w:lvl w:ilvl="8">
      <w:start w:val="1"/>
      <w:numFmt w:val="decimal"/>
      <w:isLgl/>
      <w:lvlText w:val="%1.%2.%3.%4.%5.%6.%7.%8.%9."/>
      <w:lvlJc w:val="left"/>
      <w:pPr>
        <w:ind w:left="5016" w:hanging="2160"/>
      </w:pPr>
      <w:rPr>
        <w:rFonts w:hint="default"/>
      </w:rPr>
    </w:lvl>
  </w:abstractNum>
  <w:abstractNum w:abstractNumId="13" w15:restartNumberingAfterBreak="0">
    <w:nsid w:val="4AD76AD6"/>
    <w:multiLevelType w:val="hybridMultilevel"/>
    <w:tmpl w:val="CF3A61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DD6616B"/>
    <w:multiLevelType w:val="hybridMultilevel"/>
    <w:tmpl w:val="90B04E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9C03F8"/>
    <w:multiLevelType w:val="hybridMultilevel"/>
    <w:tmpl w:val="2EEA4FB6"/>
    <w:lvl w:ilvl="0" w:tplc="FFFFFFFF">
      <w:start w:val="1"/>
      <w:numFmt w:val="bullet"/>
      <w:lvlText w:val="•"/>
      <w:lvlJc w:val="left"/>
    </w:lvl>
    <w:lvl w:ilvl="1" w:tplc="0C0A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2DA2C36"/>
    <w:multiLevelType w:val="hybridMultilevel"/>
    <w:tmpl w:val="C3366B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3907E4"/>
    <w:multiLevelType w:val="hybridMultilevel"/>
    <w:tmpl w:val="EAFEB9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D28272E"/>
    <w:multiLevelType w:val="hybridMultilevel"/>
    <w:tmpl w:val="FFFFFFFF"/>
    <w:lvl w:ilvl="0" w:tplc="95BE1C3C">
      <w:start w:val="1"/>
      <w:numFmt w:val="bullet"/>
      <w:lvlText w:val=""/>
      <w:lvlJc w:val="left"/>
      <w:pPr>
        <w:ind w:left="720" w:hanging="360"/>
      </w:pPr>
      <w:rPr>
        <w:rFonts w:ascii="Symbol" w:hAnsi="Symbol" w:hint="default"/>
      </w:rPr>
    </w:lvl>
    <w:lvl w:ilvl="1" w:tplc="994A4F56">
      <w:start w:val="1"/>
      <w:numFmt w:val="bullet"/>
      <w:lvlText w:val="o"/>
      <w:lvlJc w:val="left"/>
      <w:pPr>
        <w:ind w:left="1440" w:hanging="360"/>
      </w:pPr>
      <w:rPr>
        <w:rFonts w:ascii="Courier New" w:hAnsi="Courier New" w:hint="default"/>
      </w:rPr>
    </w:lvl>
    <w:lvl w:ilvl="2" w:tplc="E870CB12">
      <w:start w:val="1"/>
      <w:numFmt w:val="bullet"/>
      <w:lvlText w:val=""/>
      <w:lvlJc w:val="left"/>
      <w:pPr>
        <w:ind w:left="2160" w:hanging="360"/>
      </w:pPr>
      <w:rPr>
        <w:rFonts w:ascii="Wingdings" w:hAnsi="Wingdings" w:hint="default"/>
      </w:rPr>
    </w:lvl>
    <w:lvl w:ilvl="3" w:tplc="FAB6BCD0">
      <w:start w:val="1"/>
      <w:numFmt w:val="bullet"/>
      <w:lvlText w:val=""/>
      <w:lvlJc w:val="left"/>
      <w:pPr>
        <w:ind w:left="2880" w:hanging="360"/>
      </w:pPr>
      <w:rPr>
        <w:rFonts w:ascii="Symbol" w:hAnsi="Symbol" w:hint="default"/>
      </w:rPr>
    </w:lvl>
    <w:lvl w:ilvl="4" w:tplc="16841DC4">
      <w:start w:val="1"/>
      <w:numFmt w:val="bullet"/>
      <w:lvlText w:val="o"/>
      <w:lvlJc w:val="left"/>
      <w:pPr>
        <w:ind w:left="3600" w:hanging="360"/>
      </w:pPr>
      <w:rPr>
        <w:rFonts w:ascii="Courier New" w:hAnsi="Courier New" w:hint="default"/>
      </w:rPr>
    </w:lvl>
    <w:lvl w:ilvl="5" w:tplc="597A0BF4">
      <w:start w:val="1"/>
      <w:numFmt w:val="bullet"/>
      <w:lvlText w:val=""/>
      <w:lvlJc w:val="left"/>
      <w:pPr>
        <w:ind w:left="4320" w:hanging="360"/>
      </w:pPr>
      <w:rPr>
        <w:rFonts w:ascii="Wingdings" w:hAnsi="Wingdings" w:hint="default"/>
      </w:rPr>
    </w:lvl>
    <w:lvl w:ilvl="6" w:tplc="0AFCCBD4">
      <w:start w:val="1"/>
      <w:numFmt w:val="bullet"/>
      <w:lvlText w:val=""/>
      <w:lvlJc w:val="left"/>
      <w:pPr>
        <w:ind w:left="5040" w:hanging="360"/>
      </w:pPr>
      <w:rPr>
        <w:rFonts w:ascii="Symbol" w:hAnsi="Symbol" w:hint="default"/>
      </w:rPr>
    </w:lvl>
    <w:lvl w:ilvl="7" w:tplc="0954243E">
      <w:start w:val="1"/>
      <w:numFmt w:val="bullet"/>
      <w:lvlText w:val="o"/>
      <w:lvlJc w:val="left"/>
      <w:pPr>
        <w:ind w:left="5760" w:hanging="360"/>
      </w:pPr>
      <w:rPr>
        <w:rFonts w:ascii="Courier New" w:hAnsi="Courier New" w:hint="default"/>
      </w:rPr>
    </w:lvl>
    <w:lvl w:ilvl="8" w:tplc="E744B9D2">
      <w:start w:val="1"/>
      <w:numFmt w:val="bullet"/>
      <w:lvlText w:val=""/>
      <w:lvlJc w:val="left"/>
      <w:pPr>
        <w:ind w:left="6480" w:hanging="360"/>
      </w:pPr>
      <w:rPr>
        <w:rFonts w:ascii="Wingdings" w:hAnsi="Wingdings" w:hint="default"/>
      </w:rPr>
    </w:lvl>
  </w:abstractNum>
  <w:abstractNum w:abstractNumId="19" w15:restartNumberingAfterBreak="0">
    <w:nsid w:val="716E5771"/>
    <w:multiLevelType w:val="hybridMultilevel"/>
    <w:tmpl w:val="BB52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5D677A"/>
    <w:multiLevelType w:val="hybridMultilevel"/>
    <w:tmpl w:val="15FA6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EB3C2A"/>
    <w:multiLevelType w:val="hybridMultilevel"/>
    <w:tmpl w:val="CAB6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8545D4"/>
    <w:multiLevelType w:val="hybridMultilevel"/>
    <w:tmpl w:val="2D789B9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7D475D87"/>
    <w:multiLevelType w:val="hybridMultilevel"/>
    <w:tmpl w:val="272078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15677278">
    <w:abstractNumId w:val="18"/>
  </w:num>
  <w:num w:numId="2" w16cid:durableId="410546108">
    <w:abstractNumId w:val="12"/>
  </w:num>
  <w:num w:numId="3" w16cid:durableId="148207633">
    <w:abstractNumId w:val="7"/>
  </w:num>
  <w:num w:numId="4" w16cid:durableId="1130518003">
    <w:abstractNumId w:val="6"/>
  </w:num>
  <w:num w:numId="5" w16cid:durableId="1074279019">
    <w:abstractNumId w:val="3"/>
  </w:num>
  <w:num w:numId="6" w16cid:durableId="19552707">
    <w:abstractNumId w:val="14"/>
  </w:num>
  <w:num w:numId="7" w16cid:durableId="1905481578">
    <w:abstractNumId w:val="17"/>
  </w:num>
  <w:num w:numId="8" w16cid:durableId="116529135">
    <w:abstractNumId w:val="16"/>
  </w:num>
  <w:num w:numId="9" w16cid:durableId="1594047907">
    <w:abstractNumId w:val="13"/>
  </w:num>
  <w:num w:numId="10" w16cid:durableId="107361403">
    <w:abstractNumId w:val="4"/>
  </w:num>
  <w:num w:numId="11" w16cid:durableId="256670982">
    <w:abstractNumId w:val="11"/>
  </w:num>
  <w:num w:numId="12" w16cid:durableId="50464108">
    <w:abstractNumId w:val="0"/>
  </w:num>
  <w:num w:numId="13" w16cid:durableId="2069957993">
    <w:abstractNumId w:val="15"/>
  </w:num>
  <w:num w:numId="14" w16cid:durableId="1019425694">
    <w:abstractNumId w:val="23"/>
  </w:num>
  <w:num w:numId="15" w16cid:durableId="410275532">
    <w:abstractNumId w:val="10"/>
  </w:num>
  <w:num w:numId="16" w16cid:durableId="12537356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2735943">
    <w:abstractNumId w:val="1"/>
  </w:num>
  <w:num w:numId="18" w16cid:durableId="14266156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21114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3729999">
    <w:abstractNumId w:val="8"/>
  </w:num>
  <w:num w:numId="21" w16cid:durableId="2036539403">
    <w:abstractNumId w:val="19"/>
  </w:num>
  <w:num w:numId="22" w16cid:durableId="1414550781">
    <w:abstractNumId w:val="9"/>
  </w:num>
  <w:num w:numId="23" w16cid:durableId="825559213">
    <w:abstractNumId w:val="2"/>
  </w:num>
  <w:num w:numId="24" w16cid:durableId="2056351180">
    <w:abstractNumId w:val="22"/>
  </w:num>
  <w:num w:numId="25" w16cid:durableId="885291582">
    <w:abstractNumId w:val="21"/>
  </w:num>
  <w:num w:numId="26" w16cid:durableId="1720933925">
    <w:abstractNumId w:val="20"/>
  </w:num>
  <w:num w:numId="27" w16cid:durableId="245457346">
    <w:abstractNumId w:val="5"/>
  </w:num>
  <w:num w:numId="28" w16cid:durableId="12893186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69457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8723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ares Martinez, Fernando Jesús J.">
    <w15:presenceInfo w15:providerId="AD" w15:userId="S::fernando.j.olivares@accenture.com::72eb8ace-d491-41a5-a507-192f5a22b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63A"/>
    <w:rsid w:val="000015E4"/>
    <w:rsid w:val="00001A26"/>
    <w:rsid w:val="00002B81"/>
    <w:rsid w:val="0000488C"/>
    <w:rsid w:val="0000492A"/>
    <w:rsid w:val="00004BA0"/>
    <w:rsid w:val="0000508B"/>
    <w:rsid w:val="00005EFC"/>
    <w:rsid w:val="00005FDA"/>
    <w:rsid w:val="00006B7C"/>
    <w:rsid w:val="0000789C"/>
    <w:rsid w:val="00007FE1"/>
    <w:rsid w:val="00010E49"/>
    <w:rsid w:val="00010F48"/>
    <w:rsid w:val="000114EF"/>
    <w:rsid w:val="00011901"/>
    <w:rsid w:val="00012500"/>
    <w:rsid w:val="000167A2"/>
    <w:rsid w:val="00017B30"/>
    <w:rsid w:val="00020A92"/>
    <w:rsid w:val="00021FBD"/>
    <w:rsid w:val="000226D8"/>
    <w:rsid w:val="0002278D"/>
    <w:rsid w:val="0002405D"/>
    <w:rsid w:val="0002504D"/>
    <w:rsid w:val="00025B45"/>
    <w:rsid w:val="0002657C"/>
    <w:rsid w:val="00026866"/>
    <w:rsid w:val="00027D18"/>
    <w:rsid w:val="00030737"/>
    <w:rsid w:val="00031691"/>
    <w:rsid w:val="00031C39"/>
    <w:rsid w:val="000323DE"/>
    <w:rsid w:val="00033138"/>
    <w:rsid w:val="00033902"/>
    <w:rsid w:val="00040B37"/>
    <w:rsid w:val="00042F5F"/>
    <w:rsid w:val="0004725F"/>
    <w:rsid w:val="00047E5D"/>
    <w:rsid w:val="0005072D"/>
    <w:rsid w:val="00050DE1"/>
    <w:rsid w:val="00051670"/>
    <w:rsid w:val="000521A7"/>
    <w:rsid w:val="000528B7"/>
    <w:rsid w:val="00052F1A"/>
    <w:rsid w:val="00053BF8"/>
    <w:rsid w:val="00054EC3"/>
    <w:rsid w:val="00055724"/>
    <w:rsid w:val="000568BA"/>
    <w:rsid w:val="00056FFA"/>
    <w:rsid w:val="000572CA"/>
    <w:rsid w:val="000606F3"/>
    <w:rsid w:val="00063B8B"/>
    <w:rsid w:val="0006447D"/>
    <w:rsid w:val="000648F9"/>
    <w:rsid w:val="000670E3"/>
    <w:rsid w:val="0007001D"/>
    <w:rsid w:val="0007324D"/>
    <w:rsid w:val="00073C32"/>
    <w:rsid w:val="000742E1"/>
    <w:rsid w:val="00074A01"/>
    <w:rsid w:val="00075146"/>
    <w:rsid w:val="00075CE9"/>
    <w:rsid w:val="00076668"/>
    <w:rsid w:val="00076DA5"/>
    <w:rsid w:val="00077645"/>
    <w:rsid w:val="00080B74"/>
    <w:rsid w:val="0008141B"/>
    <w:rsid w:val="00081D5D"/>
    <w:rsid w:val="00082161"/>
    <w:rsid w:val="00082806"/>
    <w:rsid w:val="000838BE"/>
    <w:rsid w:val="00087375"/>
    <w:rsid w:val="000873B1"/>
    <w:rsid w:val="00087521"/>
    <w:rsid w:val="00087ACD"/>
    <w:rsid w:val="000911F3"/>
    <w:rsid w:val="00091957"/>
    <w:rsid w:val="000A202C"/>
    <w:rsid w:val="000A2BE9"/>
    <w:rsid w:val="000B057C"/>
    <w:rsid w:val="000B09B5"/>
    <w:rsid w:val="000B1860"/>
    <w:rsid w:val="000B2A50"/>
    <w:rsid w:val="000B31A5"/>
    <w:rsid w:val="000B3D7D"/>
    <w:rsid w:val="000B4107"/>
    <w:rsid w:val="000B5C21"/>
    <w:rsid w:val="000B654D"/>
    <w:rsid w:val="000B6DB5"/>
    <w:rsid w:val="000B7998"/>
    <w:rsid w:val="000B7B40"/>
    <w:rsid w:val="000B7EC1"/>
    <w:rsid w:val="000C1B4C"/>
    <w:rsid w:val="000C2342"/>
    <w:rsid w:val="000C3206"/>
    <w:rsid w:val="000C3E40"/>
    <w:rsid w:val="000C3E87"/>
    <w:rsid w:val="000C3F0E"/>
    <w:rsid w:val="000C60E5"/>
    <w:rsid w:val="000C67FA"/>
    <w:rsid w:val="000D16D9"/>
    <w:rsid w:val="000D3D55"/>
    <w:rsid w:val="000D44E6"/>
    <w:rsid w:val="000D4A18"/>
    <w:rsid w:val="000D5DD3"/>
    <w:rsid w:val="000D6AC8"/>
    <w:rsid w:val="000D7294"/>
    <w:rsid w:val="000D73A7"/>
    <w:rsid w:val="000D7B10"/>
    <w:rsid w:val="000D7C40"/>
    <w:rsid w:val="000D7DBB"/>
    <w:rsid w:val="000E0F59"/>
    <w:rsid w:val="000E1556"/>
    <w:rsid w:val="000E1653"/>
    <w:rsid w:val="000E17CF"/>
    <w:rsid w:val="000E272F"/>
    <w:rsid w:val="000E2F3C"/>
    <w:rsid w:val="000E347C"/>
    <w:rsid w:val="000E4736"/>
    <w:rsid w:val="000E4804"/>
    <w:rsid w:val="000E515B"/>
    <w:rsid w:val="000E7115"/>
    <w:rsid w:val="000E7A65"/>
    <w:rsid w:val="000F0A26"/>
    <w:rsid w:val="000F3C16"/>
    <w:rsid w:val="000F45C0"/>
    <w:rsid w:val="000F4C1F"/>
    <w:rsid w:val="000F62A6"/>
    <w:rsid w:val="0010039B"/>
    <w:rsid w:val="00100BED"/>
    <w:rsid w:val="00101D7B"/>
    <w:rsid w:val="00102FD1"/>
    <w:rsid w:val="00103724"/>
    <w:rsid w:val="0010387A"/>
    <w:rsid w:val="00103BAD"/>
    <w:rsid w:val="0010504B"/>
    <w:rsid w:val="0010602C"/>
    <w:rsid w:val="00106EEF"/>
    <w:rsid w:val="001106F0"/>
    <w:rsid w:val="00111194"/>
    <w:rsid w:val="00113390"/>
    <w:rsid w:val="00113D47"/>
    <w:rsid w:val="00115FCA"/>
    <w:rsid w:val="00117FE7"/>
    <w:rsid w:val="00120225"/>
    <w:rsid w:val="0012094E"/>
    <w:rsid w:val="00120B65"/>
    <w:rsid w:val="00121D70"/>
    <w:rsid w:val="00123B69"/>
    <w:rsid w:val="00124CC8"/>
    <w:rsid w:val="00126C04"/>
    <w:rsid w:val="00126FD9"/>
    <w:rsid w:val="0013054B"/>
    <w:rsid w:val="00130647"/>
    <w:rsid w:val="001312DA"/>
    <w:rsid w:val="00132AC0"/>
    <w:rsid w:val="00133A29"/>
    <w:rsid w:val="001341E5"/>
    <w:rsid w:val="00134AD2"/>
    <w:rsid w:val="001357F0"/>
    <w:rsid w:val="00137E44"/>
    <w:rsid w:val="001404FA"/>
    <w:rsid w:val="001406A1"/>
    <w:rsid w:val="00140B39"/>
    <w:rsid w:val="00140FFD"/>
    <w:rsid w:val="0014230B"/>
    <w:rsid w:val="00142922"/>
    <w:rsid w:val="00142C50"/>
    <w:rsid w:val="00143AC6"/>
    <w:rsid w:val="00143E8A"/>
    <w:rsid w:val="001507C3"/>
    <w:rsid w:val="00150841"/>
    <w:rsid w:val="0015285E"/>
    <w:rsid w:val="00153789"/>
    <w:rsid w:val="00155CE1"/>
    <w:rsid w:val="00157449"/>
    <w:rsid w:val="0016068F"/>
    <w:rsid w:val="0016138B"/>
    <w:rsid w:val="001615D2"/>
    <w:rsid w:val="00162062"/>
    <w:rsid w:val="001620E8"/>
    <w:rsid w:val="00162255"/>
    <w:rsid w:val="001625DF"/>
    <w:rsid w:val="00163680"/>
    <w:rsid w:val="00166A88"/>
    <w:rsid w:val="00167967"/>
    <w:rsid w:val="00174A1F"/>
    <w:rsid w:val="001764A6"/>
    <w:rsid w:val="00180FE4"/>
    <w:rsid w:val="001816B6"/>
    <w:rsid w:val="00182F81"/>
    <w:rsid w:val="0018384D"/>
    <w:rsid w:val="00187DDB"/>
    <w:rsid w:val="001902AF"/>
    <w:rsid w:val="00190534"/>
    <w:rsid w:val="00190A7B"/>
    <w:rsid w:val="00190FBF"/>
    <w:rsid w:val="00191A08"/>
    <w:rsid w:val="001944EF"/>
    <w:rsid w:val="0019489F"/>
    <w:rsid w:val="00195622"/>
    <w:rsid w:val="00195E0B"/>
    <w:rsid w:val="0019604D"/>
    <w:rsid w:val="001975AF"/>
    <w:rsid w:val="001A04B4"/>
    <w:rsid w:val="001A0553"/>
    <w:rsid w:val="001A15CC"/>
    <w:rsid w:val="001A2B63"/>
    <w:rsid w:val="001A34D7"/>
    <w:rsid w:val="001A3FBB"/>
    <w:rsid w:val="001A400F"/>
    <w:rsid w:val="001A439D"/>
    <w:rsid w:val="001A4829"/>
    <w:rsid w:val="001A571C"/>
    <w:rsid w:val="001A5FC3"/>
    <w:rsid w:val="001A61E2"/>
    <w:rsid w:val="001A7389"/>
    <w:rsid w:val="001B055B"/>
    <w:rsid w:val="001B2A04"/>
    <w:rsid w:val="001B3A26"/>
    <w:rsid w:val="001B442A"/>
    <w:rsid w:val="001B69F2"/>
    <w:rsid w:val="001B7F57"/>
    <w:rsid w:val="001C044E"/>
    <w:rsid w:val="001C15CD"/>
    <w:rsid w:val="001C206E"/>
    <w:rsid w:val="001C3991"/>
    <w:rsid w:val="001C4F5B"/>
    <w:rsid w:val="001C5C2D"/>
    <w:rsid w:val="001C75EF"/>
    <w:rsid w:val="001D1497"/>
    <w:rsid w:val="001D2F7F"/>
    <w:rsid w:val="001D3E7C"/>
    <w:rsid w:val="001D440F"/>
    <w:rsid w:val="001D5EAB"/>
    <w:rsid w:val="001E09FE"/>
    <w:rsid w:val="001E148C"/>
    <w:rsid w:val="001E2AE9"/>
    <w:rsid w:val="001E2C58"/>
    <w:rsid w:val="001E3F80"/>
    <w:rsid w:val="001E41D1"/>
    <w:rsid w:val="001E544C"/>
    <w:rsid w:val="001E5708"/>
    <w:rsid w:val="001E79B7"/>
    <w:rsid w:val="001E7DA0"/>
    <w:rsid w:val="001F73FA"/>
    <w:rsid w:val="00200229"/>
    <w:rsid w:val="00200FB8"/>
    <w:rsid w:val="00202491"/>
    <w:rsid w:val="00202BF9"/>
    <w:rsid w:val="00205B68"/>
    <w:rsid w:val="00210BE2"/>
    <w:rsid w:val="00212500"/>
    <w:rsid w:val="00213144"/>
    <w:rsid w:val="0021354C"/>
    <w:rsid w:val="00213DE8"/>
    <w:rsid w:val="00215356"/>
    <w:rsid w:val="002211F8"/>
    <w:rsid w:val="0022164F"/>
    <w:rsid w:val="00221665"/>
    <w:rsid w:val="002218DF"/>
    <w:rsid w:val="002225C7"/>
    <w:rsid w:val="00226AA1"/>
    <w:rsid w:val="00230A78"/>
    <w:rsid w:val="00231056"/>
    <w:rsid w:val="00233DB6"/>
    <w:rsid w:val="002348A9"/>
    <w:rsid w:val="0023590B"/>
    <w:rsid w:val="002365CA"/>
    <w:rsid w:val="002377F5"/>
    <w:rsid w:val="00240C18"/>
    <w:rsid w:val="00240EEE"/>
    <w:rsid w:val="0024172E"/>
    <w:rsid w:val="00244C76"/>
    <w:rsid w:val="002458A8"/>
    <w:rsid w:val="0025035C"/>
    <w:rsid w:val="002503EC"/>
    <w:rsid w:val="0025127C"/>
    <w:rsid w:val="0025141E"/>
    <w:rsid w:val="00251CCC"/>
    <w:rsid w:val="00254627"/>
    <w:rsid w:val="002550AB"/>
    <w:rsid w:val="00257510"/>
    <w:rsid w:val="00257EFB"/>
    <w:rsid w:val="002605F6"/>
    <w:rsid w:val="00260DA3"/>
    <w:rsid w:val="00266146"/>
    <w:rsid w:val="0027026D"/>
    <w:rsid w:val="002705FF"/>
    <w:rsid w:val="00270DD8"/>
    <w:rsid w:val="00271098"/>
    <w:rsid w:val="00272B3B"/>
    <w:rsid w:val="00272E60"/>
    <w:rsid w:val="00272F86"/>
    <w:rsid w:val="00274352"/>
    <w:rsid w:val="00274BC9"/>
    <w:rsid w:val="002759F9"/>
    <w:rsid w:val="00275ABB"/>
    <w:rsid w:val="00280774"/>
    <w:rsid w:val="00280951"/>
    <w:rsid w:val="00281389"/>
    <w:rsid w:val="00282823"/>
    <w:rsid w:val="00282AC6"/>
    <w:rsid w:val="00284353"/>
    <w:rsid w:val="00285B10"/>
    <w:rsid w:val="00285DE3"/>
    <w:rsid w:val="002879C8"/>
    <w:rsid w:val="00290261"/>
    <w:rsid w:val="002923F1"/>
    <w:rsid w:val="00293E15"/>
    <w:rsid w:val="00294D0A"/>
    <w:rsid w:val="00296A04"/>
    <w:rsid w:val="002A0653"/>
    <w:rsid w:val="002A1836"/>
    <w:rsid w:val="002A1CCD"/>
    <w:rsid w:val="002A3899"/>
    <w:rsid w:val="002A39BB"/>
    <w:rsid w:val="002A3C03"/>
    <w:rsid w:val="002A3F18"/>
    <w:rsid w:val="002A4BEB"/>
    <w:rsid w:val="002A5540"/>
    <w:rsid w:val="002A55BA"/>
    <w:rsid w:val="002A56C3"/>
    <w:rsid w:val="002A595E"/>
    <w:rsid w:val="002A5A43"/>
    <w:rsid w:val="002A7018"/>
    <w:rsid w:val="002A7655"/>
    <w:rsid w:val="002B04C3"/>
    <w:rsid w:val="002B0CA7"/>
    <w:rsid w:val="002B145A"/>
    <w:rsid w:val="002B4445"/>
    <w:rsid w:val="002B4740"/>
    <w:rsid w:val="002B4C2F"/>
    <w:rsid w:val="002B5556"/>
    <w:rsid w:val="002B5755"/>
    <w:rsid w:val="002B5D2C"/>
    <w:rsid w:val="002B6667"/>
    <w:rsid w:val="002B7912"/>
    <w:rsid w:val="002B7C41"/>
    <w:rsid w:val="002C241E"/>
    <w:rsid w:val="002C2723"/>
    <w:rsid w:val="002C2E19"/>
    <w:rsid w:val="002C2F72"/>
    <w:rsid w:val="002C384C"/>
    <w:rsid w:val="002C58A8"/>
    <w:rsid w:val="002C593D"/>
    <w:rsid w:val="002C718A"/>
    <w:rsid w:val="002C79BE"/>
    <w:rsid w:val="002C7EF8"/>
    <w:rsid w:val="002D1B58"/>
    <w:rsid w:val="002D2558"/>
    <w:rsid w:val="002D38D3"/>
    <w:rsid w:val="002D4379"/>
    <w:rsid w:val="002D43EE"/>
    <w:rsid w:val="002D4E4B"/>
    <w:rsid w:val="002D5058"/>
    <w:rsid w:val="002D5805"/>
    <w:rsid w:val="002D6DC3"/>
    <w:rsid w:val="002E1114"/>
    <w:rsid w:val="002E221B"/>
    <w:rsid w:val="002E44F8"/>
    <w:rsid w:val="002E495D"/>
    <w:rsid w:val="002E49F7"/>
    <w:rsid w:val="002E4EDA"/>
    <w:rsid w:val="002E5BD3"/>
    <w:rsid w:val="002E5C3A"/>
    <w:rsid w:val="002E70A3"/>
    <w:rsid w:val="002E73A1"/>
    <w:rsid w:val="002F09B8"/>
    <w:rsid w:val="002F131D"/>
    <w:rsid w:val="002F1FBD"/>
    <w:rsid w:val="002F3261"/>
    <w:rsid w:val="00300352"/>
    <w:rsid w:val="0030178D"/>
    <w:rsid w:val="003021BA"/>
    <w:rsid w:val="00302AA1"/>
    <w:rsid w:val="00304039"/>
    <w:rsid w:val="003041A6"/>
    <w:rsid w:val="00304835"/>
    <w:rsid w:val="003056EE"/>
    <w:rsid w:val="00311D8C"/>
    <w:rsid w:val="003127CC"/>
    <w:rsid w:val="00312934"/>
    <w:rsid w:val="003142B2"/>
    <w:rsid w:val="00316596"/>
    <w:rsid w:val="00320250"/>
    <w:rsid w:val="00320894"/>
    <w:rsid w:val="00320E09"/>
    <w:rsid w:val="00322524"/>
    <w:rsid w:val="00322633"/>
    <w:rsid w:val="003232FB"/>
    <w:rsid w:val="003233A2"/>
    <w:rsid w:val="003235C3"/>
    <w:rsid w:val="00332270"/>
    <w:rsid w:val="003338DB"/>
    <w:rsid w:val="00333EDC"/>
    <w:rsid w:val="003342F7"/>
    <w:rsid w:val="00334DC6"/>
    <w:rsid w:val="00336A5C"/>
    <w:rsid w:val="00336ACC"/>
    <w:rsid w:val="00344E62"/>
    <w:rsid w:val="00347431"/>
    <w:rsid w:val="00347B93"/>
    <w:rsid w:val="00347C31"/>
    <w:rsid w:val="00347CC2"/>
    <w:rsid w:val="00350E76"/>
    <w:rsid w:val="00351EF8"/>
    <w:rsid w:val="00355B78"/>
    <w:rsid w:val="00355FDD"/>
    <w:rsid w:val="0035668C"/>
    <w:rsid w:val="00357140"/>
    <w:rsid w:val="00357F42"/>
    <w:rsid w:val="00362A32"/>
    <w:rsid w:val="00363452"/>
    <w:rsid w:val="00363854"/>
    <w:rsid w:val="0036601E"/>
    <w:rsid w:val="003671BA"/>
    <w:rsid w:val="00371D29"/>
    <w:rsid w:val="00372DB2"/>
    <w:rsid w:val="00373548"/>
    <w:rsid w:val="00374176"/>
    <w:rsid w:val="00374E50"/>
    <w:rsid w:val="003752B5"/>
    <w:rsid w:val="00375477"/>
    <w:rsid w:val="003763B5"/>
    <w:rsid w:val="00376FEF"/>
    <w:rsid w:val="0038040A"/>
    <w:rsid w:val="0038077B"/>
    <w:rsid w:val="00381351"/>
    <w:rsid w:val="00381656"/>
    <w:rsid w:val="0038326C"/>
    <w:rsid w:val="00384737"/>
    <w:rsid w:val="00384B04"/>
    <w:rsid w:val="00390425"/>
    <w:rsid w:val="0039097A"/>
    <w:rsid w:val="00393401"/>
    <w:rsid w:val="003934C6"/>
    <w:rsid w:val="00393F1A"/>
    <w:rsid w:val="0039589A"/>
    <w:rsid w:val="00395BC7"/>
    <w:rsid w:val="00396E3F"/>
    <w:rsid w:val="00397DA2"/>
    <w:rsid w:val="003A0E3E"/>
    <w:rsid w:val="003A237E"/>
    <w:rsid w:val="003A2A96"/>
    <w:rsid w:val="003A2DC3"/>
    <w:rsid w:val="003A3C77"/>
    <w:rsid w:val="003A4EDF"/>
    <w:rsid w:val="003A5115"/>
    <w:rsid w:val="003A6127"/>
    <w:rsid w:val="003A732A"/>
    <w:rsid w:val="003A7441"/>
    <w:rsid w:val="003A781F"/>
    <w:rsid w:val="003B0014"/>
    <w:rsid w:val="003B04B7"/>
    <w:rsid w:val="003B149D"/>
    <w:rsid w:val="003B593E"/>
    <w:rsid w:val="003B5ED9"/>
    <w:rsid w:val="003C0809"/>
    <w:rsid w:val="003C0A38"/>
    <w:rsid w:val="003C0AF9"/>
    <w:rsid w:val="003C10E3"/>
    <w:rsid w:val="003C301C"/>
    <w:rsid w:val="003C4BBD"/>
    <w:rsid w:val="003C4D92"/>
    <w:rsid w:val="003C6668"/>
    <w:rsid w:val="003D01E8"/>
    <w:rsid w:val="003D0B8E"/>
    <w:rsid w:val="003D0DFD"/>
    <w:rsid w:val="003D1E54"/>
    <w:rsid w:val="003D3BED"/>
    <w:rsid w:val="003D473D"/>
    <w:rsid w:val="003D4B52"/>
    <w:rsid w:val="003D4FD2"/>
    <w:rsid w:val="003D540E"/>
    <w:rsid w:val="003D59B2"/>
    <w:rsid w:val="003D6BD4"/>
    <w:rsid w:val="003D7D66"/>
    <w:rsid w:val="003E0861"/>
    <w:rsid w:val="003E14DA"/>
    <w:rsid w:val="003E1E10"/>
    <w:rsid w:val="003E3C53"/>
    <w:rsid w:val="003E41E8"/>
    <w:rsid w:val="003E4F4B"/>
    <w:rsid w:val="003E7A9E"/>
    <w:rsid w:val="003F0136"/>
    <w:rsid w:val="003F20B3"/>
    <w:rsid w:val="003F375D"/>
    <w:rsid w:val="003F3EFB"/>
    <w:rsid w:val="003F4C32"/>
    <w:rsid w:val="003F6ADE"/>
    <w:rsid w:val="003F777A"/>
    <w:rsid w:val="004004C4"/>
    <w:rsid w:val="004009C5"/>
    <w:rsid w:val="00400D63"/>
    <w:rsid w:val="0040106C"/>
    <w:rsid w:val="0040388A"/>
    <w:rsid w:val="004041E0"/>
    <w:rsid w:val="004101A4"/>
    <w:rsid w:val="0041048F"/>
    <w:rsid w:val="00410A6F"/>
    <w:rsid w:val="00411286"/>
    <w:rsid w:val="00411399"/>
    <w:rsid w:val="00411C77"/>
    <w:rsid w:val="004137B7"/>
    <w:rsid w:val="004137D5"/>
    <w:rsid w:val="0041390C"/>
    <w:rsid w:val="0041533B"/>
    <w:rsid w:val="004157A8"/>
    <w:rsid w:val="00416C81"/>
    <w:rsid w:val="004203D8"/>
    <w:rsid w:val="00420AD6"/>
    <w:rsid w:val="00420B3E"/>
    <w:rsid w:val="004216BC"/>
    <w:rsid w:val="00421894"/>
    <w:rsid w:val="00422CD4"/>
    <w:rsid w:val="00424DAF"/>
    <w:rsid w:val="004259A6"/>
    <w:rsid w:val="00425FFF"/>
    <w:rsid w:val="00426506"/>
    <w:rsid w:val="00430406"/>
    <w:rsid w:val="00430E91"/>
    <w:rsid w:val="00431302"/>
    <w:rsid w:val="0043177D"/>
    <w:rsid w:val="004347BF"/>
    <w:rsid w:val="00434D44"/>
    <w:rsid w:val="00435D19"/>
    <w:rsid w:val="00435F4F"/>
    <w:rsid w:val="0043677C"/>
    <w:rsid w:val="0044077F"/>
    <w:rsid w:val="004413CC"/>
    <w:rsid w:val="004428E7"/>
    <w:rsid w:val="004448EA"/>
    <w:rsid w:val="004450F5"/>
    <w:rsid w:val="0044737B"/>
    <w:rsid w:val="00450160"/>
    <w:rsid w:val="004502E4"/>
    <w:rsid w:val="00450CCD"/>
    <w:rsid w:val="00450CF1"/>
    <w:rsid w:val="00450F63"/>
    <w:rsid w:val="0045133C"/>
    <w:rsid w:val="00451DD0"/>
    <w:rsid w:val="0045280D"/>
    <w:rsid w:val="00455D6E"/>
    <w:rsid w:val="00455E7C"/>
    <w:rsid w:val="00457150"/>
    <w:rsid w:val="00457E64"/>
    <w:rsid w:val="00460015"/>
    <w:rsid w:val="004605CF"/>
    <w:rsid w:val="00461C7D"/>
    <w:rsid w:val="00462002"/>
    <w:rsid w:val="00462579"/>
    <w:rsid w:val="00464016"/>
    <w:rsid w:val="004652ED"/>
    <w:rsid w:val="00465529"/>
    <w:rsid w:val="00466621"/>
    <w:rsid w:val="0046744D"/>
    <w:rsid w:val="00471626"/>
    <w:rsid w:val="00473B0B"/>
    <w:rsid w:val="00476722"/>
    <w:rsid w:val="00480FD7"/>
    <w:rsid w:val="00481E27"/>
    <w:rsid w:val="00482F69"/>
    <w:rsid w:val="0048793D"/>
    <w:rsid w:val="00491063"/>
    <w:rsid w:val="004926E0"/>
    <w:rsid w:val="00492B14"/>
    <w:rsid w:val="00492EE7"/>
    <w:rsid w:val="00493DBE"/>
    <w:rsid w:val="00495552"/>
    <w:rsid w:val="004964C5"/>
    <w:rsid w:val="004A39B1"/>
    <w:rsid w:val="004A540F"/>
    <w:rsid w:val="004A58D5"/>
    <w:rsid w:val="004A5E5E"/>
    <w:rsid w:val="004B00C4"/>
    <w:rsid w:val="004B00E2"/>
    <w:rsid w:val="004B305D"/>
    <w:rsid w:val="004B3508"/>
    <w:rsid w:val="004B46F0"/>
    <w:rsid w:val="004B4867"/>
    <w:rsid w:val="004B4A7B"/>
    <w:rsid w:val="004B519B"/>
    <w:rsid w:val="004B5382"/>
    <w:rsid w:val="004B53EE"/>
    <w:rsid w:val="004B561F"/>
    <w:rsid w:val="004B568B"/>
    <w:rsid w:val="004B623F"/>
    <w:rsid w:val="004B747C"/>
    <w:rsid w:val="004B78FA"/>
    <w:rsid w:val="004B7FB4"/>
    <w:rsid w:val="004C05EF"/>
    <w:rsid w:val="004C0E58"/>
    <w:rsid w:val="004C1A21"/>
    <w:rsid w:val="004C238F"/>
    <w:rsid w:val="004C2E27"/>
    <w:rsid w:val="004C3141"/>
    <w:rsid w:val="004C4452"/>
    <w:rsid w:val="004C4AB3"/>
    <w:rsid w:val="004C6E18"/>
    <w:rsid w:val="004D018E"/>
    <w:rsid w:val="004D15AF"/>
    <w:rsid w:val="004D3562"/>
    <w:rsid w:val="004D4452"/>
    <w:rsid w:val="004D5DEA"/>
    <w:rsid w:val="004D798A"/>
    <w:rsid w:val="004D7BC6"/>
    <w:rsid w:val="004E06C0"/>
    <w:rsid w:val="004E232E"/>
    <w:rsid w:val="004E29F8"/>
    <w:rsid w:val="004E2C91"/>
    <w:rsid w:val="004E2DB9"/>
    <w:rsid w:val="004E43BD"/>
    <w:rsid w:val="004E4AE7"/>
    <w:rsid w:val="004E5573"/>
    <w:rsid w:val="004E6114"/>
    <w:rsid w:val="004E61B3"/>
    <w:rsid w:val="004E6506"/>
    <w:rsid w:val="004E6F3D"/>
    <w:rsid w:val="004E7666"/>
    <w:rsid w:val="004F5419"/>
    <w:rsid w:val="005014F0"/>
    <w:rsid w:val="00501F7F"/>
    <w:rsid w:val="00503318"/>
    <w:rsid w:val="00503D1B"/>
    <w:rsid w:val="00506341"/>
    <w:rsid w:val="005076FF"/>
    <w:rsid w:val="005133FB"/>
    <w:rsid w:val="00514529"/>
    <w:rsid w:val="00514A19"/>
    <w:rsid w:val="00515A72"/>
    <w:rsid w:val="0051731E"/>
    <w:rsid w:val="00520070"/>
    <w:rsid w:val="005222C0"/>
    <w:rsid w:val="0052351F"/>
    <w:rsid w:val="00523528"/>
    <w:rsid w:val="00526DC0"/>
    <w:rsid w:val="00527F52"/>
    <w:rsid w:val="0053068E"/>
    <w:rsid w:val="0053157A"/>
    <w:rsid w:val="005321F1"/>
    <w:rsid w:val="0053232A"/>
    <w:rsid w:val="0053555F"/>
    <w:rsid w:val="00536376"/>
    <w:rsid w:val="00540ABF"/>
    <w:rsid w:val="00541974"/>
    <w:rsid w:val="0054370B"/>
    <w:rsid w:val="00543A72"/>
    <w:rsid w:val="00543DEF"/>
    <w:rsid w:val="00543FBF"/>
    <w:rsid w:val="0054729B"/>
    <w:rsid w:val="00547BFE"/>
    <w:rsid w:val="005500CE"/>
    <w:rsid w:val="00552B74"/>
    <w:rsid w:val="00552E7B"/>
    <w:rsid w:val="005532DC"/>
    <w:rsid w:val="005537F7"/>
    <w:rsid w:val="0055452D"/>
    <w:rsid w:val="00555D65"/>
    <w:rsid w:val="00556669"/>
    <w:rsid w:val="005570AC"/>
    <w:rsid w:val="00560D2C"/>
    <w:rsid w:val="005617EA"/>
    <w:rsid w:val="00563EFF"/>
    <w:rsid w:val="00564DA1"/>
    <w:rsid w:val="00566037"/>
    <w:rsid w:val="00566068"/>
    <w:rsid w:val="00567379"/>
    <w:rsid w:val="00570784"/>
    <w:rsid w:val="00570BB3"/>
    <w:rsid w:val="00571323"/>
    <w:rsid w:val="00571606"/>
    <w:rsid w:val="0057367D"/>
    <w:rsid w:val="0057526F"/>
    <w:rsid w:val="00576E39"/>
    <w:rsid w:val="0057784C"/>
    <w:rsid w:val="00581303"/>
    <w:rsid w:val="005813AF"/>
    <w:rsid w:val="00581833"/>
    <w:rsid w:val="00583F9F"/>
    <w:rsid w:val="00585412"/>
    <w:rsid w:val="00586FE1"/>
    <w:rsid w:val="00590C69"/>
    <w:rsid w:val="0059116B"/>
    <w:rsid w:val="005917D5"/>
    <w:rsid w:val="00591A0B"/>
    <w:rsid w:val="00592F73"/>
    <w:rsid w:val="00592F9C"/>
    <w:rsid w:val="00594B1E"/>
    <w:rsid w:val="00596D5C"/>
    <w:rsid w:val="00597D52"/>
    <w:rsid w:val="005A0421"/>
    <w:rsid w:val="005A0D93"/>
    <w:rsid w:val="005A0E12"/>
    <w:rsid w:val="005A1E77"/>
    <w:rsid w:val="005A232B"/>
    <w:rsid w:val="005A2DF0"/>
    <w:rsid w:val="005A2FF2"/>
    <w:rsid w:val="005A4494"/>
    <w:rsid w:val="005A51D1"/>
    <w:rsid w:val="005A78EE"/>
    <w:rsid w:val="005B0807"/>
    <w:rsid w:val="005B1926"/>
    <w:rsid w:val="005B318B"/>
    <w:rsid w:val="005B3B29"/>
    <w:rsid w:val="005B62B0"/>
    <w:rsid w:val="005B6746"/>
    <w:rsid w:val="005B68C4"/>
    <w:rsid w:val="005B7475"/>
    <w:rsid w:val="005B7749"/>
    <w:rsid w:val="005B7C92"/>
    <w:rsid w:val="005C2783"/>
    <w:rsid w:val="005C2D40"/>
    <w:rsid w:val="005C311F"/>
    <w:rsid w:val="005C3D4A"/>
    <w:rsid w:val="005C4AC2"/>
    <w:rsid w:val="005C5CAD"/>
    <w:rsid w:val="005C71EF"/>
    <w:rsid w:val="005C793F"/>
    <w:rsid w:val="005C7A0A"/>
    <w:rsid w:val="005C7AF1"/>
    <w:rsid w:val="005C7D20"/>
    <w:rsid w:val="005D044D"/>
    <w:rsid w:val="005D1A8F"/>
    <w:rsid w:val="005D2088"/>
    <w:rsid w:val="005D3BB5"/>
    <w:rsid w:val="005D3D38"/>
    <w:rsid w:val="005D56B8"/>
    <w:rsid w:val="005D5AFE"/>
    <w:rsid w:val="005D6B5F"/>
    <w:rsid w:val="005D6BD7"/>
    <w:rsid w:val="005D7985"/>
    <w:rsid w:val="005E05AC"/>
    <w:rsid w:val="005E19C1"/>
    <w:rsid w:val="005E2491"/>
    <w:rsid w:val="005E26B9"/>
    <w:rsid w:val="005E546E"/>
    <w:rsid w:val="005E5E93"/>
    <w:rsid w:val="005E5F4B"/>
    <w:rsid w:val="005E7658"/>
    <w:rsid w:val="005E7E05"/>
    <w:rsid w:val="005F0BAF"/>
    <w:rsid w:val="005F0EF3"/>
    <w:rsid w:val="005F137D"/>
    <w:rsid w:val="005F19E2"/>
    <w:rsid w:val="005F341A"/>
    <w:rsid w:val="005F3745"/>
    <w:rsid w:val="005F4E9D"/>
    <w:rsid w:val="005F6359"/>
    <w:rsid w:val="005F641A"/>
    <w:rsid w:val="005F713C"/>
    <w:rsid w:val="006006DE"/>
    <w:rsid w:val="0060173E"/>
    <w:rsid w:val="00603ACE"/>
    <w:rsid w:val="00604F72"/>
    <w:rsid w:val="006050CB"/>
    <w:rsid w:val="00605C55"/>
    <w:rsid w:val="006061E2"/>
    <w:rsid w:val="00606304"/>
    <w:rsid w:val="00607974"/>
    <w:rsid w:val="006101EA"/>
    <w:rsid w:val="0061184C"/>
    <w:rsid w:val="006118C8"/>
    <w:rsid w:val="0061501E"/>
    <w:rsid w:val="006155E3"/>
    <w:rsid w:val="0061661E"/>
    <w:rsid w:val="00616EE0"/>
    <w:rsid w:val="00617CFA"/>
    <w:rsid w:val="0062231E"/>
    <w:rsid w:val="00622E66"/>
    <w:rsid w:val="006233BF"/>
    <w:rsid w:val="00623653"/>
    <w:rsid w:val="006249CF"/>
    <w:rsid w:val="00625C52"/>
    <w:rsid w:val="006265E1"/>
    <w:rsid w:val="006272C8"/>
    <w:rsid w:val="00627EB4"/>
    <w:rsid w:val="00630AE4"/>
    <w:rsid w:val="00630F09"/>
    <w:rsid w:val="00631E3A"/>
    <w:rsid w:val="00632286"/>
    <w:rsid w:val="00632A32"/>
    <w:rsid w:val="0063570D"/>
    <w:rsid w:val="00635D86"/>
    <w:rsid w:val="0063661C"/>
    <w:rsid w:val="00636B0F"/>
    <w:rsid w:val="00640F14"/>
    <w:rsid w:val="00641445"/>
    <w:rsid w:val="0064170D"/>
    <w:rsid w:val="00642D3F"/>
    <w:rsid w:val="00645533"/>
    <w:rsid w:val="00646D45"/>
    <w:rsid w:val="00646DB1"/>
    <w:rsid w:val="0065058A"/>
    <w:rsid w:val="00650A53"/>
    <w:rsid w:val="00651888"/>
    <w:rsid w:val="006519CC"/>
    <w:rsid w:val="006534EA"/>
    <w:rsid w:val="0065512E"/>
    <w:rsid w:val="006559DA"/>
    <w:rsid w:val="00655FFF"/>
    <w:rsid w:val="00657436"/>
    <w:rsid w:val="00660414"/>
    <w:rsid w:val="00660800"/>
    <w:rsid w:val="00661E06"/>
    <w:rsid w:val="006622A5"/>
    <w:rsid w:val="00662B5B"/>
    <w:rsid w:val="0066581A"/>
    <w:rsid w:val="00665B19"/>
    <w:rsid w:val="006661BB"/>
    <w:rsid w:val="00670661"/>
    <w:rsid w:val="0067118C"/>
    <w:rsid w:val="00671C48"/>
    <w:rsid w:val="00672DF0"/>
    <w:rsid w:val="0067698C"/>
    <w:rsid w:val="00677934"/>
    <w:rsid w:val="00677B3E"/>
    <w:rsid w:val="00680354"/>
    <w:rsid w:val="0068152B"/>
    <w:rsid w:val="00681669"/>
    <w:rsid w:val="00681982"/>
    <w:rsid w:val="00683564"/>
    <w:rsid w:val="00684640"/>
    <w:rsid w:val="00685EEF"/>
    <w:rsid w:val="006871D6"/>
    <w:rsid w:val="00687948"/>
    <w:rsid w:val="00690430"/>
    <w:rsid w:val="00693836"/>
    <w:rsid w:val="006943BD"/>
    <w:rsid w:val="006949FB"/>
    <w:rsid w:val="00695019"/>
    <w:rsid w:val="00696228"/>
    <w:rsid w:val="0069664E"/>
    <w:rsid w:val="00697215"/>
    <w:rsid w:val="006A293E"/>
    <w:rsid w:val="006A2B30"/>
    <w:rsid w:val="006A39E2"/>
    <w:rsid w:val="006A4CDB"/>
    <w:rsid w:val="006A71AD"/>
    <w:rsid w:val="006A766C"/>
    <w:rsid w:val="006B0C21"/>
    <w:rsid w:val="006B313A"/>
    <w:rsid w:val="006B4044"/>
    <w:rsid w:val="006B4AA8"/>
    <w:rsid w:val="006B710D"/>
    <w:rsid w:val="006B73DD"/>
    <w:rsid w:val="006C06B4"/>
    <w:rsid w:val="006C1909"/>
    <w:rsid w:val="006C1E1A"/>
    <w:rsid w:val="006C28C3"/>
    <w:rsid w:val="006C2EC3"/>
    <w:rsid w:val="006C424F"/>
    <w:rsid w:val="006C62A0"/>
    <w:rsid w:val="006C659F"/>
    <w:rsid w:val="006C6EA5"/>
    <w:rsid w:val="006D0D2C"/>
    <w:rsid w:val="006D13E0"/>
    <w:rsid w:val="006D1916"/>
    <w:rsid w:val="006D1C57"/>
    <w:rsid w:val="006D2F06"/>
    <w:rsid w:val="006D39AC"/>
    <w:rsid w:val="006D3EB4"/>
    <w:rsid w:val="006D3F79"/>
    <w:rsid w:val="006D4922"/>
    <w:rsid w:val="006D5FFD"/>
    <w:rsid w:val="006D634E"/>
    <w:rsid w:val="006D635C"/>
    <w:rsid w:val="006D7C66"/>
    <w:rsid w:val="006E036D"/>
    <w:rsid w:val="006E22DF"/>
    <w:rsid w:val="006E2CA6"/>
    <w:rsid w:val="006E379A"/>
    <w:rsid w:val="006E3871"/>
    <w:rsid w:val="006E4508"/>
    <w:rsid w:val="006E4B19"/>
    <w:rsid w:val="006E5DFF"/>
    <w:rsid w:val="006E6D6B"/>
    <w:rsid w:val="006E715D"/>
    <w:rsid w:val="006F2A67"/>
    <w:rsid w:val="006F2F2A"/>
    <w:rsid w:val="006F3054"/>
    <w:rsid w:val="006F30E3"/>
    <w:rsid w:val="006F31B1"/>
    <w:rsid w:val="006F4A24"/>
    <w:rsid w:val="006F539B"/>
    <w:rsid w:val="006F5C81"/>
    <w:rsid w:val="006F5E2C"/>
    <w:rsid w:val="006F7200"/>
    <w:rsid w:val="007008AB"/>
    <w:rsid w:val="00703AC3"/>
    <w:rsid w:val="00705E82"/>
    <w:rsid w:val="00710B27"/>
    <w:rsid w:val="00712B4B"/>
    <w:rsid w:val="007135E7"/>
    <w:rsid w:val="00714CFD"/>
    <w:rsid w:val="00715BA1"/>
    <w:rsid w:val="00715DC0"/>
    <w:rsid w:val="00721854"/>
    <w:rsid w:val="007223FE"/>
    <w:rsid w:val="007231CA"/>
    <w:rsid w:val="00723B13"/>
    <w:rsid w:val="00724275"/>
    <w:rsid w:val="007250C6"/>
    <w:rsid w:val="0072714D"/>
    <w:rsid w:val="007329CD"/>
    <w:rsid w:val="00733AB5"/>
    <w:rsid w:val="00734125"/>
    <w:rsid w:val="00734153"/>
    <w:rsid w:val="0073439F"/>
    <w:rsid w:val="00737976"/>
    <w:rsid w:val="00737B9C"/>
    <w:rsid w:val="0074018A"/>
    <w:rsid w:val="00741098"/>
    <w:rsid w:val="00741D9C"/>
    <w:rsid w:val="00742275"/>
    <w:rsid w:val="00742A3F"/>
    <w:rsid w:val="00742ABB"/>
    <w:rsid w:val="00743C54"/>
    <w:rsid w:val="0074562C"/>
    <w:rsid w:val="007466C4"/>
    <w:rsid w:val="007467EB"/>
    <w:rsid w:val="00746A51"/>
    <w:rsid w:val="00746D8C"/>
    <w:rsid w:val="007503FD"/>
    <w:rsid w:val="00751FE5"/>
    <w:rsid w:val="00752CDD"/>
    <w:rsid w:val="007532B8"/>
    <w:rsid w:val="00753477"/>
    <w:rsid w:val="0075468A"/>
    <w:rsid w:val="00754ADE"/>
    <w:rsid w:val="00755CF9"/>
    <w:rsid w:val="0075646A"/>
    <w:rsid w:val="00756F55"/>
    <w:rsid w:val="00760002"/>
    <w:rsid w:val="0076026E"/>
    <w:rsid w:val="00760A2C"/>
    <w:rsid w:val="00761B37"/>
    <w:rsid w:val="00764E27"/>
    <w:rsid w:val="007653AB"/>
    <w:rsid w:val="007654A3"/>
    <w:rsid w:val="007657B8"/>
    <w:rsid w:val="0076590D"/>
    <w:rsid w:val="0076629D"/>
    <w:rsid w:val="0077161F"/>
    <w:rsid w:val="0077549F"/>
    <w:rsid w:val="00775D5A"/>
    <w:rsid w:val="00775F3C"/>
    <w:rsid w:val="00776417"/>
    <w:rsid w:val="00780C7A"/>
    <w:rsid w:val="00781024"/>
    <w:rsid w:val="007837C4"/>
    <w:rsid w:val="00784539"/>
    <w:rsid w:val="0078717A"/>
    <w:rsid w:val="00787349"/>
    <w:rsid w:val="00787ACF"/>
    <w:rsid w:val="0079083C"/>
    <w:rsid w:val="00792A97"/>
    <w:rsid w:val="00794132"/>
    <w:rsid w:val="00795460"/>
    <w:rsid w:val="00796297"/>
    <w:rsid w:val="00797702"/>
    <w:rsid w:val="0079779A"/>
    <w:rsid w:val="007A05D1"/>
    <w:rsid w:val="007A1487"/>
    <w:rsid w:val="007A14CE"/>
    <w:rsid w:val="007A3DD1"/>
    <w:rsid w:val="007A40C4"/>
    <w:rsid w:val="007A5155"/>
    <w:rsid w:val="007A5309"/>
    <w:rsid w:val="007A5642"/>
    <w:rsid w:val="007B0305"/>
    <w:rsid w:val="007B4CDF"/>
    <w:rsid w:val="007B7E05"/>
    <w:rsid w:val="007C1126"/>
    <w:rsid w:val="007C16AC"/>
    <w:rsid w:val="007C21C2"/>
    <w:rsid w:val="007C23C9"/>
    <w:rsid w:val="007C2806"/>
    <w:rsid w:val="007C2BD4"/>
    <w:rsid w:val="007C3FFA"/>
    <w:rsid w:val="007C5EBD"/>
    <w:rsid w:val="007C6535"/>
    <w:rsid w:val="007C6C93"/>
    <w:rsid w:val="007C7FAD"/>
    <w:rsid w:val="007D15E7"/>
    <w:rsid w:val="007D1BD7"/>
    <w:rsid w:val="007D49F6"/>
    <w:rsid w:val="007D4BA8"/>
    <w:rsid w:val="007D5B10"/>
    <w:rsid w:val="007D6803"/>
    <w:rsid w:val="007D7422"/>
    <w:rsid w:val="007E0286"/>
    <w:rsid w:val="007E0D66"/>
    <w:rsid w:val="007E27B2"/>
    <w:rsid w:val="007E47C9"/>
    <w:rsid w:val="007E5923"/>
    <w:rsid w:val="007E6728"/>
    <w:rsid w:val="007E7268"/>
    <w:rsid w:val="007F1819"/>
    <w:rsid w:val="007F3853"/>
    <w:rsid w:val="007F3F64"/>
    <w:rsid w:val="007F5C80"/>
    <w:rsid w:val="007F7A08"/>
    <w:rsid w:val="007F7E6B"/>
    <w:rsid w:val="00802454"/>
    <w:rsid w:val="008029A7"/>
    <w:rsid w:val="00803B5D"/>
    <w:rsid w:val="00806038"/>
    <w:rsid w:val="00806E11"/>
    <w:rsid w:val="00810204"/>
    <w:rsid w:val="0081162D"/>
    <w:rsid w:val="008141FC"/>
    <w:rsid w:val="008166B0"/>
    <w:rsid w:val="00817C9F"/>
    <w:rsid w:val="00821E7B"/>
    <w:rsid w:val="0082287B"/>
    <w:rsid w:val="00823533"/>
    <w:rsid w:val="00823771"/>
    <w:rsid w:val="00824AEF"/>
    <w:rsid w:val="008267CC"/>
    <w:rsid w:val="00826937"/>
    <w:rsid w:val="00827A39"/>
    <w:rsid w:val="00831038"/>
    <w:rsid w:val="0083124D"/>
    <w:rsid w:val="008322BA"/>
    <w:rsid w:val="00834339"/>
    <w:rsid w:val="008358AF"/>
    <w:rsid w:val="00837AC3"/>
    <w:rsid w:val="008407A8"/>
    <w:rsid w:val="00840F44"/>
    <w:rsid w:val="0084163C"/>
    <w:rsid w:val="00841E48"/>
    <w:rsid w:val="0084575C"/>
    <w:rsid w:val="00846F66"/>
    <w:rsid w:val="00847275"/>
    <w:rsid w:val="00847383"/>
    <w:rsid w:val="008475C3"/>
    <w:rsid w:val="00847AA5"/>
    <w:rsid w:val="00850526"/>
    <w:rsid w:val="008508D1"/>
    <w:rsid w:val="00850C43"/>
    <w:rsid w:val="008511FA"/>
    <w:rsid w:val="00851F87"/>
    <w:rsid w:val="008525DC"/>
    <w:rsid w:val="00852B02"/>
    <w:rsid w:val="008537F2"/>
    <w:rsid w:val="00854CD3"/>
    <w:rsid w:val="00856A17"/>
    <w:rsid w:val="00856EE2"/>
    <w:rsid w:val="00857317"/>
    <w:rsid w:val="00860948"/>
    <w:rsid w:val="00861CAF"/>
    <w:rsid w:val="00861E18"/>
    <w:rsid w:val="00862040"/>
    <w:rsid w:val="008633A4"/>
    <w:rsid w:val="008642DB"/>
    <w:rsid w:val="0086531F"/>
    <w:rsid w:val="00866721"/>
    <w:rsid w:val="008679A2"/>
    <w:rsid w:val="008700BA"/>
    <w:rsid w:val="00870C27"/>
    <w:rsid w:val="0087247C"/>
    <w:rsid w:val="00872B03"/>
    <w:rsid w:val="00872DA6"/>
    <w:rsid w:val="00872F9E"/>
    <w:rsid w:val="00873F47"/>
    <w:rsid w:val="00875CE8"/>
    <w:rsid w:val="008768B0"/>
    <w:rsid w:val="008779E8"/>
    <w:rsid w:val="00880D0D"/>
    <w:rsid w:val="00881021"/>
    <w:rsid w:val="00881BF6"/>
    <w:rsid w:val="00882376"/>
    <w:rsid w:val="00883E72"/>
    <w:rsid w:val="00884E1F"/>
    <w:rsid w:val="00885188"/>
    <w:rsid w:val="008869EB"/>
    <w:rsid w:val="00886BE9"/>
    <w:rsid w:val="008905FF"/>
    <w:rsid w:val="008913A1"/>
    <w:rsid w:val="008917CA"/>
    <w:rsid w:val="00891886"/>
    <w:rsid w:val="008930F6"/>
    <w:rsid w:val="00896097"/>
    <w:rsid w:val="00896B5F"/>
    <w:rsid w:val="008972B8"/>
    <w:rsid w:val="008A0430"/>
    <w:rsid w:val="008A1B40"/>
    <w:rsid w:val="008A1EC5"/>
    <w:rsid w:val="008A2978"/>
    <w:rsid w:val="008A2ABA"/>
    <w:rsid w:val="008A34A2"/>
    <w:rsid w:val="008A4936"/>
    <w:rsid w:val="008A5082"/>
    <w:rsid w:val="008A5CBF"/>
    <w:rsid w:val="008A5DE1"/>
    <w:rsid w:val="008A62CD"/>
    <w:rsid w:val="008A6324"/>
    <w:rsid w:val="008A66C1"/>
    <w:rsid w:val="008A6C96"/>
    <w:rsid w:val="008B01C9"/>
    <w:rsid w:val="008B262A"/>
    <w:rsid w:val="008B31E7"/>
    <w:rsid w:val="008B4465"/>
    <w:rsid w:val="008B5237"/>
    <w:rsid w:val="008B59A6"/>
    <w:rsid w:val="008B64D5"/>
    <w:rsid w:val="008B7C8F"/>
    <w:rsid w:val="008C0473"/>
    <w:rsid w:val="008C07A2"/>
    <w:rsid w:val="008C1379"/>
    <w:rsid w:val="008C15A8"/>
    <w:rsid w:val="008C1761"/>
    <w:rsid w:val="008C2E31"/>
    <w:rsid w:val="008C4B9A"/>
    <w:rsid w:val="008C5ADF"/>
    <w:rsid w:val="008C5E59"/>
    <w:rsid w:val="008C64A2"/>
    <w:rsid w:val="008C698B"/>
    <w:rsid w:val="008C7166"/>
    <w:rsid w:val="008C7457"/>
    <w:rsid w:val="008C7492"/>
    <w:rsid w:val="008D15BF"/>
    <w:rsid w:val="008D2E50"/>
    <w:rsid w:val="008D3B7D"/>
    <w:rsid w:val="008D4B23"/>
    <w:rsid w:val="008D5F9C"/>
    <w:rsid w:val="008D62BD"/>
    <w:rsid w:val="008D77F7"/>
    <w:rsid w:val="008E2BAE"/>
    <w:rsid w:val="008E2CD3"/>
    <w:rsid w:val="008E329A"/>
    <w:rsid w:val="008E381D"/>
    <w:rsid w:val="008E3AF8"/>
    <w:rsid w:val="008E3BA1"/>
    <w:rsid w:val="008E467A"/>
    <w:rsid w:val="008E4ECF"/>
    <w:rsid w:val="008E7AD4"/>
    <w:rsid w:val="008F0667"/>
    <w:rsid w:val="008F0A2D"/>
    <w:rsid w:val="008F142C"/>
    <w:rsid w:val="008F1605"/>
    <w:rsid w:val="008F2A94"/>
    <w:rsid w:val="008F676A"/>
    <w:rsid w:val="008F6D9E"/>
    <w:rsid w:val="008F6EB2"/>
    <w:rsid w:val="00906550"/>
    <w:rsid w:val="0090656B"/>
    <w:rsid w:val="00907453"/>
    <w:rsid w:val="00910427"/>
    <w:rsid w:val="0091199A"/>
    <w:rsid w:val="00912499"/>
    <w:rsid w:val="00914590"/>
    <w:rsid w:val="0091476B"/>
    <w:rsid w:val="0091516E"/>
    <w:rsid w:val="009156AF"/>
    <w:rsid w:val="00915F9C"/>
    <w:rsid w:val="00916121"/>
    <w:rsid w:val="00917BF7"/>
    <w:rsid w:val="00922B54"/>
    <w:rsid w:val="009232E9"/>
    <w:rsid w:val="009238D6"/>
    <w:rsid w:val="00924778"/>
    <w:rsid w:val="009248E9"/>
    <w:rsid w:val="00925520"/>
    <w:rsid w:val="0092615E"/>
    <w:rsid w:val="00926628"/>
    <w:rsid w:val="00926A30"/>
    <w:rsid w:val="00930B9D"/>
    <w:rsid w:val="009336CD"/>
    <w:rsid w:val="0093400D"/>
    <w:rsid w:val="00935D27"/>
    <w:rsid w:val="00941B2B"/>
    <w:rsid w:val="0094386E"/>
    <w:rsid w:val="00943EE0"/>
    <w:rsid w:val="00947511"/>
    <w:rsid w:val="009503AA"/>
    <w:rsid w:val="00950CC5"/>
    <w:rsid w:val="00950E15"/>
    <w:rsid w:val="00951AF8"/>
    <w:rsid w:val="00952124"/>
    <w:rsid w:val="00953F91"/>
    <w:rsid w:val="00955E6E"/>
    <w:rsid w:val="0095628D"/>
    <w:rsid w:val="009578BB"/>
    <w:rsid w:val="00961B14"/>
    <w:rsid w:val="009623E2"/>
    <w:rsid w:val="00963FF3"/>
    <w:rsid w:val="00964B63"/>
    <w:rsid w:val="00967E08"/>
    <w:rsid w:val="0097179B"/>
    <w:rsid w:val="0097242C"/>
    <w:rsid w:val="009728E1"/>
    <w:rsid w:val="00972D0A"/>
    <w:rsid w:val="0097419C"/>
    <w:rsid w:val="00974304"/>
    <w:rsid w:val="00974451"/>
    <w:rsid w:val="00974621"/>
    <w:rsid w:val="00974B23"/>
    <w:rsid w:val="00974DEC"/>
    <w:rsid w:val="00975030"/>
    <w:rsid w:val="009754B8"/>
    <w:rsid w:val="0097614F"/>
    <w:rsid w:val="0098108E"/>
    <w:rsid w:val="00981268"/>
    <w:rsid w:val="00981FDB"/>
    <w:rsid w:val="00982332"/>
    <w:rsid w:val="00983018"/>
    <w:rsid w:val="00985477"/>
    <w:rsid w:val="00985A2B"/>
    <w:rsid w:val="00985E8C"/>
    <w:rsid w:val="00986509"/>
    <w:rsid w:val="009870D5"/>
    <w:rsid w:val="00991557"/>
    <w:rsid w:val="00991F3A"/>
    <w:rsid w:val="009920C6"/>
    <w:rsid w:val="00993565"/>
    <w:rsid w:val="00993C59"/>
    <w:rsid w:val="009949D2"/>
    <w:rsid w:val="00994E85"/>
    <w:rsid w:val="009960C4"/>
    <w:rsid w:val="00996A30"/>
    <w:rsid w:val="009A25A8"/>
    <w:rsid w:val="009A3763"/>
    <w:rsid w:val="009A68D2"/>
    <w:rsid w:val="009A7833"/>
    <w:rsid w:val="009A7989"/>
    <w:rsid w:val="009B0188"/>
    <w:rsid w:val="009B01E9"/>
    <w:rsid w:val="009B1100"/>
    <w:rsid w:val="009B27DA"/>
    <w:rsid w:val="009B2C78"/>
    <w:rsid w:val="009B3F15"/>
    <w:rsid w:val="009B5B00"/>
    <w:rsid w:val="009B63C3"/>
    <w:rsid w:val="009B672D"/>
    <w:rsid w:val="009C03B2"/>
    <w:rsid w:val="009C253A"/>
    <w:rsid w:val="009C2564"/>
    <w:rsid w:val="009C40FB"/>
    <w:rsid w:val="009C52AD"/>
    <w:rsid w:val="009C5729"/>
    <w:rsid w:val="009C7254"/>
    <w:rsid w:val="009D0175"/>
    <w:rsid w:val="009D0C34"/>
    <w:rsid w:val="009D1F0A"/>
    <w:rsid w:val="009D4678"/>
    <w:rsid w:val="009D58B7"/>
    <w:rsid w:val="009D5DE7"/>
    <w:rsid w:val="009D63C8"/>
    <w:rsid w:val="009E24BD"/>
    <w:rsid w:val="009E331A"/>
    <w:rsid w:val="009E4914"/>
    <w:rsid w:val="009E52AB"/>
    <w:rsid w:val="009E6075"/>
    <w:rsid w:val="009E795E"/>
    <w:rsid w:val="009F0672"/>
    <w:rsid w:val="009F3D41"/>
    <w:rsid w:val="009F443E"/>
    <w:rsid w:val="009F4E73"/>
    <w:rsid w:val="009F652E"/>
    <w:rsid w:val="009F705F"/>
    <w:rsid w:val="009F7C3F"/>
    <w:rsid w:val="00A00905"/>
    <w:rsid w:val="00A00FA9"/>
    <w:rsid w:val="00A016EB"/>
    <w:rsid w:val="00A01E32"/>
    <w:rsid w:val="00A02F04"/>
    <w:rsid w:val="00A0338C"/>
    <w:rsid w:val="00A03A29"/>
    <w:rsid w:val="00A03F55"/>
    <w:rsid w:val="00A05646"/>
    <w:rsid w:val="00A06339"/>
    <w:rsid w:val="00A066E5"/>
    <w:rsid w:val="00A0721E"/>
    <w:rsid w:val="00A07A73"/>
    <w:rsid w:val="00A107D7"/>
    <w:rsid w:val="00A11854"/>
    <w:rsid w:val="00A12E3C"/>
    <w:rsid w:val="00A137C6"/>
    <w:rsid w:val="00A13CD8"/>
    <w:rsid w:val="00A15C38"/>
    <w:rsid w:val="00A16571"/>
    <w:rsid w:val="00A1678A"/>
    <w:rsid w:val="00A17378"/>
    <w:rsid w:val="00A17B23"/>
    <w:rsid w:val="00A20B73"/>
    <w:rsid w:val="00A20E79"/>
    <w:rsid w:val="00A221CE"/>
    <w:rsid w:val="00A22DB5"/>
    <w:rsid w:val="00A23003"/>
    <w:rsid w:val="00A23E45"/>
    <w:rsid w:val="00A24330"/>
    <w:rsid w:val="00A259F0"/>
    <w:rsid w:val="00A27332"/>
    <w:rsid w:val="00A310AA"/>
    <w:rsid w:val="00A314CF"/>
    <w:rsid w:val="00A35F7E"/>
    <w:rsid w:val="00A36D35"/>
    <w:rsid w:val="00A4381A"/>
    <w:rsid w:val="00A444CB"/>
    <w:rsid w:val="00A44619"/>
    <w:rsid w:val="00A44E1D"/>
    <w:rsid w:val="00A457DD"/>
    <w:rsid w:val="00A45811"/>
    <w:rsid w:val="00A5108B"/>
    <w:rsid w:val="00A51DDD"/>
    <w:rsid w:val="00A51F62"/>
    <w:rsid w:val="00A52EA3"/>
    <w:rsid w:val="00A53725"/>
    <w:rsid w:val="00A53D60"/>
    <w:rsid w:val="00A545E9"/>
    <w:rsid w:val="00A54787"/>
    <w:rsid w:val="00A55210"/>
    <w:rsid w:val="00A61839"/>
    <w:rsid w:val="00A61B13"/>
    <w:rsid w:val="00A637EC"/>
    <w:rsid w:val="00A641F9"/>
    <w:rsid w:val="00A6441E"/>
    <w:rsid w:val="00A64F19"/>
    <w:rsid w:val="00A650E4"/>
    <w:rsid w:val="00A673DF"/>
    <w:rsid w:val="00A70BB1"/>
    <w:rsid w:val="00A70CF9"/>
    <w:rsid w:val="00A72609"/>
    <w:rsid w:val="00A764A1"/>
    <w:rsid w:val="00A777D0"/>
    <w:rsid w:val="00A778DE"/>
    <w:rsid w:val="00A8109B"/>
    <w:rsid w:val="00A82E37"/>
    <w:rsid w:val="00A8394C"/>
    <w:rsid w:val="00A83E79"/>
    <w:rsid w:val="00A83EF6"/>
    <w:rsid w:val="00A8417E"/>
    <w:rsid w:val="00A8691C"/>
    <w:rsid w:val="00A9124A"/>
    <w:rsid w:val="00A92BC6"/>
    <w:rsid w:val="00A92BEC"/>
    <w:rsid w:val="00A92BF4"/>
    <w:rsid w:val="00A94AF4"/>
    <w:rsid w:val="00A95A68"/>
    <w:rsid w:val="00A95F5A"/>
    <w:rsid w:val="00A97D5B"/>
    <w:rsid w:val="00AA0334"/>
    <w:rsid w:val="00AA09BC"/>
    <w:rsid w:val="00AA25AB"/>
    <w:rsid w:val="00AA3592"/>
    <w:rsid w:val="00AA420C"/>
    <w:rsid w:val="00AA5352"/>
    <w:rsid w:val="00AB0E8D"/>
    <w:rsid w:val="00AB1ABD"/>
    <w:rsid w:val="00AB2040"/>
    <w:rsid w:val="00AB2AA5"/>
    <w:rsid w:val="00AB3C94"/>
    <w:rsid w:val="00AB53DC"/>
    <w:rsid w:val="00AB7F2C"/>
    <w:rsid w:val="00AC0D1D"/>
    <w:rsid w:val="00AC11E8"/>
    <w:rsid w:val="00AC171C"/>
    <w:rsid w:val="00AC2650"/>
    <w:rsid w:val="00AC2BED"/>
    <w:rsid w:val="00AC2C39"/>
    <w:rsid w:val="00AC3D0A"/>
    <w:rsid w:val="00AC3F88"/>
    <w:rsid w:val="00AC4817"/>
    <w:rsid w:val="00AD07CF"/>
    <w:rsid w:val="00AD0C8E"/>
    <w:rsid w:val="00AD2C57"/>
    <w:rsid w:val="00AD30DE"/>
    <w:rsid w:val="00AD3790"/>
    <w:rsid w:val="00AD51B9"/>
    <w:rsid w:val="00AD5392"/>
    <w:rsid w:val="00AD54D1"/>
    <w:rsid w:val="00AD55D3"/>
    <w:rsid w:val="00AD63B1"/>
    <w:rsid w:val="00AD7C9A"/>
    <w:rsid w:val="00AE031A"/>
    <w:rsid w:val="00AE5528"/>
    <w:rsid w:val="00AE5565"/>
    <w:rsid w:val="00AE5CB6"/>
    <w:rsid w:val="00AE694C"/>
    <w:rsid w:val="00AF07DC"/>
    <w:rsid w:val="00AF1259"/>
    <w:rsid w:val="00AF273F"/>
    <w:rsid w:val="00AF2C20"/>
    <w:rsid w:val="00AF372E"/>
    <w:rsid w:val="00AF4454"/>
    <w:rsid w:val="00AF448B"/>
    <w:rsid w:val="00AF6C27"/>
    <w:rsid w:val="00B0029E"/>
    <w:rsid w:val="00B011E3"/>
    <w:rsid w:val="00B0220C"/>
    <w:rsid w:val="00B02306"/>
    <w:rsid w:val="00B0279E"/>
    <w:rsid w:val="00B02A01"/>
    <w:rsid w:val="00B04E23"/>
    <w:rsid w:val="00B05EA6"/>
    <w:rsid w:val="00B06784"/>
    <w:rsid w:val="00B07414"/>
    <w:rsid w:val="00B102F1"/>
    <w:rsid w:val="00B106DB"/>
    <w:rsid w:val="00B12D1A"/>
    <w:rsid w:val="00B12F13"/>
    <w:rsid w:val="00B148B1"/>
    <w:rsid w:val="00B14F1A"/>
    <w:rsid w:val="00B161F5"/>
    <w:rsid w:val="00B16769"/>
    <w:rsid w:val="00B17517"/>
    <w:rsid w:val="00B2038E"/>
    <w:rsid w:val="00B2646B"/>
    <w:rsid w:val="00B268B1"/>
    <w:rsid w:val="00B269B0"/>
    <w:rsid w:val="00B27736"/>
    <w:rsid w:val="00B30617"/>
    <w:rsid w:val="00B32263"/>
    <w:rsid w:val="00B328E0"/>
    <w:rsid w:val="00B33805"/>
    <w:rsid w:val="00B33CE7"/>
    <w:rsid w:val="00B34075"/>
    <w:rsid w:val="00B36363"/>
    <w:rsid w:val="00B3728A"/>
    <w:rsid w:val="00B409B2"/>
    <w:rsid w:val="00B42201"/>
    <w:rsid w:val="00B422B9"/>
    <w:rsid w:val="00B43498"/>
    <w:rsid w:val="00B43784"/>
    <w:rsid w:val="00B45681"/>
    <w:rsid w:val="00B474AE"/>
    <w:rsid w:val="00B50EF5"/>
    <w:rsid w:val="00B54132"/>
    <w:rsid w:val="00B547BB"/>
    <w:rsid w:val="00B55F02"/>
    <w:rsid w:val="00B568F4"/>
    <w:rsid w:val="00B56C23"/>
    <w:rsid w:val="00B60AE7"/>
    <w:rsid w:val="00B60DB1"/>
    <w:rsid w:val="00B61EC3"/>
    <w:rsid w:val="00B64656"/>
    <w:rsid w:val="00B656B5"/>
    <w:rsid w:val="00B665DD"/>
    <w:rsid w:val="00B670C9"/>
    <w:rsid w:val="00B6780C"/>
    <w:rsid w:val="00B713B7"/>
    <w:rsid w:val="00B728B0"/>
    <w:rsid w:val="00B7347E"/>
    <w:rsid w:val="00B7562D"/>
    <w:rsid w:val="00B7601F"/>
    <w:rsid w:val="00B77EEA"/>
    <w:rsid w:val="00B80EA4"/>
    <w:rsid w:val="00B812AC"/>
    <w:rsid w:val="00B84276"/>
    <w:rsid w:val="00B8428C"/>
    <w:rsid w:val="00B843D9"/>
    <w:rsid w:val="00B857C5"/>
    <w:rsid w:val="00B86DD5"/>
    <w:rsid w:val="00B90C68"/>
    <w:rsid w:val="00B92D59"/>
    <w:rsid w:val="00B9396F"/>
    <w:rsid w:val="00B93FBD"/>
    <w:rsid w:val="00B94099"/>
    <w:rsid w:val="00B9450D"/>
    <w:rsid w:val="00B96D3D"/>
    <w:rsid w:val="00BA06EB"/>
    <w:rsid w:val="00BA2866"/>
    <w:rsid w:val="00BA2EC6"/>
    <w:rsid w:val="00BA4845"/>
    <w:rsid w:val="00BA6449"/>
    <w:rsid w:val="00BA7527"/>
    <w:rsid w:val="00BA7C7C"/>
    <w:rsid w:val="00BA7EC9"/>
    <w:rsid w:val="00BB02CA"/>
    <w:rsid w:val="00BB0E16"/>
    <w:rsid w:val="00BB0F29"/>
    <w:rsid w:val="00BB1774"/>
    <w:rsid w:val="00BB4196"/>
    <w:rsid w:val="00BB7FBE"/>
    <w:rsid w:val="00BC3E42"/>
    <w:rsid w:val="00BC7BE0"/>
    <w:rsid w:val="00BD1139"/>
    <w:rsid w:val="00BD577D"/>
    <w:rsid w:val="00BD71FB"/>
    <w:rsid w:val="00BE082E"/>
    <w:rsid w:val="00BE0B22"/>
    <w:rsid w:val="00BE29FD"/>
    <w:rsid w:val="00BE342E"/>
    <w:rsid w:val="00BE3C63"/>
    <w:rsid w:val="00BE543C"/>
    <w:rsid w:val="00BE5534"/>
    <w:rsid w:val="00BE6200"/>
    <w:rsid w:val="00BE72BC"/>
    <w:rsid w:val="00BE79B5"/>
    <w:rsid w:val="00BF09BC"/>
    <w:rsid w:val="00BF2489"/>
    <w:rsid w:val="00BF261A"/>
    <w:rsid w:val="00BF49EC"/>
    <w:rsid w:val="00BF543C"/>
    <w:rsid w:val="00C003CE"/>
    <w:rsid w:val="00C01753"/>
    <w:rsid w:val="00C01C0C"/>
    <w:rsid w:val="00C02B79"/>
    <w:rsid w:val="00C04BCD"/>
    <w:rsid w:val="00C055AF"/>
    <w:rsid w:val="00C0692B"/>
    <w:rsid w:val="00C07433"/>
    <w:rsid w:val="00C101D8"/>
    <w:rsid w:val="00C1496A"/>
    <w:rsid w:val="00C164A6"/>
    <w:rsid w:val="00C17C79"/>
    <w:rsid w:val="00C17E50"/>
    <w:rsid w:val="00C206E1"/>
    <w:rsid w:val="00C20ADC"/>
    <w:rsid w:val="00C2221C"/>
    <w:rsid w:val="00C224F9"/>
    <w:rsid w:val="00C229F9"/>
    <w:rsid w:val="00C2380E"/>
    <w:rsid w:val="00C244FD"/>
    <w:rsid w:val="00C279EC"/>
    <w:rsid w:val="00C30393"/>
    <w:rsid w:val="00C30514"/>
    <w:rsid w:val="00C31F5E"/>
    <w:rsid w:val="00C3298F"/>
    <w:rsid w:val="00C329B5"/>
    <w:rsid w:val="00C35EB3"/>
    <w:rsid w:val="00C36196"/>
    <w:rsid w:val="00C402FC"/>
    <w:rsid w:val="00C40F57"/>
    <w:rsid w:val="00C413A0"/>
    <w:rsid w:val="00C457A4"/>
    <w:rsid w:val="00C46059"/>
    <w:rsid w:val="00C46771"/>
    <w:rsid w:val="00C46C19"/>
    <w:rsid w:val="00C52B06"/>
    <w:rsid w:val="00C53F5E"/>
    <w:rsid w:val="00C5423F"/>
    <w:rsid w:val="00C54F2B"/>
    <w:rsid w:val="00C56381"/>
    <w:rsid w:val="00C56FD2"/>
    <w:rsid w:val="00C60A75"/>
    <w:rsid w:val="00C62FCB"/>
    <w:rsid w:val="00C63983"/>
    <w:rsid w:val="00C641AE"/>
    <w:rsid w:val="00C653A7"/>
    <w:rsid w:val="00C65454"/>
    <w:rsid w:val="00C67381"/>
    <w:rsid w:val="00C7085F"/>
    <w:rsid w:val="00C711B7"/>
    <w:rsid w:val="00C71ABB"/>
    <w:rsid w:val="00C71E03"/>
    <w:rsid w:val="00C73C8C"/>
    <w:rsid w:val="00C73F45"/>
    <w:rsid w:val="00C75B19"/>
    <w:rsid w:val="00C76746"/>
    <w:rsid w:val="00C7791E"/>
    <w:rsid w:val="00C81DD8"/>
    <w:rsid w:val="00C83744"/>
    <w:rsid w:val="00C83EA0"/>
    <w:rsid w:val="00C84368"/>
    <w:rsid w:val="00C844E0"/>
    <w:rsid w:val="00C84663"/>
    <w:rsid w:val="00C84F76"/>
    <w:rsid w:val="00C86078"/>
    <w:rsid w:val="00C87584"/>
    <w:rsid w:val="00C90471"/>
    <w:rsid w:val="00C914B5"/>
    <w:rsid w:val="00C92E29"/>
    <w:rsid w:val="00C92F77"/>
    <w:rsid w:val="00C93B52"/>
    <w:rsid w:val="00C95D3E"/>
    <w:rsid w:val="00C95EEA"/>
    <w:rsid w:val="00C96497"/>
    <w:rsid w:val="00C96B13"/>
    <w:rsid w:val="00C96E17"/>
    <w:rsid w:val="00C97F7E"/>
    <w:rsid w:val="00CA03EC"/>
    <w:rsid w:val="00CA182B"/>
    <w:rsid w:val="00CA29FD"/>
    <w:rsid w:val="00CA318F"/>
    <w:rsid w:val="00CA3321"/>
    <w:rsid w:val="00CA3E9E"/>
    <w:rsid w:val="00CA5E52"/>
    <w:rsid w:val="00CA7628"/>
    <w:rsid w:val="00CB06A5"/>
    <w:rsid w:val="00CB10CC"/>
    <w:rsid w:val="00CB15B6"/>
    <w:rsid w:val="00CB667D"/>
    <w:rsid w:val="00CB75E1"/>
    <w:rsid w:val="00CB7AC7"/>
    <w:rsid w:val="00CC1BA5"/>
    <w:rsid w:val="00CC4ABE"/>
    <w:rsid w:val="00CC6203"/>
    <w:rsid w:val="00CC65E2"/>
    <w:rsid w:val="00CD14F0"/>
    <w:rsid w:val="00CD1D1D"/>
    <w:rsid w:val="00CD300D"/>
    <w:rsid w:val="00CD3473"/>
    <w:rsid w:val="00CD3FE6"/>
    <w:rsid w:val="00CD624A"/>
    <w:rsid w:val="00CD62C7"/>
    <w:rsid w:val="00CE0BC8"/>
    <w:rsid w:val="00CE1A7D"/>
    <w:rsid w:val="00CE31C1"/>
    <w:rsid w:val="00CE3365"/>
    <w:rsid w:val="00CE606F"/>
    <w:rsid w:val="00CE641F"/>
    <w:rsid w:val="00CE7802"/>
    <w:rsid w:val="00CF16F8"/>
    <w:rsid w:val="00CF2F45"/>
    <w:rsid w:val="00CF351E"/>
    <w:rsid w:val="00CF53F0"/>
    <w:rsid w:val="00CF5781"/>
    <w:rsid w:val="00CF57C2"/>
    <w:rsid w:val="00CF62DD"/>
    <w:rsid w:val="00CF6813"/>
    <w:rsid w:val="00CF6999"/>
    <w:rsid w:val="00CF763A"/>
    <w:rsid w:val="00D00DCB"/>
    <w:rsid w:val="00D038B0"/>
    <w:rsid w:val="00D03F1E"/>
    <w:rsid w:val="00D043E4"/>
    <w:rsid w:val="00D05772"/>
    <w:rsid w:val="00D070C4"/>
    <w:rsid w:val="00D079F9"/>
    <w:rsid w:val="00D11420"/>
    <w:rsid w:val="00D11E38"/>
    <w:rsid w:val="00D12759"/>
    <w:rsid w:val="00D17EE9"/>
    <w:rsid w:val="00D17FDC"/>
    <w:rsid w:val="00D20B54"/>
    <w:rsid w:val="00D20B7A"/>
    <w:rsid w:val="00D21285"/>
    <w:rsid w:val="00D23E72"/>
    <w:rsid w:val="00D2406A"/>
    <w:rsid w:val="00D25365"/>
    <w:rsid w:val="00D2554D"/>
    <w:rsid w:val="00D25925"/>
    <w:rsid w:val="00D25AD5"/>
    <w:rsid w:val="00D267F9"/>
    <w:rsid w:val="00D26BF9"/>
    <w:rsid w:val="00D26F3D"/>
    <w:rsid w:val="00D271E2"/>
    <w:rsid w:val="00D27575"/>
    <w:rsid w:val="00D313DE"/>
    <w:rsid w:val="00D319DB"/>
    <w:rsid w:val="00D32450"/>
    <w:rsid w:val="00D35FC4"/>
    <w:rsid w:val="00D369AF"/>
    <w:rsid w:val="00D37D48"/>
    <w:rsid w:val="00D41A09"/>
    <w:rsid w:val="00D421DC"/>
    <w:rsid w:val="00D422DC"/>
    <w:rsid w:val="00D43101"/>
    <w:rsid w:val="00D4367F"/>
    <w:rsid w:val="00D43F6A"/>
    <w:rsid w:val="00D449F3"/>
    <w:rsid w:val="00D452BC"/>
    <w:rsid w:val="00D45FAF"/>
    <w:rsid w:val="00D4640E"/>
    <w:rsid w:val="00D47E43"/>
    <w:rsid w:val="00D5063D"/>
    <w:rsid w:val="00D53957"/>
    <w:rsid w:val="00D60142"/>
    <w:rsid w:val="00D61ADC"/>
    <w:rsid w:val="00D6638A"/>
    <w:rsid w:val="00D712DC"/>
    <w:rsid w:val="00D72312"/>
    <w:rsid w:val="00D7329B"/>
    <w:rsid w:val="00D7368E"/>
    <w:rsid w:val="00D75265"/>
    <w:rsid w:val="00D774A1"/>
    <w:rsid w:val="00D80292"/>
    <w:rsid w:val="00D860AA"/>
    <w:rsid w:val="00D87335"/>
    <w:rsid w:val="00D90CCD"/>
    <w:rsid w:val="00D90EDE"/>
    <w:rsid w:val="00D914A8"/>
    <w:rsid w:val="00D92E30"/>
    <w:rsid w:val="00D93566"/>
    <w:rsid w:val="00D9387B"/>
    <w:rsid w:val="00D941B8"/>
    <w:rsid w:val="00D94EE5"/>
    <w:rsid w:val="00D957A4"/>
    <w:rsid w:val="00D9755E"/>
    <w:rsid w:val="00DA0352"/>
    <w:rsid w:val="00DA0EA1"/>
    <w:rsid w:val="00DA3E4C"/>
    <w:rsid w:val="00DA4F39"/>
    <w:rsid w:val="00DA7522"/>
    <w:rsid w:val="00DB0790"/>
    <w:rsid w:val="00DB1510"/>
    <w:rsid w:val="00DB15C4"/>
    <w:rsid w:val="00DB1D93"/>
    <w:rsid w:val="00DB240E"/>
    <w:rsid w:val="00DB2D27"/>
    <w:rsid w:val="00DB2F00"/>
    <w:rsid w:val="00DB4706"/>
    <w:rsid w:val="00DB4A25"/>
    <w:rsid w:val="00DB4C85"/>
    <w:rsid w:val="00DB6C4E"/>
    <w:rsid w:val="00DB70C4"/>
    <w:rsid w:val="00DB75E8"/>
    <w:rsid w:val="00DB78B4"/>
    <w:rsid w:val="00DC220E"/>
    <w:rsid w:val="00DC27E2"/>
    <w:rsid w:val="00DC3110"/>
    <w:rsid w:val="00DC444D"/>
    <w:rsid w:val="00DC4BB5"/>
    <w:rsid w:val="00DC5905"/>
    <w:rsid w:val="00DC59C3"/>
    <w:rsid w:val="00DC5C19"/>
    <w:rsid w:val="00DC701C"/>
    <w:rsid w:val="00DC72EE"/>
    <w:rsid w:val="00DD0F07"/>
    <w:rsid w:val="00DD2275"/>
    <w:rsid w:val="00DD29B2"/>
    <w:rsid w:val="00DD2B60"/>
    <w:rsid w:val="00DD2E99"/>
    <w:rsid w:val="00DD49A2"/>
    <w:rsid w:val="00DD5054"/>
    <w:rsid w:val="00DD647D"/>
    <w:rsid w:val="00DD725B"/>
    <w:rsid w:val="00DE1D53"/>
    <w:rsid w:val="00DE3F4F"/>
    <w:rsid w:val="00DE4889"/>
    <w:rsid w:val="00DE5AF0"/>
    <w:rsid w:val="00DE6A60"/>
    <w:rsid w:val="00DE6B35"/>
    <w:rsid w:val="00DE6C59"/>
    <w:rsid w:val="00DE71F7"/>
    <w:rsid w:val="00DF0920"/>
    <w:rsid w:val="00DF12E0"/>
    <w:rsid w:val="00DF2971"/>
    <w:rsid w:val="00DF34DE"/>
    <w:rsid w:val="00DF3EE2"/>
    <w:rsid w:val="00DF617E"/>
    <w:rsid w:val="00DF6362"/>
    <w:rsid w:val="00DF6C48"/>
    <w:rsid w:val="00DF7F9E"/>
    <w:rsid w:val="00E00B29"/>
    <w:rsid w:val="00E01266"/>
    <w:rsid w:val="00E01EAA"/>
    <w:rsid w:val="00E02616"/>
    <w:rsid w:val="00E031AE"/>
    <w:rsid w:val="00E04BD1"/>
    <w:rsid w:val="00E05AA6"/>
    <w:rsid w:val="00E06DF3"/>
    <w:rsid w:val="00E11309"/>
    <w:rsid w:val="00E1137B"/>
    <w:rsid w:val="00E12EC0"/>
    <w:rsid w:val="00E1307C"/>
    <w:rsid w:val="00E13F29"/>
    <w:rsid w:val="00E14AC9"/>
    <w:rsid w:val="00E14FE5"/>
    <w:rsid w:val="00E15378"/>
    <w:rsid w:val="00E1750F"/>
    <w:rsid w:val="00E22806"/>
    <w:rsid w:val="00E25053"/>
    <w:rsid w:val="00E26F07"/>
    <w:rsid w:val="00E315C5"/>
    <w:rsid w:val="00E3160B"/>
    <w:rsid w:val="00E3167C"/>
    <w:rsid w:val="00E338C3"/>
    <w:rsid w:val="00E3548C"/>
    <w:rsid w:val="00E35F5F"/>
    <w:rsid w:val="00E36EC2"/>
    <w:rsid w:val="00E405F6"/>
    <w:rsid w:val="00E40FBE"/>
    <w:rsid w:val="00E425AA"/>
    <w:rsid w:val="00E42FF4"/>
    <w:rsid w:val="00E43273"/>
    <w:rsid w:val="00E4348B"/>
    <w:rsid w:val="00E44782"/>
    <w:rsid w:val="00E45812"/>
    <w:rsid w:val="00E4644B"/>
    <w:rsid w:val="00E477AD"/>
    <w:rsid w:val="00E51091"/>
    <w:rsid w:val="00E51FE1"/>
    <w:rsid w:val="00E521E5"/>
    <w:rsid w:val="00E53BA3"/>
    <w:rsid w:val="00E54077"/>
    <w:rsid w:val="00E551AB"/>
    <w:rsid w:val="00E55A43"/>
    <w:rsid w:val="00E56EFD"/>
    <w:rsid w:val="00E57111"/>
    <w:rsid w:val="00E6016B"/>
    <w:rsid w:val="00E62D5C"/>
    <w:rsid w:val="00E63505"/>
    <w:rsid w:val="00E662E0"/>
    <w:rsid w:val="00E70C2D"/>
    <w:rsid w:val="00E71A5E"/>
    <w:rsid w:val="00E72740"/>
    <w:rsid w:val="00E72C07"/>
    <w:rsid w:val="00E72E6B"/>
    <w:rsid w:val="00E747E9"/>
    <w:rsid w:val="00E750C1"/>
    <w:rsid w:val="00E77174"/>
    <w:rsid w:val="00E773DB"/>
    <w:rsid w:val="00E807EF"/>
    <w:rsid w:val="00E80ED4"/>
    <w:rsid w:val="00E80FF9"/>
    <w:rsid w:val="00E82462"/>
    <w:rsid w:val="00E82A37"/>
    <w:rsid w:val="00E83412"/>
    <w:rsid w:val="00E83EC5"/>
    <w:rsid w:val="00E85E07"/>
    <w:rsid w:val="00E869AB"/>
    <w:rsid w:val="00E90D74"/>
    <w:rsid w:val="00E92015"/>
    <w:rsid w:val="00E932B9"/>
    <w:rsid w:val="00E93484"/>
    <w:rsid w:val="00E9525E"/>
    <w:rsid w:val="00E95820"/>
    <w:rsid w:val="00E95C9F"/>
    <w:rsid w:val="00E95E57"/>
    <w:rsid w:val="00E95FBC"/>
    <w:rsid w:val="00E96124"/>
    <w:rsid w:val="00EA1F7C"/>
    <w:rsid w:val="00EA2A09"/>
    <w:rsid w:val="00EA2B89"/>
    <w:rsid w:val="00EA2CFB"/>
    <w:rsid w:val="00EA2F0F"/>
    <w:rsid w:val="00EA4748"/>
    <w:rsid w:val="00EA56F7"/>
    <w:rsid w:val="00EA66C8"/>
    <w:rsid w:val="00EA738F"/>
    <w:rsid w:val="00EA7D0F"/>
    <w:rsid w:val="00EB05F8"/>
    <w:rsid w:val="00EB1A58"/>
    <w:rsid w:val="00EB2F19"/>
    <w:rsid w:val="00EB306F"/>
    <w:rsid w:val="00EB4F4C"/>
    <w:rsid w:val="00EB7F5E"/>
    <w:rsid w:val="00EB7FD7"/>
    <w:rsid w:val="00EC3927"/>
    <w:rsid w:val="00EC3CDE"/>
    <w:rsid w:val="00EC61C3"/>
    <w:rsid w:val="00EC7285"/>
    <w:rsid w:val="00EC7913"/>
    <w:rsid w:val="00EC7D53"/>
    <w:rsid w:val="00ED001B"/>
    <w:rsid w:val="00ED1A5C"/>
    <w:rsid w:val="00ED1E89"/>
    <w:rsid w:val="00ED2403"/>
    <w:rsid w:val="00ED3645"/>
    <w:rsid w:val="00ED5D27"/>
    <w:rsid w:val="00ED766C"/>
    <w:rsid w:val="00EE0FA3"/>
    <w:rsid w:val="00EE1070"/>
    <w:rsid w:val="00EE31F6"/>
    <w:rsid w:val="00EE4F48"/>
    <w:rsid w:val="00EE6C10"/>
    <w:rsid w:val="00EF1055"/>
    <w:rsid w:val="00EF6DCA"/>
    <w:rsid w:val="00F01EB7"/>
    <w:rsid w:val="00F032D1"/>
    <w:rsid w:val="00F03F3E"/>
    <w:rsid w:val="00F0436F"/>
    <w:rsid w:val="00F049F5"/>
    <w:rsid w:val="00F04C93"/>
    <w:rsid w:val="00F064E1"/>
    <w:rsid w:val="00F07A13"/>
    <w:rsid w:val="00F1015E"/>
    <w:rsid w:val="00F10912"/>
    <w:rsid w:val="00F11163"/>
    <w:rsid w:val="00F11200"/>
    <w:rsid w:val="00F115DD"/>
    <w:rsid w:val="00F15DDE"/>
    <w:rsid w:val="00F162F5"/>
    <w:rsid w:val="00F208EC"/>
    <w:rsid w:val="00F20D2F"/>
    <w:rsid w:val="00F22E1C"/>
    <w:rsid w:val="00F23620"/>
    <w:rsid w:val="00F23AA9"/>
    <w:rsid w:val="00F23F30"/>
    <w:rsid w:val="00F261E1"/>
    <w:rsid w:val="00F27037"/>
    <w:rsid w:val="00F311D0"/>
    <w:rsid w:val="00F317CB"/>
    <w:rsid w:val="00F34C81"/>
    <w:rsid w:val="00F3640C"/>
    <w:rsid w:val="00F4127B"/>
    <w:rsid w:val="00F42CA9"/>
    <w:rsid w:val="00F4412C"/>
    <w:rsid w:val="00F458D5"/>
    <w:rsid w:val="00F46201"/>
    <w:rsid w:val="00F47859"/>
    <w:rsid w:val="00F52EF0"/>
    <w:rsid w:val="00F531C7"/>
    <w:rsid w:val="00F53F44"/>
    <w:rsid w:val="00F5749F"/>
    <w:rsid w:val="00F638DB"/>
    <w:rsid w:val="00F65028"/>
    <w:rsid w:val="00F657B6"/>
    <w:rsid w:val="00F6714C"/>
    <w:rsid w:val="00F67C65"/>
    <w:rsid w:val="00F7091F"/>
    <w:rsid w:val="00F7256D"/>
    <w:rsid w:val="00F76201"/>
    <w:rsid w:val="00F77BF2"/>
    <w:rsid w:val="00F77EEA"/>
    <w:rsid w:val="00F814E1"/>
    <w:rsid w:val="00F81C91"/>
    <w:rsid w:val="00F824BC"/>
    <w:rsid w:val="00F84F64"/>
    <w:rsid w:val="00F84FDF"/>
    <w:rsid w:val="00F8507D"/>
    <w:rsid w:val="00F86592"/>
    <w:rsid w:val="00F8770C"/>
    <w:rsid w:val="00F87B07"/>
    <w:rsid w:val="00F90FA0"/>
    <w:rsid w:val="00F91815"/>
    <w:rsid w:val="00F92AF9"/>
    <w:rsid w:val="00F94BCE"/>
    <w:rsid w:val="00F951B9"/>
    <w:rsid w:val="00FA0989"/>
    <w:rsid w:val="00FA2163"/>
    <w:rsid w:val="00FA27C7"/>
    <w:rsid w:val="00FA2C0D"/>
    <w:rsid w:val="00FA2D64"/>
    <w:rsid w:val="00FA32EF"/>
    <w:rsid w:val="00FA34D9"/>
    <w:rsid w:val="00FA360E"/>
    <w:rsid w:val="00FA36D4"/>
    <w:rsid w:val="00FA4B01"/>
    <w:rsid w:val="00FA5F3F"/>
    <w:rsid w:val="00FA713E"/>
    <w:rsid w:val="00FB0596"/>
    <w:rsid w:val="00FB095C"/>
    <w:rsid w:val="00FB2919"/>
    <w:rsid w:val="00FB2DE1"/>
    <w:rsid w:val="00FB3D49"/>
    <w:rsid w:val="00FB4214"/>
    <w:rsid w:val="00FB48D2"/>
    <w:rsid w:val="00FB54C7"/>
    <w:rsid w:val="00FB5A2A"/>
    <w:rsid w:val="00FB6384"/>
    <w:rsid w:val="00FB659A"/>
    <w:rsid w:val="00FB65A7"/>
    <w:rsid w:val="00FC2180"/>
    <w:rsid w:val="00FC2192"/>
    <w:rsid w:val="00FC3955"/>
    <w:rsid w:val="00FC3A24"/>
    <w:rsid w:val="00FC57A4"/>
    <w:rsid w:val="00FC679B"/>
    <w:rsid w:val="00FC785C"/>
    <w:rsid w:val="00FD0A37"/>
    <w:rsid w:val="00FD1342"/>
    <w:rsid w:val="00FD2E10"/>
    <w:rsid w:val="00FD413F"/>
    <w:rsid w:val="00FD5EFA"/>
    <w:rsid w:val="00FD77DC"/>
    <w:rsid w:val="00FD7E9B"/>
    <w:rsid w:val="00FE26E6"/>
    <w:rsid w:val="00FE3568"/>
    <w:rsid w:val="00FE369E"/>
    <w:rsid w:val="00FE54E1"/>
    <w:rsid w:val="00FE5E13"/>
    <w:rsid w:val="00FE6561"/>
    <w:rsid w:val="00FF0C02"/>
    <w:rsid w:val="00FF0D93"/>
    <w:rsid w:val="00FF0DDB"/>
    <w:rsid w:val="00FF14D1"/>
    <w:rsid w:val="00FF183B"/>
    <w:rsid w:val="00FF1C7C"/>
    <w:rsid w:val="00FF2F11"/>
    <w:rsid w:val="00FF61F6"/>
    <w:rsid w:val="00FF62AE"/>
    <w:rsid w:val="01569698"/>
    <w:rsid w:val="061FEA5D"/>
    <w:rsid w:val="085276A8"/>
    <w:rsid w:val="0C06A338"/>
    <w:rsid w:val="17C8CF4E"/>
    <w:rsid w:val="1914EF43"/>
    <w:rsid w:val="1B901587"/>
    <w:rsid w:val="1DF23AC2"/>
    <w:rsid w:val="21923B7D"/>
    <w:rsid w:val="324806C2"/>
    <w:rsid w:val="47CE0AB6"/>
    <w:rsid w:val="535B4C5F"/>
    <w:rsid w:val="53CEF0FA"/>
    <w:rsid w:val="556B99D6"/>
    <w:rsid w:val="59C48001"/>
    <w:rsid w:val="5B076AF0"/>
    <w:rsid w:val="5C1D236F"/>
    <w:rsid w:val="6B8FE3D2"/>
    <w:rsid w:val="6BCE958C"/>
    <w:rsid w:val="759B4F19"/>
    <w:rsid w:val="77F877EA"/>
    <w:rsid w:val="790E6049"/>
    <w:rsid w:val="7E44186B"/>
    <w:rsid w:val="7FE1FA8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2"/>
    </o:shapelayout>
  </w:shapeDefaults>
  <w:decimalSymbol w:val="."/>
  <w:listSeparator w:val=";"/>
  <w14:docId w14:val="68B80221"/>
  <w15:docId w15:val="{4CE04C98-36BC-4FF6-879E-9C6DC50D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A08"/>
    <w:pPr>
      <w:spacing w:before="12" w:after="120"/>
    </w:pPr>
    <w:rPr>
      <w:rFonts w:ascii="Arial" w:hAnsi="Arial"/>
    </w:rPr>
  </w:style>
  <w:style w:type="paragraph" w:styleId="Ttulo1">
    <w:name w:val="heading 1"/>
    <w:basedOn w:val="Normal"/>
    <w:next w:val="Normal"/>
    <w:link w:val="Ttulo1Car"/>
    <w:autoRedefine/>
    <w:qFormat/>
    <w:rsid w:val="00021FBD"/>
    <w:pPr>
      <w:keepNext/>
      <w:keepLines/>
      <w:numPr>
        <w:numId w:val="2"/>
      </w:numPr>
      <w:pBdr>
        <w:bottom w:val="dotted" w:sz="4" w:space="3" w:color="456685"/>
      </w:pBdr>
      <w:shd w:val="clear" w:color="auto" w:fill="456685"/>
      <w:spacing w:before="120"/>
      <w:outlineLvl w:val="0"/>
    </w:pPr>
    <w:rPr>
      <w:rFonts w:eastAsiaTheme="majorEastAsia" w:cstheme="majorBidi"/>
      <w:b/>
      <w:caps/>
      <w:color w:val="FFFFFF" w:themeColor="background1"/>
      <w:szCs w:val="32"/>
    </w:rPr>
  </w:style>
  <w:style w:type="paragraph" w:styleId="Ttulo2">
    <w:name w:val="heading 2"/>
    <w:basedOn w:val="Prrafodelista"/>
    <w:next w:val="Normal"/>
    <w:link w:val="Ttulo2Car"/>
    <w:autoRedefine/>
    <w:qFormat/>
    <w:rsid w:val="00E11309"/>
    <w:pPr>
      <w:keepNext/>
      <w:keepLines/>
      <w:numPr>
        <w:ilvl w:val="1"/>
        <w:numId w:val="2"/>
      </w:numPr>
      <w:pBdr>
        <w:bottom w:val="single" w:sz="4" w:space="0" w:color="355066"/>
      </w:pBdr>
      <w:spacing w:before="120"/>
      <w:contextualSpacing w:val="0"/>
      <w:jc w:val="both"/>
      <w:outlineLvl w:val="1"/>
    </w:pPr>
    <w:rPr>
      <w:rFonts w:eastAsia="Times New Roman" w:cs="Arial"/>
      <w:b/>
      <w:caps/>
      <w:color w:val="456685"/>
      <w:lang w:val="es-ES_tradnl" w:eastAsia="es-ES"/>
    </w:rPr>
  </w:style>
  <w:style w:type="paragraph" w:styleId="Ttulo3">
    <w:name w:val="heading 3"/>
    <w:basedOn w:val="Normal"/>
    <w:next w:val="Normal"/>
    <w:link w:val="Ttulo3Car"/>
    <w:autoRedefine/>
    <w:uiPriority w:val="9"/>
    <w:unhideWhenUsed/>
    <w:qFormat/>
    <w:rsid w:val="00010E49"/>
    <w:pPr>
      <w:keepNext/>
      <w:keepLines/>
      <w:numPr>
        <w:ilvl w:val="2"/>
        <w:numId w:val="2"/>
      </w:numPr>
      <w:spacing w:before="120"/>
      <w:ind w:left="1134"/>
      <w:outlineLvl w:val="2"/>
    </w:pPr>
    <w:rPr>
      <w:rFonts w:eastAsiaTheme="majorEastAsia" w:cs="Arial"/>
      <w:b/>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rsid w:val="00AF1259"/>
    <w:rPr>
      <w:b/>
      <w:bCs/>
    </w:rPr>
  </w:style>
  <w:style w:type="paragraph" w:styleId="NormalWeb">
    <w:name w:val="Normal (Web)"/>
    <w:basedOn w:val="Normal"/>
    <w:uiPriority w:val="99"/>
    <w:unhideWhenUsed/>
    <w:rsid w:val="00AF125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ituloplantilla3">
    <w:name w:val="tituloplantilla3"/>
    <w:basedOn w:val="Normal"/>
    <w:rsid w:val="00AF1259"/>
    <w:pPr>
      <w:spacing w:before="100" w:beforeAutospacing="1" w:after="0" w:line="240" w:lineRule="auto"/>
    </w:pPr>
    <w:rPr>
      <w:rFonts w:eastAsia="Times New Roman" w:cs="Arial"/>
      <w:b/>
      <w:bCs/>
      <w:sz w:val="34"/>
      <w:szCs w:val="34"/>
      <w:lang w:eastAsia="es-ES"/>
    </w:rPr>
  </w:style>
  <w:style w:type="paragraph" w:customStyle="1" w:styleId="fechaplantilla1">
    <w:name w:val="fechaplantilla1"/>
    <w:basedOn w:val="Normal"/>
    <w:rsid w:val="00AF1259"/>
    <w:pPr>
      <w:spacing w:before="100" w:beforeAutospacing="1" w:after="0" w:line="240" w:lineRule="auto"/>
    </w:pPr>
    <w:rPr>
      <w:rFonts w:eastAsia="Times New Roman" w:cs="Arial"/>
      <w:color w:val="666666"/>
      <w:lang w:eastAsia="es-ES"/>
    </w:rPr>
  </w:style>
  <w:style w:type="paragraph" w:customStyle="1" w:styleId="fuentenoticia1">
    <w:name w:val="fuentenoticia1"/>
    <w:basedOn w:val="Normal"/>
    <w:rsid w:val="00AF1259"/>
    <w:pPr>
      <w:spacing w:before="100" w:beforeAutospacing="1" w:after="0" w:line="240" w:lineRule="auto"/>
    </w:pPr>
    <w:rPr>
      <w:rFonts w:eastAsia="Times New Roman" w:cs="Arial"/>
      <w:b/>
      <w:bCs/>
      <w:color w:val="666666"/>
      <w:sz w:val="24"/>
      <w:szCs w:val="24"/>
      <w:lang w:eastAsia="es-ES"/>
    </w:rPr>
  </w:style>
  <w:style w:type="paragraph" w:customStyle="1" w:styleId="ambitonoticia">
    <w:name w:val="ambitonoticia"/>
    <w:basedOn w:val="Normal"/>
    <w:rsid w:val="00AF125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AF125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1259"/>
    <w:rPr>
      <w:rFonts w:ascii="Segoe UI" w:hAnsi="Segoe UI" w:cs="Segoe UI"/>
      <w:sz w:val="18"/>
      <w:szCs w:val="18"/>
    </w:rPr>
  </w:style>
  <w:style w:type="character" w:styleId="nfasis">
    <w:name w:val="Emphasis"/>
    <w:basedOn w:val="Fuentedeprrafopredeter"/>
    <w:uiPriority w:val="20"/>
    <w:rsid w:val="00AF1259"/>
    <w:rPr>
      <w:i/>
      <w:iCs/>
    </w:rPr>
  </w:style>
  <w:style w:type="paragraph" w:styleId="Textoindependiente">
    <w:name w:val="Body Text"/>
    <w:basedOn w:val="Normal"/>
    <w:link w:val="TextoindependienteCar"/>
    <w:uiPriority w:val="1"/>
    <w:rsid w:val="00AE031A"/>
    <w:pPr>
      <w:autoSpaceDE w:val="0"/>
      <w:autoSpaceDN w:val="0"/>
      <w:adjustRightInd w:val="0"/>
      <w:spacing w:before="11" w:after="0" w:line="240" w:lineRule="auto"/>
      <w:ind w:left="3263"/>
    </w:pPr>
    <w:rPr>
      <w:rFonts w:ascii="Arial Narrow" w:hAnsi="Arial Narrow" w:cs="Arial Narrow"/>
      <w:b/>
      <w:bCs/>
      <w:sz w:val="40"/>
      <w:szCs w:val="40"/>
    </w:rPr>
  </w:style>
  <w:style w:type="character" w:customStyle="1" w:styleId="TextoindependienteCar">
    <w:name w:val="Texto independiente Car"/>
    <w:basedOn w:val="Fuentedeprrafopredeter"/>
    <w:link w:val="Textoindependiente"/>
    <w:uiPriority w:val="1"/>
    <w:rsid w:val="00AE031A"/>
    <w:rPr>
      <w:rFonts w:ascii="Arial Narrow" w:hAnsi="Arial Narrow" w:cs="Arial Narrow"/>
      <w:b/>
      <w:bCs/>
      <w:sz w:val="40"/>
      <w:szCs w:val="40"/>
    </w:rPr>
  </w:style>
  <w:style w:type="paragraph" w:styleId="TDC1">
    <w:name w:val="toc 1"/>
    <w:basedOn w:val="Normal"/>
    <w:next w:val="Normal"/>
    <w:autoRedefine/>
    <w:uiPriority w:val="39"/>
    <w:unhideWhenUsed/>
    <w:rsid w:val="00896B5F"/>
    <w:pPr>
      <w:spacing w:before="240" w:after="100"/>
    </w:pPr>
    <w:rPr>
      <w:rFonts w:ascii="Arial Narrow" w:hAnsi="Arial Narrow"/>
      <w:b/>
      <w:sz w:val="24"/>
    </w:rPr>
  </w:style>
  <w:style w:type="paragraph" w:styleId="TDC2">
    <w:name w:val="toc 2"/>
    <w:basedOn w:val="Normal"/>
    <w:next w:val="Normal"/>
    <w:autoRedefine/>
    <w:uiPriority w:val="39"/>
    <w:unhideWhenUsed/>
    <w:rsid w:val="00F07A13"/>
    <w:pPr>
      <w:tabs>
        <w:tab w:val="right" w:leader="dot" w:pos="9859"/>
      </w:tabs>
      <w:spacing w:after="100"/>
      <w:jc w:val="center"/>
    </w:pPr>
    <w:rPr>
      <w:rFonts w:ascii="Arial Narrow" w:hAnsi="Arial Narrow"/>
    </w:rPr>
  </w:style>
  <w:style w:type="character" w:styleId="Hipervnculo">
    <w:name w:val="Hyperlink"/>
    <w:basedOn w:val="Fuentedeprrafopredeter"/>
    <w:uiPriority w:val="99"/>
    <w:unhideWhenUsed/>
    <w:rsid w:val="008779E8"/>
    <w:rPr>
      <w:color w:val="0563C1" w:themeColor="hyperlink"/>
      <w:u w:val="single"/>
    </w:rPr>
  </w:style>
  <w:style w:type="character" w:customStyle="1" w:styleId="Ttulo1Car">
    <w:name w:val="Título 1 Car"/>
    <w:basedOn w:val="Fuentedeprrafopredeter"/>
    <w:link w:val="Ttulo1"/>
    <w:rsid w:val="00021FBD"/>
    <w:rPr>
      <w:rFonts w:ascii="Arial" w:eastAsiaTheme="majorEastAsia" w:hAnsi="Arial" w:cstheme="majorBidi"/>
      <w:b/>
      <w:caps/>
      <w:color w:val="FFFFFF" w:themeColor="background1"/>
      <w:szCs w:val="32"/>
      <w:shd w:val="clear" w:color="auto" w:fill="456685"/>
    </w:rPr>
  </w:style>
  <w:style w:type="paragraph" w:styleId="Encabezado">
    <w:name w:val="header"/>
    <w:basedOn w:val="Normal"/>
    <w:link w:val="EncabezadoCar"/>
    <w:uiPriority w:val="99"/>
    <w:unhideWhenUsed/>
    <w:rsid w:val="004D79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798A"/>
  </w:style>
  <w:style w:type="paragraph" w:styleId="Piedepgina">
    <w:name w:val="footer"/>
    <w:basedOn w:val="Normal"/>
    <w:link w:val="PiedepginaCar"/>
    <w:uiPriority w:val="99"/>
    <w:unhideWhenUsed/>
    <w:rsid w:val="004D79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798A"/>
  </w:style>
  <w:style w:type="paragraph" w:styleId="Prrafodelista">
    <w:name w:val="List Paragraph"/>
    <w:basedOn w:val="Normal"/>
    <w:link w:val="PrrafodelistaCar"/>
    <w:uiPriority w:val="99"/>
    <w:rsid w:val="00B14F1A"/>
    <w:pPr>
      <w:ind w:left="720"/>
      <w:contextualSpacing/>
    </w:pPr>
  </w:style>
  <w:style w:type="paragraph" w:styleId="Textonotapie">
    <w:name w:val="footnote text"/>
    <w:basedOn w:val="Normal"/>
    <w:link w:val="TextonotapieCar"/>
    <w:uiPriority w:val="99"/>
    <w:semiHidden/>
    <w:unhideWhenUsed/>
    <w:rsid w:val="003F375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F375D"/>
    <w:rPr>
      <w:sz w:val="20"/>
      <w:szCs w:val="20"/>
    </w:rPr>
  </w:style>
  <w:style w:type="character" w:styleId="Refdenotaalpie">
    <w:name w:val="footnote reference"/>
    <w:basedOn w:val="Fuentedeprrafopredeter"/>
    <w:uiPriority w:val="99"/>
    <w:semiHidden/>
    <w:unhideWhenUsed/>
    <w:rsid w:val="003F375D"/>
    <w:rPr>
      <w:vertAlign w:val="superscript"/>
    </w:rPr>
  </w:style>
  <w:style w:type="character" w:styleId="Refdecomentario">
    <w:name w:val="annotation reference"/>
    <w:basedOn w:val="Fuentedeprrafopredeter"/>
    <w:uiPriority w:val="99"/>
    <w:semiHidden/>
    <w:unhideWhenUsed/>
    <w:rsid w:val="00284353"/>
    <w:rPr>
      <w:sz w:val="16"/>
      <w:szCs w:val="16"/>
    </w:rPr>
  </w:style>
  <w:style w:type="paragraph" w:styleId="Textocomentario">
    <w:name w:val="annotation text"/>
    <w:basedOn w:val="Normal"/>
    <w:link w:val="TextocomentarioCar"/>
    <w:unhideWhenUsed/>
    <w:rsid w:val="00284353"/>
    <w:pPr>
      <w:spacing w:line="240" w:lineRule="auto"/>
    </w:pPr>
    <w:rPr>
      <w:sz w:val="20"/>
      <w:szCs w:val="20"/>
    </w:rPr>
  </w:style>
  <w:style w:type="character" w:customStyle="1" w:styleId="TextocomentarioCar">
    <w:name w:val="Texto comentario Car"/>
    <w:basedOn w:val="Fuentedeprrafopredeter"/>
    <w:link w:val="Textocomentario"/>
    <w:rsid w:val="00284353"/>
    <w:rPr>
      <w:sz w:val="20"/>
      <w:szCs w:val="20"/>
    </w:rPr>
  </w:style>
  <w:style w:type="paragraph" w:styleId="Asuntodelcomentario">
    <w:name w:val="annotation subject"/>
    <w:basedOn w:val="Textocomentario"/>
    <w:next w:val="Textocomentario"/>
    <w:link w:val="AsuntodelcomentarioCar"/>
    <w:uiPriority w:val="99"/>
    <w:semiHidden/>
    <w:unhideWhenUsed/>
    <w:rsid w:val="00284353"/>
    <w:rPr>
      <w:b/>
      <w:bCs/>
    </w:rPr>
  </w:style>
  <w:style w:type="character" w:customStyle="1" w:styleId="AsuntodelcomentarioCar">
    <w:name w:val="Asunto del comentario Car"/>
    <w:basedOn w:val="TextocomentarioCar"/>
    <w:link w:val="Asuntodelcomentario"/>
    <w:uiPriority w:val="99"/>
    <w:semiHidden/>
    <w:rsid w:val="00284353"/>
    <w:rPr>
      <w:b/>
      <w:bCs/>
      <w:sz w:val="20"/>
      <w:szCs w:val="20"/>
    </w:rPr>
  </w:style>
  <w:style w:type="paragraph" w:customStyle="1" w:styleId="EncabezadoTabla">
    <w:name w:val="Encabezado Tabla"/>
    <w:basedOn w:val="Normal"/>
    <w:link w:val="EncabezadoTablaCar"/>
    <w:rsid w:val="005813AF"/>
    <w:pPr>
      <w:keepNext/>
      <w:keepLines/>
      <w:spacing w:before="60" w:after="60" w:line="240" w:lineRule="auto"/>
      <w:jc w:val="center"/>
    </w:pPr>
    <w:rPr>
      <w:rFonts w:ascii="Calibri" w:eastAsia="Times New Roman" w:hAnsi="Calibri" w:cs="Times New Roman"/>
      <w:b/>
      <w:sz w:val="20"/>
      <w:szCs w:val="24"/>
      <w:lang w:eastAsia="es-ES"/>
    </w:rPr>
  </w:style>
  <w:style w:type="paragraph" w:styleId="Descripcin">
    <w:name w:val="caption"/>
    <w:basedOn w:val="Normal"/>
    <w:next w:val="Normal"/>
    <w:link w:val="DescripcinCar"/>
    <w:uiPriority w:val="35"/>
    <w:unhideWhenUsed/>
    <w:rsid w:val="005A0421"/>
    <w:pPr>
      <w:spacing w:after="200" w:line="240" w:lineRule="auto"/>
    </w:pPr>
    <w:rPr>
      <w:i/>
      <w:iCs/>
      <w:color w:val="44546A" w:themeColor="text2"/>
      <w:sz w:val="18"/>
      <w:szCs w:val="18"/>
    </w:rPr>
  </w:style>
  <w:style w:type="character" w:customStyle="1" w:styleId="Ttulo2Car">
    <w:name w:val="Título 2 Car"/>
    <w:basedOn w:val="Fuentedeprrafopredeter"/>
    <w:link w:val="Ttulo2"/>
    <w:rsid w:val="00E11309"/>
    <w:rPr>
      <w:rFonts w:ascii="Arial" w:eastAsia="Times New Roman" w:hAnsi="Arial" w:cs="Arial"/>
      <w:b/>
      <w:caps/>
      <w:color w:val="456685"/>
      <w:lang w:val="es-ES_tradnl" w:eastAsia="es-ES"/>
    </w:rPr>
  </w:style>
  <w:style w:type="character" w:customStyle="1" w:styleId="Ttulo3Car">
    <w:name w:val="Título 3 Car"/>
    <w:basedOn w:val="Fuentedeprrafopredeter"/>
    <w:link w:val="Ttulo3"/>
    <w:uiPriority w:val="9"/>
    <w:rsid w:val="00010E49"/>
    <w:rPr>
      <w:rFonts w:ascii="Arial" w:eastAsiaTheme="majorEastAsia" w:hAnsi="Arial" w:cs="Arial"/>
      <w:b/>
      <w:lang w:eastAsia="es-ES"/>
    </w:rPr>
  </w:style>
  <w:style w:type="paragraph" w:styleId="TDC3">
    <w:name w:val="toc 3"/>
    <w:basedOn w:val="Normal"/>
    <w:next w:val="Normal"/>
    <w:autoRedefine/>
    <w:uiPriority w:val="39"/>
    <w:unhideWhenUsed/>
    <w:rsid w:val="00117FE7"/>
    <w:pPr>
      <w:spacing w:after="100"/>
      <w:ind w:left="440"/>
    </w:pPr>
    <w:rPr>
      <w:rFonts w:ascii="Arial Narrow" w:hAnsi="Arial Narrow"/>
      <w:i/>
      <w:sz w:val="20"/>
    </w:rPr>
  </w:style>
  <w:style w:type="table" w:styleId="Tablaconcuadrcula">
    <w:name w:val="Table Grid"/>
    <w:basedOn w:val="Tablanormal"/>
    <w:rsid w:val="00404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041E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5">
    <w:name w:val="Grid Table 4 Accent 5"/>
    <w:basedOn w:val="Tablanormal"/>
    <w:uiPriority w:val="49"/>
    <w:rsid w:val="004041E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PrrafodelistaCar">
    <w:name w:val="Párrafo de lista Car"/>
    <w:basedOn w:val="Fuentedeprrafopredeter"/>
    <w:link w:val="Prrafodelista"/>
    <w:uiPriority w:val="34"/>
    <w:rsid w:val="00A64F19"/>
  </w:style>
  <w:style w:type="character" w:customStyle="1" w:styleId="Textopredet">
    <w:name w:val="Texto predet"/>
    <w:rsid w:val="000C2342"/>
    <w:rPr>
      <w:rFonts w:ascii="Times New Roman" w:hAnsi="Times New Roman"/>
      <w:sz w:val="24"/>
    </w:rPr>
  </w:style>
  <w:style w:type="paragraph" w:styleId="Textoindependiente2">
    <w:name w:val="Body Text 2"/>
    <w:basedOn w:val="Normal"/>
    <w:link w:val="Textoindependiente2Car"/>
    <w:uiPriority w:val="99"/>
    <w:semiHidden/>
    <w:unhideWhenUsed/>
    <w:rsid w:val="00BE3C63"/>
    <w:pPr>
      <w:spacing w:line="480" w:lineRule="auto"/>
    </w:pPr>
  </w:style>
  <w:style w:type="character" w:customStyle="1" w:styleId="Textoindependiente2Car">
    <w:name w:val="Texto independiente 2 Car"/>
    <w:basedOn w:val="Fuentedeprrafopredeter"/>
    <w:link w:val="Textoindependiente2"/>
    <w:uiPriority w:val="99"/>
    <w:semiHidden/>
    <w:rsid w:val="00BE3C63"/>
  </w:style>
  <w:style w:type="character" w:customStyle="1" w:styleId="titulo1">
    <w:name w:val="titulo1"/>
    <w:basedOn w:val="Fuentedeprrafopredeter"/>
    <w:rsid w:val="008C7457"/>
    <w:rPr>
      <w:rFonts w:ascii="Verdana" w:hAnsi="Verdana" w:hint="default"/>
      <w:b/>
      <w:bCs/>
      <w:strike w:val="0"/>
      <w:dstrike w:val="0"/>
      <w:color w:val="000000"/>
      <w:sz w:val="25"/>
      <w:szCs w:val="25"/>
      <w:u w:val="none"/>
      <w:effect w:val="none"/>
    </w:rPr>
  </w:style>
  <w:style w:type="paragraph" w:customStyle="1" w:styleId="MiEstilo1">
    <w:name w:val="MiEstilo1"/>
    <w:basedOn w:val="Normal"/>
    <w:next w:val="Normal"/>
    <w:autoRedefine/>
    <w:rsid w:val="00374E50"/>
    <w:pPr>
      <w:numPr>
        <w:numId w:val="3"/>
      </w:numPr>
      <w:spacing w:before="360" w:after="360" w:line="240" w:lineRule="auto"/>
      <w:ind w:hanging="1141"/>
      <w:jc w:val="both"/>
      <w:outlineLvl w:val="0"/>
    </w:pPr>
    <w:rPr>
      <w:rFonts w:eastAsia="Times New Roman" w:cs="Arial"/>
      <w:b/>
      <w:caps/>
      <w:sz w:val="28"/>
      <w:lang w:val="es-ES_tradnl" w:eastAsia="es-ES"/>
    </w:rPr>
  </w:style>
  <w:style w:type="paragraph" w:customStyle="1" w:styleId="MiEstilo2">
    <w:name w:val="Mi Estilo2"/>
    <w:basedOn w:val="Normal"/>
    <w:next w:val="Normal"/>
    <w:autoRedefine/>
    <w:rsid w:val="00374E50"/>
    <w:pPr>
      <w:numPr>
        <w:ilvl w:val="1"/>
        <w:numId w:val="3"/>
      </w:numPr>
      <w:spacing w:before="240" w:after="240" w:line="240" w:lineRule="auto"/>
      <w:outlineLvl w:val="1"/>
    </w:pPr>
    <w:rPr>
      <w:rFonts w:eastAsia="Times New Roman" w:cs="Arial"/>
      <w:caps/>
      <w:color w:val="000000"/>
      <w:sz w:val="24"/>
      <w:szCs w:val="24"/>
      <w:lang w:val="es-ES_tradnl" w:eastAsia="es-ES"/>
    </w:rPr>
  </w:style>
  <w:style w:type="paragraph" w:customStyle="1" w:styleId="MiEstilo3">
    <w:name w:val="Mi Estilo3"/>
    <w:basedOn w:val="Normal"/>
    <w:next w:val="Normal"/>
    <w:autoRedefine/>
    <w:rsid w:val="00374E50"/>
    <w:pPr>
      <w:numPr>
        <w:ilvl w:val="2"/>
        <w:numId w:val="3"/>
      </w:numPr>
      <w:spacing w:before="280" w:after="240" w:line="240" w:lineRule="auto"/>
      <w:ind w:left="641" w:hanging="641"/>
      <w:jc w:val="both"/>
      <w:outlineLvl w:val="2"/>
    </w:pPr>
    <w:rPr>
      <w:rFonts w:eastAsia="Times New Roman" w:cs="Arial"/>
      <w:noProof/>
      <w:sz w:val="24"/>
      <w:szCs w:val="24"/>
      <w:lang w:eastAsia="es-ES"/>
    </w:rPr>
  </w:style>
  <w:style w:type="character" w:styleId="nfasisintenso">
    <w:name w:val="Intense Emphasis"/>
    <w:basedOn w:val="Fuentedeprrafopredeter"/>
    <w:uiPriority w:val="21"/>
    <w:rsid w:val="00912499"/>
    <w:rPr>
      <w:i/>
      <w:iCs/>
      <w:color w:val="5B9BD5" w:themeColor="accent1"/>
    </w:rPr>
  </w:style>
  <w:style w:type="paragraph" w:styleId="Sangra2detindependiente">
    <w:name w:val="Body Text Indent 2"/>
    <w:basedOn w:val="Normal"/>
    <w:link w:val="Sangra2detindependienteCar"/>
    <w:uiPriority w:val="99"/>
    <w:unhideWhenUsed/>
    <w:rsid w:val="00566068"/>
    <w:pPr>
      <w:spacing w:line="480" w:lineRule="auto"/>
      <w:ind w:left="283"/>
    </w:pPr>
  </w:style>
  <w:style w:type="character" w:customStyle="1" w:styleId="Sangra2detindependienteCar">
    <w:name w:val="Sangría 2 de t. independiente Car"/>
    <w:basedOn w:val="Fuentedeprrafopredeter"/>
    <w:link w:val="Sangra2detindependiente"/>
    <w:uiPriority w:val="99"/>
    <w:rsid w:val="00566068"/>
  </w:style>
  <w:style w:type="paragraph" w:customStyle="1" w:styleId="Estilo12ptIzquierda1cmAntes6ptoDespus6pto">
    <w:name w:val="Estilo 12 pt Izquierda:  1 cm Antes:  6 pto Después:  6 pto"/>
    <w:basedOn w:val="Normal"/>
    <w:uiPriority w:val="99"/>
    <w:rsid w:val="007E6728"/>
    <w:pPr>
      <w:spacing w:before="120" w:line="240" w:lineRule="auto"/>
      <w:jc w:val="both"/>
    </w:pPr>
    <w:rPr>
      <w:rFonts w:ascii="Telefonica Text" w:eastAsia="Times New Roman" w:hAnsi="Telefonica Text" w:cs="Times New Roman"/>
      <w:lang w:eastAsia="es-ES"/>
    </w:rPr>
  </w:style>
  <w:style w:type="paragraph" w:customStyle="1" w:styleId="Pa19">
    <w:name w:val="Pa19"/>
    <w:basedOn w:val="Normal"/>
    <w:next w:val="Normal"/>
    <w:uiPriority w:val="99"/>
    <w:rsid w:val="009A7989"/>
    <w:pPr>
      <w:autoSpaceDE w:val="0"/>
      <w:autoSpaceDN w:val="0"/>
      <w:adjustRightInd w:val="0"/>
      <w:spacing w:after="0" w:line="161" w:lineRule="atLeast"/>
    </w:pPr>
    <w:rPr>
      <w:rFonts w:ascii="Times New Roman MT Std" w:hAnsi="Times New Roman MT Std"/>
      <w:sz w:val="24"/>
      <w:szCs w:val="24"/>
    </w:rPr>
  </w:style>
  <w:style w:type="character" w:styleId="Hipervnculovisitado">
    <w:name w:val="FollowedHyperlink"/>
    <w:basedOn w:val="Fuentedeprrafopredeter"/>
    <w:uiPriority w:val="99"/>
    <w:semiHidden/>
    <w:unhideWhenUsed/>
    <w:rsid w:val="00CD62C7"/>
    <w:rPr>
      <w:color w:val="954F72" w:themeColor="followedHyperlink"/>
      <w:u w:val="single"/>
    </w:rPr>
  </w:style>
  <w:style w:type="paragraph" w:styleId="Tabladeilustraciones">
    <w:name w:val="table of figures"/>
    <w:basedOn w:val="Normal"/>
    <w:next w:val="Normal"/>
    <w:uiPriority w:val="99"/>
    <w:unhideWhenUsed/>
    <w:rsid w:val="00416C81"/>
    <w:pPr>
      <w:spacing w:after="0"/>
    </w:pPr>
  </w:style>
  <w:style w:type="paragraph" w:styleId="TtuloTDC">
    <w:name w:val="TOC Heading"/>
    <w:basedOn w:val="Ttulo1"/>
    <w:next w:val="Normal"/>
    <w:uiPriority w:val="39"/>
    <w:unhideWhenUsed/>
    <w:qFormat/>
    <w:rsid w:val="00F07A13"/>
    <w:pPr>
      <w:outlineLvl w:val="9"/>
    </w:pPr>
    <w:rPr>
      <w:lang w:eastAsia="es-ES"/>
    </w:rPr>
  </w:style>
  <w:style w:type="character" w:styleId="Textodelmarcadordeposicin">
    <w:name w:val="Placeholder Text"/>
    <w:basedOn w:val="Fuentedeprrafopredeter"/>
    <w:uiPriority w:val="99"/>
    <w:semiHidden/>
    <w:rsid w:val="0087247C"/>
    <w:rPr>
      <w:color w:val="808080"/>
    </w:rPr>
  </w:style>
  <w:style w:type="table" w:customStyle="1" w:styleId="TableNormal">
    <w:name w:val="Table Normal"/>
    <w:uiPriority w:val="2"/>
    <w:semiHidden/>
    <w:unhideWhenUsed/>
    <w:qFormat/>
    <w:rsid w:val="00B713B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B713B7"/>
    <w:pPr>
      <w:widowControl w:val="0"/>
      <w:autoSpaceDE w:val="0"/>
      <w:autoSpaceDN w:val="0"/>
      <w:spacing w:after="0" w:line="240" w:lineRule="auto"/>
      <w:ind w:left="67"/>
    </w:pPr>
    <w:rPr>
      <w:rFonts w:ascii="Trebuchet MS" w:eastAsia="Trebuchet MS" w:hAnsi="Trebuchet MS" w:cs="Trebuchet MS"/>
    </w:rPr>
  </w:style>
  <w:style w:type="paragraph" w:customStyle="1" w:styleId="Tecnico">
    <w:name w:val="Tecnico"/>
    <w:basedOn w:val="Descripcin"/>
    <w:link w:val="TecnicoCar"/>
    <w:qFormat/>
    <w:rsid w:val="00CB667D"/>
    <w:pPr>
      <w:jc w:val="center"/>
    </w:pPr>
    <w:rPr>
      <w:rFonts w:ascii="Courier New" w:hAnsi="Courier New" w:cs="Arial"/>
      <w:i w:val="0"/>
      <w:sz w:val="20"/>
    </w:rPr>
  </w:style>
  <w:style w:type="character" w:customStyle="1" w:styleId="DescripcinCar">
    <w:name w:val="Descripción Car"/>
    <w:basedOn w:val="Fuentedeprrafopredeter"/>
    <w:link w:val="Descripcin"/>
    <w:uiPriority w:val="35"/>
    <w:rsid w:val="00CB667D"/>
    <w:rPr>
      <w:rFonts w:ascii="Arial" w:hAnsi="Arial"/>
      <w:i/>
      <w:iCs/>
      <w:color w:val="44546A" w:themeColor="text2"/>
      <w:sz w:val="18"/>
      <w:szCs w:val="18"/>
    </w:rPr>
  </w:style>
  <w:style w:type="character" w:customStyle="1" w:styleId="TecnicoCar">
    <w:name w:val="Tecnico Car"/>
    <w:basedOn w:val="DescripcinCar"/>
    <w:link w:val="Tecnico"/>
    <w:rsid w:val="00CB667D"/>
    <w:rPr>
      <w:rFonts w:ascii="Courier New" w:hAnsi="Courier New" w:cs="Arial"/>
      <w:i w:val="0"/>
      <w:iCs/>
      <w:color w:val="44546A" w:themeColor="text2"/>
      <w:sz w:val="20"/>
      <w:szCs w:val="18"/>
    </w:rPr>
  </w:style>
  <w:style w:type="paragraph" w:customStyle="1" w:styleId="TABLASTITULO">
    <w:name w:val="TABLAS TITULO"/>
    <w:basedOn w:val="EncabezadoTabla"/>
    <w:link w:val="TABLASTITULOCar"/>
    <w:qFormat/>
    <w:rsid w:val="00021FBD"/>
    <w:pPr>
      <w:spacing w:before="0" w:after="0" w:line="256" w:lineRule="auto"/>
    </w:pPr>
    <w:rPr>
      <w:rFonts w:ascii="Arial Narrow" w:hAnsi="Arial Narrow"/>
      <w:bCs/>
      <w:caps/>
      <w:color w:val="FFFFFF"/>
      <w:sz w:val="22"/>
      <w:lang w:val="es-ES_tradnl" w:eastAsia="en-US"/>
    </w:rPr>
  </w:style>
  <w:style w:type="character" w:customStyle="1" w:styleId="EncabezadoTablaCar">
    <w:name w:val="Encabezado Tabla Car"/>
    <w:basedOn w:val="Fuentedeprrafopredeter"/>
    <w:link w:val="EncabezadoTabla"/>
    <w:rsid w:val="00021FBD"/>
    <w:rPr>
      <w:rFonts w:ascii="Calibri" w:eastAsia="Times New Roman" w:hAnsi="Calibri" w:cs="Times New Roman"/>
      <w:b/>
      <w:sz w:val="20"/>
      <w:szCs w:val="24"/>
      <w:lang w:eastAsia="es-ES"/>
    </w:rPr>
  </w:style>
  <w:style w:type="character" w:customStyle="1" w:styleId="TABLASTITULOCar">
    <w:name w:val="TABLAS TITULO Car"/>
    <w:basedOn w:val="EncabezadoTablaCar"/>
    <w:link w:val="TABLASTITULO"/>
    <w:rsid w:val="00021FBD"/>
    <w:rPr>
      <w:rFonts w:ascii="Arial Narrow" w:eastAsia="Times New Roman" w:hAnsi="Arial Narrow" w:cs="Times New Roman"/>
      <w:b/>
      <w:bCs/>
      <w:caps/>
      <w:color w:val="FFFFFF"/>
      <w:sz w:val="20"/>
      <w:szCs w:val="24"/>
      <w:lang w:val="es-ES_tradnl" w:eastAsia="es-ES"/>
    </w:rPr>
  </w:style>
  <w:style w:type="table" w:customStyle="1" w:styleId="Tablaconcuadrcula1">
    <w:name w:val="Tabla con cuadrícula1"/>
    <w:basedOn w:val="Tablanormal"/>
    <w:next w:val="Tablaconcuadrcula"/>
    <w:rsid w:val="00CF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2B81"/>
    <w:pPr>
      <w:autoSpaceDE w:val="0"/>
      <w:autoSpaceDN w:val="0"/>
      <w:adjustRightInd w:val="0"/>
      <w:spacing w:after="0" w:line="240" w:lineRule="auto"/>
    </w:pPr>
    <w:rPr>
      <w:rFonts w:ascii="Arial" w:hAnsi="Arial" w:cs="Arial"/>
      <w:color w:val="000000"/>
      <w:sz w:val="24"/>
      <w:szCs w:val="24"/>
    </w:rPr>
  </w:style>
  <w:style w:type="character" w:styleId="Mencinsinresolver">
    <w:name w:val="Unresolved Mention"/>
    <w:basedOn w:val="Fuentedeprrafopredeter"/>
    <w:uiPriority w:val="99"/>
    <w:semiHidden/>
    <w:unhideWhenUsed/>
    <w:rsid w:val="007466C4"/>
    <w:rPr>
      <w:color w:val="605E5C"/>
      <w:shd w:val="clear" w:color="auto" w:fill="E1DFDD"/>
    </w:rPr>
  </w:style>
  <w:style w:type="paragraph" w:customStyle="1" w:styleId="Compact">
    <w:name w:val="Compact"/>
    <w:basedOn w:val="Textoindependiente"/>
    <w:qFormat/>
    <w:rsid w:val="00274BC9"/>
    <w:pPr>
      <w:autoSpaceDE/>
      <w:autoSpaceDN/>
      <w:adjustRightInd/>
      <w:spacing w:before="36" w:after="36"/>
      <w:ind w:left="0"/>
    </w:pPr>
    <w:rPr>
      <w:rFonts w:asciiTheme="minorHAnsi" w:hAnsiTheme="minorHAnsi" w:cstheme="minorBidi"/>
      <w:b w:val="0"/>
      <w:bCs w:val="0"/>
      <w:sz w:val="24"/>
      <w:szCs w:val="24"/>
      <w:lang w:val="en-US"/>
    </w:rPr>
  </w:style>
  <w:style w:type="table" w:customStyle="1" w:styleId="Table">
    <w:name w:val="Table"/>
    <w:semiHidden/>
    <w:qFormat/>
    <w:rsid w:val="00274BC9"/>
    <w:pPr>
      <w:spacing w:after="200" w:line="240" w:lineRule="auto"/>
    </w:pPr>
    <w:rPr>
      <w:sz w:val="24"/>
      <w:szCs w:val="24"/>
      <w:lang w:val="en-US" w:eastAsia="es-E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3801">
      <w:bodyDiv w:val="1"/>
      <w:marLeft w:val="0"/>
      <w:marRight w:val="0"/>
      <w:marTop w:val="0"/>
      <w:marBottom w:val="0"/>
      <w:divBdr>
        <w:top w:val="none" w:sz="0" w:space="0" w:color="auto"/>
        <w:left w:val="none" w:sz="0" w:space="0" w:color="auto"/>
        <w:bottom w:val="none" w:sz="0" w:space="0" w:color="auto"/>
        <w:right w:val="none" w:sz="0" w:space="0" w:color="auto"/>
      </w:divBdr>
    </w:div>
    <w:div w:id="196505203">
      <w:bodyDiv w:val="1"/>
      <w:marLeft w:val="0"/>
      <w:marRight w:val="0"/>
      <w:marTop w:val="0"/>
      <w:marBottom w:val="0"/>
      <w:divBdr>
        <w:top w:val="none" w:sz="0" w:space="0" w:color="auto"/>
        <w:left w:val="none" w:sz="0" w:space="0" w:color="auto"/>
        <w:bottom w:val="none" w:sz="0" w:space="0" w:color="auto"/>
        <w:right w:val="none" w:sz="0" w:space="0" w:color="auto"/>
      </w:divBdr>
    </w:div>
    <w:div w:id="197667594">
      <w:bodyDiv w:val="1"/>
      <w:marLeft w:val="0"/>
      <w:marRight w:val="0"/>
      <w:marTop w:val="0"/>
      <w:marBottom w:val="0"/>
      <w:divBdr>
        <w:top w:val="none" w:sz="0" w:space="0" w:color="auto"/>
        <w:left w:val="none" w:sz="0" w:space="0" w:color="auto"/>
        <w:bottom w:val="none" w:sz="0" w:space="0" w:color="auto"/>
        <w:right w:val="none" w:sz="0" w:space="0" w:color="auto"/>
      </w:divBdr>
    </w:div>
    <w:div w:id="277496485">
      <w:bodyDiv w:val="1"/>
      <w:marLeft w:val="0"/>
      <w:marRight w:val="0"/>
      <w:marTop w:val="0"/>
      <w:marBottom w:val="0"/>
      <w:divBdr>
        <w:top w:val="none" w:sz="0" w:space="0" w:color="auto"/>
        <w:left w:val="none" w:sz="0" w:space="0" w:color="auto"/>
        <w:bottom w:val="none" w:sz="0" w:space="0" w:color="auto"/>
        <w:right w:val="none" w:sz="0" w:space="0" w:color="auto"/>
      </w:divBdr>
    </w:div>
    <w:div w:id="295531513">
      <w:bodyDiv w:val="1"/>
      <w:marLeft w:val="0"/>
      <w:marRight w:val="0"/>
      <w:marTop w:val="0"/>
      <w:marBottom w:val="0"/>
      <w:divBdr>
        <w:top w:val="none" w:sz="0" w:space="0" w:color="auto"/>
        <w:left w:val="none" w:sz="0" w:space="0" w:color="auto"/>
        <w:bottom w:val="none" w:sz="0" w:space="0" w:color="auto"/>
        <w:right w:val="none" w:sz="0" w:space="0" w:color="auto"/>
      </w:divBdr>
    </w:div>
    <w:div w:id="342321925">
      <w:bodyDiv w:val="1"/>
      <w:marLeft w:val="0"/>
      <w:marRight w:val="0"/>
      <w:marTop w:val="0"/>
      <w:marBottom w:val="0"/>
      <w:divBdr>
        <w:top w:val="none" w:sz="0" w:space="0" w:color="auto"/>
        <w:left w:val="none" w:sz="0" w:space="0" w:color="auto"/>
        <w:bottom w:val="none" w:sz="0" w:space="0" w:color="auto"/>
        <w:right w:val="none" w:sz="0" w:space="0" w:color="auto"/>
      </w:divBdr>
    </w:div>
    <w:div w:id="564688046">
      <w:bodyDiv w:val="1"/>
      <w:marLeft w:val="0"/>
      <w:marRight w:val="0"/>
      <w:marTop w:val="0"/>
      <w:marBottom w:val="0"/>
      <w:divBdr>
        <w:top w:val="none" w:sz="0" w:space="0" w:color="auto"/>
        <w:left w:val="none" w:sz="0" w:space="0" w:color="auto"/>
        <w:bottom w:val="none" w:sz="0" w:space="0" w:color="auto"/>
        <w:right w:val="none" w:sz="0" w:space="0" w:color="auto"/>
      </w:divBdr>
    </w:div>
    <w:div w:id="609704066">
      <w:bodyDiv w:val="1"/>
      <w:marLeft w:val="0"/>
      <w:marRight w:val="0"/>
      <w:marTop w:val="0"/>
      <w:marBottom w:val="0"/>
      <w:divBdr>
        <w:top w:val="none" w:sz="0" w:space="0" w:color="auto"/>
        <w:left w:val="none" w:sz="0" w:space="0" w:color="auto"/>
        <w:bottom w:val="none" w:sz="0" w:space="0" w:color="auto"/>
        <w:right w:val="none" w:sz="0" w:space="0" w:color="auto"/>
      </w:divBdr>
      <w:divsChild>
        <w:div w:id="149297678">
          <w:marLeft w:val="0"/>
          <w:marRight w:val="0"/>
          <w:marTop w:val="0"/>
          <w:marBottom w:val="0"/>
          <w:divBdr>
            <w:top w:val="none" w:sz="0" w:space="0" w:color="auto"/>
            <w:left w:val="none" w:sz="0" w:space="0" w:color="auto"/>
            <w:bottom w:val="none" w:sz="0" w:space="0" w:color="auto"/>
            <w:right w:val="none" w:sz="0" w:space="0" w:color="auto"/>
          </w:divBdr>
          <w:divsChild>
            <w:div w:id="1637223028">
              <w:marLeft w:val="168"/>
              <w:marRight w:val="0"/>
              <w:marTop w:val="0"/>
              <w:marBottom w:val="0"/>
              <w:divBdr>
                <w:top w:val="none" w:sz="0" w:space="0" w:color="auto"/>
                <w:left w:val="none" w:sz="0" w:space="0" w:color="auto"/>
                <w:bottom w:val="none" w:sz="0" w:space="0" w:color="auto"/>
                <w:right w:val="none" w:sz="0" w:space="0" w:color="auto"/>
              </w:divBdr>
              <w:divsChild>
                <w:div w:id="1405833127">
                  <w:marLeft w:val="0"/>
                  <w:marRight w:val="72"/>
                  <w:marTop w:val="0"/>
                  <w:marBottom w:val="1200"/>
                  <w:divBdr>
                    <w:top w:val="none" w:sz="0" w:space="0" w:color="auto"/>
                    <w:left w:val="none" w:sz="0" w:space="0" w:color="auto"/>
                    <w:bottom w:val="none" w:sz="0" w:space="0" w:color="auto"/>
                    <w:right w:val="none" w:sz="0" w:space="0" w:color="auto"/>
                  </w:divBdr>
                  <w:divsChild>
                    <w:div w:id="150145263">
                      <w:marLeft w:val="120"/>
                      <w:marRight w:val="0"/>
                      <w:marTop w:val="0"/>
                      <w:marBottom w:val="0"/>
                      <w:divBdr>
                        <w:top w:val="none" w:sz="0" w:space="0" w:color="auto"/>
                        <w:left w:val="none" w:sz="0" w:space="0" w:color="auto"/>
                        <w:bottom w:val="none" w:sz="0" w:space="0" w:color="auto"/>
                        <w:right w:val="none" w:sz="0" w:space="0" w:color="auto"/>
                      </w:divBdr>
                      <w:divsChild>
                        <w:div w:id="2011642981">
                          <w:marLeft w:val="0"/>
                          <w:marRight w:val="0"/>
                          <w:marTop w:val="0"/>
                          <w:marBottom w:val="0"/>
                          <w:divBdr>
                            <w:top w:val="none" w:sz="0" w:space="0" w:color="auto"/>
                            <w:left w:val="none" w:sz="0" w:space="0" w:color="auto"/>
                            <w:bottom w:val="none" w:sz="0" w:space="0" w:color="auto"/>
                            <w:right w:val="none" w:sz="0" w:space="0" w:color="auto"/>
                          </w:divBdr>
                          <w:divsChild>
                            <w:div w:id="927621660">
                              <w:marLeft w:val="0"/>
                              <w:marRight w:val="0"/>
                              <w:marTop w:val="0"/>
                              <w:marBottom w:val="288"/>
                              <w:divBdr>
                                <w:top w:val="none" w:sz="0" w:space="0" w:color="auto"/>
                                <w:left w:val="none" w:sz="0" w:space="0" w:color="auto"/>
                                <w:bottom w:val="none" w:sz="0" w:space="0" w:color="auto"/>
                                <w:right w:val="none" w:sz="0" w:space="0" w:color="auto"/>
                              </w:divBdr>
                              <w:divsChild>
                                <w:div w:id="351805760">
                                  <w:marLeft w:val="0"/>
                                  <w:marRight w:val="0"/>
                                  <w:marTop w:val="0"/>
                                  <w:marBottom w:val="0"/>
                                  <w:divBdr>
                                    <w:top w:val="single" w:sz="12" w:space="0" w:color="DEDEDE"/>
                                    <w:left w:val="single" w:sz="12" w:space="11" w:color="DEDEDE"/>
                                    <w:bottom w:val="single" w:sz="12" w:space="11" w:color="DEDEDE"/>
                                    <w:right w:val="single" w:sz="12" w:space="11" w:color="DEDEDE"/>
                                  </w:divBdr>
                                  <w:divsChild>
                                    <w:div w:id="958145149">
                                      <w:marLeft w:val="0"/>
                                      <w:marRight w:val="0"/>
                                      <w:marTop w:val="0"/>
                                      <w:marBottom w:val="0"/>
                                      <w:divBdr>
                                        <w:top w:val="none" w:sz="0" w:space="0" w:color="auto"/>
                                        <w:left w:val="none" w:sz="0" w:space="0" w:color="auto"/>
                                        <w:bottom w:val="none" w:sz="0" w:space="0" w:color="auto"/>
                                        <w:right w:val="none" w:sz="0" w:space="0" w:color="auto"/>
                                      </w:divBdr>
                                      <w:divsChild>
                                        <w:div w:id="238058726">
                                          <w:marLeft w:val="0"/>
                                          <w:marRight w:val="0"/>
                                          <w:marTop w:val="0"/>
                                          <w:marBottom w:val="0"/>
                                          <w:divBdr>
                                            <w:top w:val="none" w:sz="0" w:space="0" w:color="auto"/>
                                            <w:left w:val="none" w:sz="0" w:space="0" w:color="auto"/>
                                            <w:bottom w:val="none" w:sz="0" w:space="0" w:color="auto"/>
                                            <w:right w:val="none" w:sz="0" w:space="0" w:color="auto"/>
                                          </w:divBdr>
                                          <w:divsChild>
                                            <w:div w:id="1063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1623157">
      <w:bodyDiv w:val="1"/>
      <w:marLeft w:val="0"/>
      <w:marRight w:val="0"/>
      <w:marTop w:val="0"/>
      <w:marBottom w:val="0"/>
      <w:divBdr>
        <w:top w:val="none" w:sz="0" w:space="0" w:color="auto"/>
        <w:left w:val="none" w:sz="0" w:space="0" w:color="auto"/>
        <w:bottom w:val="none" w:sz="0" w:space="0" w:color="auto"/>
        <w:right w:val="none" w:sz="0" w:space="0" w:color="auto"/>
      </w:divBdr>
    </w:div>
    <w:div w:id="838538459">
      <w:bodyDiv w:val="1"/>
      <w:marLeft w:val="0"/>
      <w:marRight w:val="0"/>
      <w:marTop w:val="0"/>
      <w:marBottom w:val="0"/>
      <w:divBdr>
        <w:top w:val="none" w:sz="0" w:space="0" w:color="auto"/>
        <w:left w:val="none" w:sz="0" w:space="0" w:color="auto"/>
        <w:bottom w:val="none" w:sz="0" w:space="0" w:color="auto"/>
        <w:right w:val="none" w:sz="0" w:space="0" w:color="auto"/>
      </w:divBdr>
    </w:div>
    <w:div w:id="863251056">
      <w:bodyDiv w:val="1"/>
      <w:marLeft w:val="0"/>
      <w:marRight w:val="0"/>
      <w:marTop w:val="0"/>
      <w:marBottom w:val="0"/>
      <w:divBdr>
        <w:top w:val="none" w:sz="0" w:space="0" w:color="auto"/>
        <w:left w:val="none" w:sz="0" w:space="0" w:color="auto"/>
        <w:bottom w:val="none" w:sz="0" w:space="0" w:color="auto"/>
        <w:right w:val="none" w:sz="0" w:space="0" w:color="auto"/>
      </w:divBdr>
    </w:div>
    <w:div w:id="937325350">
      <w:bodyDiv w:val="1"/>
      <w:marLeft w:val="0"/>
      <w:marRight w:val="0"/>
      <w:marTop w:val="0"/>
      <w:marBottom w:val="0"/>
      <w:divBdr>
        <w:top w:val="none" w:sz="0" w:space="0" w:color="auto"/>
        <w:left w:val="none" w:sz="0" w:space="0" w:color="auto"/>
        <w:bottom w:val="none" w:sz="0" w:space="0" w:color="auto"/>
        <w:right w:val="none" w:sz="0" w:space="0" w:color="auto"/>
      </w:divBdr>
    </w:div>
    <w:div w:id="1046224800">
      <w:bodyDiv w:val="1"/>
      <w:marLeft w:val="0"/>
      <w:marRight w:val="0"/>
      <w:marTop w:val="0"/>
      <w:marBottom w:val="0"/>
      <w:divBdr>
        <w:top w:val="none" w:sz="0" w:space="0" w:color="auto"/>
        <w:left w:val="none" w:sz="0" w:space="0" w:color="auto"/>
        <w:bottom w:val="none" w:sz="0" w:space="0" w:color="auto"/>
        <w:right w:val="none" w:sz="0" w:space="0" w:color="auto"/>
      </w:divBdr>
    </w:div>
    <w:div w:id="1062364032">
      <w:bodyDiv w:val="1"/>
      <w:marLeft w:val="0"/>
      <w:marRight w:val="0"/>
      <w:marTop w:val="0"/>
      <w:marBottom w:val="0"/>
      <w:divBdr>
        <w:top w:val="none" w:sz="0" w:space="0" w:color="auto"/>
        <w:left w:val="none" w:sz="0" w:space="0" w:color="auto"/>
        <w:bottom w:val="none" w:sz="0" w:space="0" w:color="auto"/>
        <w:right w:val="none" w:sz="0" w:space="0" w:color="auto"/>
      </w:divBdr>
    </w:div>
    <w:div w:id="1148549433">
      <w:bodyDiv w:val="1"/>
      <w:marLeft w:val="0"/>
      <w:marRight w:val="0"/>
      <w:marTop w:val="0"/>
      <w:marBottom w:val="0"/>
      <w:divBdr>
        <w:top w:val="none" w:sz="0" w:space="0" w:color="auto"/>
        <w:left w:val="none" w:sz="0" w:space="0" w:color="auto"/>
        <w:bottom w:val="none" w:sz="0" w:space="0" w:color="auto"/>
        <w:right w:val="none" w:sz="0" w:space="0" w:color="auto"/>
      </w:divBdr>
    </w:div>
    <w:div w:id="1164199413">
      <w:bodyDiv w:val="1"/>
      <w:marLeft w:val="0"/>
      <w:marRight w:val="0"/>
      <w:marTop w:val="0"/>
      <w:marBottom w:val="0"/>
      <w:divBdr>
        <w:top w:val="none" w:sz="0" w:space="0" w:color="auto"/>
        <w:left w:val="none" w:sz="0" w:space="0" w:color="auto"/>
        <w:bottom w:val="none" w:sz="0" w:space="0" w:color="auto"/>
        <w:right w:val="none" w:sz="0" w:space="0" w:color="auto"/>
      </w:divBdr>
    </w:div>
    <w:div w:id="1209878171">
      <w:bodyDiv w:val="1"/>
      <w:marLeft w:val="0"/>
      <w:marRight w:val="0"/>
      <w:marTop w:val="0"/>
      <w:marBottom w:val="0"/>
      <w:divBdr>
        <w:top w:val="none" w:sz="0" w:space="0" w:color="auto"/>
        <w:left w:val="none" w:sz="0" w:space="0" w:color="auto"/>
        <w:bottom w:val="none" w:sz="0" w:space="0" w:color="auto"/>
        <w:right w:val="none" w:sz="0" w:space="0" w:color="auto"/>
      </w:divBdr>
    </w:div>
    <w:div w:id="1210918827">
      <w:bodyDiv w:val="1"/>
      <w:marLeft w:val="0"/>
      <w:marRight w:val="0"/>
      <w:marTop w:val="0"/>
      <w:marBottom w:val="0"/>
      <w:divBdr>
        <w:top w:val="none" w:sz="0" w:space="0" w:color="auto"/>
        <w:left w:val="none" w:sz="0" w:space="0" w:color="auto"/>
        <w:bottom w:val="none" w:sz="0" w:space="0" w:color="auto"/>
        <w:right w:val="none" w:sz="0" w:space="0" w:color="auto"/>
      </w:divBdr>
    </w:div>
    <w:div w:id="1248688171">
      <w:bodyDiv w:val="1"/>
      <w:marLeft w:val="0"/>
      <w:marRight w:val="0"/>
      <w:marTop w:val="0"/>
      <w:marBottom w:val="0"/>
      <w:divBdr>
        <w:top w:val="none" w:sz="0" w:space="0" w:color="auto"/>
        <w:left w:val="none" w:sz="0" w:space="0" w:color="auto"/>
        <w:bottom w:val="none" w:sz="0" w:space="0" w:color="auto"/>
        <w:right w:val="none" w:sz="0" w:space="0" w:color="auto"/>
      </w:divBdr>
    </w:div>
    <w:div w:id="1289047541">
      <w:bodyDiv w:val="1"/>
      <w:marLeft w:val="0"/>
      <w:marRight w:val="0"/>
      <w:marTop w:val="0"/>
      <w:marBottom w:val="0"/>
      <w:divBdr>
        <w:top w:val="none" w:sz="0" w:space="0" w:color="auto"/>
        <w:left w:val="none" w:sz="0" w:space="0" w:color="auto"/>
        <w:bottom w:val="none" w:sz="0" w:space="0" w:color="auto"/>
        <w:right w:val="none" w:sz="0" w:space="0" w:color="auto"/>
      </w:divBdr>
    </w:div>
    <w:div w:id="1304850128">
      <w:bodyDiv w:val="1"/>
      <w:marLeft w:val="0"/>
      <w:marRight w:val="0"/>
      <w:marTop w:val="0"/>
      <w:marBottom w:val="0"/>
      <w:divBdr>
        <w:top w:val="none" w:sz="0" w:space="0" w:color="auto"/>
        <w:left w:val="none" w:sz="0" w:space="0" w:color="auto"/>
        <w:bottom w:val="none" w:sz="0" w:space="0" w:color="auto"/>
        <w:right w:val="none" w:sz="0" w:space="0" w:color="auto"/>
      </w:divBdr>
    </w:div>
    <w:div w:id="1425110193">
      <w:bodyDiv w:val="1"/>
      <w:marLeft w:val="0"/>
      <w:marRight w:val="0"/>
      <w:marTop w:val="0"/>
      <w:marBottom w:val="0"/>
      <w:divBdr>
        <w:top w:val="none" w:sz="0" w:space="0" w:color="auto"/>
        <w:left w:val="none" w:sz="0" w:space="0" w:color="auto"/>
        <w:bottom w:val="none" w:sz="0" w:space="0" w:color="auto"/>
        <w:right w:val="none" w:sz="0" w:space="0" w:color="auto"/>
      </w:divBdr>
    </w:div>
    <w:div w:id="1479304832">
      <w:bodyDiv w:val="1"/>
      <w:marLeft w:val="0"/>
      <w:marRight w:val="0"/>
      <w:marTop w:val="0"/>
      <w:marBottom w:val="0"/>
      <w:divBdr>
        <w:top w:val="none" w:sz="0" w:space="0" w:color="auto"/>
        <w:left w:val="none" w:sz="0" w:space="0" w:color="auto"/>
        <w:bottom w:val="none" w:sz="0" w:space="0" w:color="auto"/>
        <w:right w:val="none" w:sz="0" w:space="0" w:color="auto"/>
      </w:divBdr>
    </w:div>
    <w:div w:id="1500000687">
      <w:bodyDiv w:val="1"/>
      <w:marLeft w:val="0"/>
      <w:marRight w:val="0"/>
      <w:marTop w:val="0"/>
      <w:marBottom w:val="0"/>
      <w:divBdr>
        <w:top w:val="none" w:sz="0" w:space="0" w:color="auto"/>
        <w:left w:val="none" w:sz="0" w:space="0" w:color="auto"/>
        <w:bottom w:val="none" w:sz="0" w:space="0" w:color="auto"/>
        <w:right w:val="none" w:sz="0" w:space="0" w:color="auto"/>
      </w:divBdr>
    </w:div>
    <w:div w:id="1518810197">
      <w:bodyDiv w:val="1"/>
      <w:marLeft w:val="0"/>
      <w:marRight w:val="0"/>
      <w:marTop w:val="0"/>
      <w:marBottom w:val="0"/>
      <w:divBdr>
        <w:top w:val="none" w:sz="0" w:space="0" w:color="auto"/>
        <w:left w:val="none" w:sz="0" w:space="0" w:color="auto"/>
        <w:bottom w:val="none" w:sz="0" w:space="0" w:color="auto"/>
        <w:right w:val="none" w:sz="0" w:space="0" w:color="auto"/>
      </w:divBdr>
    </w:div>
    <w:div w:id="1554150001">
      <w:bodyDiv w:val="1"/>
      <w:marLeft w:val="0"/>
      <w:marRight w:val="0"/>
      <w:marTop w:val="0"/>
      <w:marBottom w:val="0"/>
      <w:divBdr>
        <w:top w:val="none" w:sz="0" w:space="0" w:color="auto"/>
        <w:left w:val="none" w:sz="0" w:space="0" w:color="auto"/>
        <w:bottom w:val="none" w:sz="0" w:space="0" w:color="auto"/>
        <w:right w:val="none" w:sz="0" w:space="0" w:color="auto"/>
      </w:divBdr>
    </w:div>
    <w:div w:id="1763912344">
      <w:bodyDiv w:val="1"/>
      <w:marLeft w:val="0"/>
      <w:marRight w:val="0"/>
      <w:marTop w:val="0"/>
      <w:marBottom w:val="0"/>
      <w:divBdr>
        <w:top w:val="none" w:sz="0" w:space="0" w:color="auto"/>
        <w:left w:val="none" w:sz="0" w:space="0" w:color="auto"/>
        <w:bottom w:val="none" w:sz="0" w:space="0" w:color="auto"/>
        <w:right w:val="none" w:sz="0" w:space="0" w:color="auto"/>
      </w:divBdr>
    </w:div>
    <w:div w:id="1824160425">
      <w:bodyDiv w:val="1"/>
      <w:marLeft w:val="0"/>
      <w:marRight w:val="0"/>
      <w:marTop w:val="0"/>
      <w:marBottom w:val="0"/>
      <w:divBdr>
        <w:top w:val="none" w:sz="0" w:space="0" w:color="auto"/>
        <w:left w:val="none" w:sz="0" w:space="0" w:color="auto"/>
        <w:bottom w:val="none" w:sz="0" w:space="0" w:color="auto"/>
        <w:right w:val="none" w:sz="0" w:space="0" w:color="auto"/>
      </w:divBdr>
    </w:div>
    <w:div w:id="1830318398">
      <w:bodyDiv w:val="1"/>
      <w:marLeft w:val="0"/>
      <w:marRight w:val="0"/>
      <w:marTop w:val="0"/>
      <w:marBottom w:val="0"/>
      <w:divBdr>
        <w:top w:val="none" w:sz="0" w:space="0" w:color="auto"/>
        <w:left w:val="none" w:sz="0" w:space="0" w:color="auto"/>
        <w:bottom w:val="none" w:sz="0" w:space="0" w:color="auto"/>
        <w:right w:val="none" w:sz="0" w:space="0" w:color="auto"/>
      </w:divBdr>
    </w:div>
    <w:div w:id="2004157240">
      <w:bodyDiv w:val="1"/>
      <w:marLeft w:val="0"/>
      <w:marRight w:val="0"/>
      <w:marTop w:val="0"/>
      <w:marBottom w:val="0"/>
      <w:divBdr>
        <w:top w:val="none" w:sz="0" w:space="0" w:color="auto"/>
        <w:left w:val="none" w:sz="0" w:space="0" w:color="auto"/>
        <w:bottom w:val="none" w:sz="0" w:space="0" w:color="auto"/>
        <w:right w:val="none" w:sz="0" w:space="0" w:color="auto"/>
      </w:divBdr>
    </w:div>
    <w:div w:id="2054494942">
      <w:bodyDiv w:val="1"/>
      <w:marLeft w:val="0"/>
      <w:marRight w:val="0"/>
      <w:marTop w:val="0"/>
      <w:marBottom w:val="0"/>
      <w:divBdr>
        <w:top w:val="none" w:sz="0" w:space="0" w:color="auto"/>
        <w:left w:val="none" w:sz="0" w:space="0" w:color="auto"/>
        <w:bottom w:val="none" w:sz="0" w:space="0" w:color="auto"/>
        <w:right w:val="none" w:sz="0" w:space="0" w:color="auto"/>
      </w:divBdr>
    </w:div>
    <w:div w:id="2084718980">
      <w:bodyDiv w:val="1"/>
      <w:marLeft w:val="0"/>
      <w:marRight w:val="0"/>
      <w:marTop w:val="0"/>
      <w:marBottom w:val="0"/>
      <w:divBdr>
        <w:top w:val="none" w:sz="0" w:space="0" w:color="auto"/>
        <w:left w:val="none" w:sz="0" w:space="0" w:color="auto"/>
        <w:bottom w:val="none" w:sz="0" w:space="0" w:color="auto"/>
        <w:right w:val="none" w:sz="0" w:space="0" w:color="auto"/>
      </w:divBdr>
    </w:div>
    <w:div w:id="2091266937">
      <w:bodyDiv w:val="1"/>
      <w:marLeft w:val="0"/>
      <w:marRight w:val="0"/>
      <w:marTop w:val="0"/>
      <w:marBottom w:val="0"/>
      <w:divBdr>
        <w:top w:val="none" w:sz="0" w:space="0" w:color="auto"/>
        <w:left w:val="none" w:sz="0" w:space="0" w:color="auto"/>
        <w:bottom w:val="none" w:sz="0" w:space="0" w:color="auto"/>
        <w:right w:val="none" w:sz="0" w:space="0" w:color="auto"/>
      </w:divBdr>
      <w:divsChild>
        <w:div w:id="1142037259">
          <w:marLeft w:val="0"/>
          <w:marRight w:val="0"/>
          <w:marTop w:val="0"/>
          <w:marBottom w:val="0"/>
          <w:divBdr>
            <w:top w:val="none" w:sz="0" w:space="0" w:color="auto"/>
            <w:left w:val="none" w:sz="0" w:space="0" w:color="auto"/>
            <w:bottom w:val="none" w:sz="0" w:space="0" w:color="auto"/>
            <w:right w:val="none" w:sz="0" w:space="0" w:color="auto"/>
          </w:divBdr>
          <w:divsChild>
            <w:div w:id="867331975">
              <w:marLeft w:val="168"/>
              <w:marRight w:val="0"/>
              <w:marTop w:val="0"/>
              <w:marBottom w:val="0"/>
              <w:divBdr>
                <w:top w:val="none" w:sz="0" w:space="0" w:color="auto"/>
                <w:left w:val="none" w:sz="0" w:space="0" w:color="auto"/>
                <w:bottom w:val="none" w:sz="0" w:space="0" w:color="auto"/>
                <w:right w:val="none" w:sz="0" w:space="0" w:color="auto"/>
              </w:divBdr>
              <w:divsChild>
                <w:div w:id="2134981744">
                  <w:marLeft w:val="0"/>
                  <w:marRight w:val="72"/>
                  <w:marTop w:val="0"/>
                  <w:marBottom w:val="1200"/>
                  <w:divBdr>
                    <w:top w:val="none" w:sz="0" w:space="0" w:color="auto"/>
                    <w:left w:val="none" w:sz="0" w:space="0" w:color="auto"/>
                    <w:bottom w:val="none" w:sz="0" w:space="0" w:color="auto"/>
                    <w:right w:val="none" w:sz="0" w:space="0" w:color="auto"/>
                  </w:divBdr>
                  <w:divsChild>
                    <w:div w:id="1123766341">
                      <w:marLeft w:val="120"/>
                      <w:marRight w:val="0"/>
                      <w:marTop w:val="0"/>
                      <w:marBottom w:val="0"/>
                      <w:divBdr>
                        <w:top w:val="none" w:sz="0" w:space="0" w:color="auto"/>
                        <w:left w:val="none" w:sz="0" w:space="0" w:color="auto"/>
                        <w:bottom w:val="none" w:sz="0" w:space="0" w:color="auto"/>
                        <w:right w:val="none" w:sz="0" w:space="0" w:color="auto"/>
                      </w:divBdr>
                      <w:divsChild>
                        <w:div w:id="94712921">
                          <w:marLeft w:val="0"/>
                          <w:marRight w:val="0"/>
                          <w:marTop w:val="0"/>
                          <w:marBottom w:val="0"/>
                          <w:divBdr>
                            <w:top w:val="none" w:sz="0" w:space="0" w:color="auto"/>
                            <w:left w:val="none" w:sz="0" w:space="0" w:color="auto"/>
                            <w:bottom w:val="none" w:sz="0" w:space="0" w:color="auto"/>
                            <w:right w:val="none" w:sz="0" w:space="0" w:color="auto"/>
                          </w:divBdr>
                          <w:divsChild>
                            <w:div w:id="1403913123">
                              <w:marLeft w:val="0"/>
                              <w:marRight w:val="0"/>
                              <w:marTop w:val="0"/>
                              <w:marBottom w:val="288"/>
                              <w:divBdr>
                                <w:top w:val="none" w:sz="0" w:space="0" w:color="auto"/>
                                <w:left w:val="none" w:sz="0" w:space="0" w:color="auto"/>
                                <w:bottom w:val="none" w:sz="0" w:space="0" w:color="auto"/>
                                <w:right w:val="none" w:sz="0" w:space="0" w:color="auto"/>
                              </w:divBdr>
                              <w:divsChild>
                                <w:div w:id="1903561471">
                                  <w:marLeft w:val="0"/>
                                  <w:marRight w:val="0"/>
                                  <w:marTop w:val="0"/>
                                  <w:marBottom w:val="0"/>
                                  <w:divBdr>
                                    <w:top w:val="single" w:sz="12" w:space="0" w:color="DEDEDE"/>
                                    <w:left w:val="single" w:sz="12" w:space="11" w:color="DEDEDE"/>
                                    <w:bottom w:val="single" w:sz="12" w:space="11" w:color="DEDEDE"/>
                                    <w:right w:val="single" w:sz="12" w:space="11" w:color="DEDEDE"/>
                                  </w:divBdr>
                                  <w:divsChild>
                                    <w:div w:id="1861510664">
                                      <w:marLeft w:val="0"/>
                                      <w:marRight w:val="0"/>
                                      <w:marTop w:val="0"/>
                                      <w:marBottom w:val="0"/>
                                      <w:divBdr>
                                        <w:top w:val="none" w:sz="0" w:space="0" w:color="auto"/>
                                        <w:left w:val="none" w:sz="0" w:space="0" w:color="auto"/>
                                        <w:bottom w:val="none" w:sz="0" w:space="0" w:color="auto"/>
                                        <w:right w:val="none" w:sz="0" w:space="0" w:color="auto"/>
                                      </w:divBdr>
                                      <w:divsChild>
                                        <w:div w:id="286863069">
                                          <w:marLeft w:val="0"/>
                                          <w:marRight w:val="0"/>
                                          <w:marTop w:val="0"/>
                                          <w:marBottom w:val="0"/>
                                          <w:divBdr>
                                            <w:top w:val="none" w:sz="0" w:space="0" w:color="auto"/>
                                            <w:left w:val="none" w:sz="0" w:space="0" w:color="auto"/>
                                            <w:bottom w:val="none" w:sz="0" w:space="0" w:color="auto"/>
                                            <w:right w:val="none" w:sz="0" w:space="0" w:color="auto"/>
                                          </w:divBdr>
                                          <w:divsChild>
                                            <w:div w:id="2624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3431213">
      <w:bodyDiv w:val="1"/>
      <w:marLeft w:val="0"/>
      <w:marRight w:val="0"/>
      <w:marTop w:val="0"/>
      <w:marBottom w:val="0"/>
      <w:divBdr>
        <w:top w:val="none" w:sz="0" w:space="0" w:color="auto"/>
        <w:left w:val="none" w:sz="0" w:space="0" w:color="auto"/>
        <w:bottom w:val="none" w:sz="0" w:space="0" w:color="auto"/>
        <w:right w:val="none" w:sz="0" w:space="0" w:color="auto"/>
      </w:divBdr>
    </w:div>
    <w:div w:id="210437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footer" Target="footer2.xml"/><Relationship Id="rId26" Type="http://schemas.microsoft.com/office/2016/09/relationships/commentsIds" Target="commentsIds.xml"/><Relationship Id="rId39" Type="http://schemas.openxmlformats.org/officeDocument/2006/relationships/image" Target="media/image17.png"/><Relationship Id="rId21" Type="http://schemas.openxmlformats.org/officeDocument/2006/relationships/header" Target="header3.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6.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7.png"/><Relationship Id="rId11" Type="http://schemas.openxmlformats.org/officeDocument/2006/relationships/settings" Target="settings.xml"/><Relationship Id="rId24" Type="http://schemas.openxmlformats.org/officeDocument/2006/relationships/comments" Target="comments.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4.emf"/><Relationship Id="rId14" Type="http://schemas.openxmlformats.org/officeDocument/2006/relationships/endnotes" Target="endnotes.xml"/><Relationship Id="rId22" Type="http://schemas.openxmlformats.org/officeDocument/2006/relationships/footer" Target="footer3.xml"/><Relationship Id="rId27" Type="http://schemas.microsoft.com/office/2018/08/relationships/commentsExtensible" Target="commentsExtensible.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4.xml"/><Relationship Id="rId8" Type="http://schemas.openxmlformats.org/officeDocument/2006/relationships/customXml" Target="../customXml/item8.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footer" Target="footer1.xml"/><Relationship Id="rId25" Type="http://schemas.microsoft.com/office/2011/relationships/commentsExtended" Target="commentsExtended.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microsoft.com/office/2011/relationships/people" Target="people.xml"/><Relationship Id="rId20" Type="http://schemas.openxmlformats.org/officeDocument/2006/relationships/header" Target="header2.xml"/><Relationship Id="rId41" Type="http://schemas.openxmlformats.org/officeDocument/2006/relationships/image" Target="media/image19.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1.png"/><Relationship Id="rId23" Type="http://schemas.openxmlformats.org/officeDocument/2006/relationships/header" Target="header4.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eader" Target="header7.xml"/><Relationship Id="rId10" Type="http://schemas.openxmlformats.org/officeDocument/2006/relationships/styles" Target="styl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garcu2\AppData\Roaming\Microsoft\Plantillas\CESTIC_PL_Estilos.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4F2CA52869B4E4D8C94018954A51473"/>
        <w:category>
          <w:name w:val="General"/>
          <w:gallery w:val="placeholder"/>
        </w:category>
        <w:types>
          <w:type w:val="bbPlcHdr"/>
        </w:types>
        <w:behaviors>
          <w:behavior w:val="content"/>
        </w:behaviors>
        <w:guid w:val="{55BA5BD3-B592-46E0-9E80-85C34D8F0240}"/>
      </w:docPartPr>
      <w:docPartBody>
        <w:p w:rsidR="007231CA" w:rsidRDefault="007231CA">
          <w:pPr>
            <w:pStyle w:val="94F2CA52869B4E4D8C94018954A51473"/>
          </w:pPr>
          <w:r w:rsidRPr="007B45DF">
            <w:rPr>
              <w:rStyle w:val="Textodelmarcadordeposicin"/>
            </w:rPr>
            <w:t>[CESTIC - Tipo documental]</w:t>
          </w:r>
        </w:p>
      </w:docPartBody>
    </w:docPart>
    <w:docPart>
      <w:docPartPr>
        <w:name w:val="669A299042554FCDAB6800E0FAB0B949"/>
        <w:category>
          <w:name w:val="General"/>
          <w:gallery w:val="placeholder"/>
        </w:category>
        <w:types>
          <w:type w:val="bbPlcHdr"/>
        </w:types>
        <w:behaviors>
          <w:behavior w:val="content"/>
        </w:behaviors>
        <w:guid w:val="{9B1437C3-68BE-4B50-B2D9-A9E79816A498}"/>
      </w:docPartPr>
      <w:docPartBody>
        <w:p w:rsidR="007231CA" w:rsidRDefault="007231CA">
          <w:pPr>
            <w:pStyle w:val="669A299042554FCDAB6800E0FAB0B949"/>
          </w:pPr>
          <w:r w:rsidRPr="002B15CF">
            <w:rPr>
              <w:rStyle w:val="Textodelmarcadordeposicin"/>
            </w:rPr>
            <w:t>[Asunto]</w:t>
          </w:r>
        </w:p>
      </w:docPartBody>
    </w:docPart>
    <w:docPart>
      <w:docPartPr>
        <w:name w:val="8A4981B391594CF5AC668B11152F66F6"/>
        <w:category>
          <w:name w:val="General"/>
          <w:gallery w:val="placeholder"/>
        </w:category>
        <w:types>
          <w:type w:val="bbPlcHdr"/>
        </w:types>
        <w:behaviors>
          <w:behavior w:val="content"/>
        </w:behaviors>
        <w:guid w:val="{AF71754B-2550-46AA-BE97-F2213B7A91E3}"/>
      </w:docPartPr>
      <w:docPartBody>
        <w:p w:rsidR="007231CA" w:rsidRDefault="007231CA">
          <w:pPr>
            <w:pStyle w:val="8A4981B391594CF5AC668B11152F66F6"/>
          </w:pPr>
          <w:r w:rsidRPr="007B6655">
            <w:rPr>
              <w:rStyle w:val="Textodelmarcadordeposicin"/>
            </w:rPr>
            <w:t>[CESTIC - Categoría]</w:t>
          </w:r>
        </w:p>
      </w:docPartBody>
    </w:docPart>
    <w:docPart>
      <w:docPartPr>
        <w:name w:val="A615E28ECA804DEFA828CE7B6B48AB82"/>
        <w:category>
          <w:name w:val="General"/>
          <w:gallery w:val="placeholder"/>
        </w:category>
        <w:types>
          <w:type w:val="bbPlcHdr"/>
        </w:types>
        <w:behaviors>
          <w:behavior w:val="content"/>
        </w:behaviors>
        <w:guid w:val="{C6951D48-0749-454F-A8C8-41392FD4EF97}"/>
      </w:docPartPr>
      <w:docPartBody>
        <w:p w:rsidR="007231CA" w:rsidRDefault="007231CA">
          <w:pPr>
            <w:pStyle w:val="A615E28ECA804DEFA828CE7B6B48AB82"/>
          </w:pPr>
          <w:r w:rsidRPr="007B6655">
            <w:rPr>
              <w:rStyle w:val="Textodelmarcadordeposicin"/>
            </w:rPr>
            <w:t>[Título]</w:t>
          </w:r>
        </w:p>
      </w:docPartBody>
    </w:docPart>
    <w:docPart>
      <w:docPartPr>
        <w:name w:val="754AD8FD7BBE44D3BE55337139C997C3"/>
        <w:category>
          <w:name w:val="General"/>
          <w:gallery w:val="placeholder"/>
        </w:category>
        <w:types>
          <w:type w:val="bbPlcHdr"/>
        </w:types>
        <w:behaviors>
          <w:behavior w:val="content"/>
        </w:behaviors>
        <w:guid w:val="{8D33271A-6579-4FDF-A2AC-EA5D0BE40870}"/>
      </w:docPartPr>
      <w:docPartBody>
        <w:p w:rsidR="007231CA" w:rsidRDefault="007231CA">
          <w:pPr>
            <w:pStyle w:val="754AD8FD7BBE44D3BE55337139C997C3"/>
          </w:pPr>
          <w:r w:rsidRPr="007B6655">
            <w:rPr>
              <w:rStyle w:val="Textodelmarcadordeposicin"/>
            </w:rPr>
            <w:t>[CESTIC - Nombre]</w:t>
          </w:r>
        </w:p>
      </w:docPartBody>
    </w:docPart>
    <w:docPart>
      <w:docPartPr>
        <w:name w:val="BD62793B0B3746D18A1CFCDBD48FA942"/>
        <w:category>
          <w:name w:val="General"/>
          <w:gallery w:val="placeholder"/>
        </w:category>
        <w:types>
          <w:type w:val="bbPlcHdr"/>
        </w:types>
        <w:behaviors>
          <w:behavior w:val="content"/>
        </w:behaviors>
        <w:guid w:val="{843C23C9-9D72-4744-BBCC-0A1D373C1059}"/>
      </w:docPartPr>
      <w:docPartBody>
        <w:p w:rsidR="007231CA" w:rsidRDefault="007231CA">
          <w:pPr>
            <w:pStyle w:val="BD62793B0B3746D18A1CFCDBD48FA942"/>
          </w:pPr>
          <w:r w:rsidRPr="00116DF5">
            <w:rPr>
              <w:rStyle w:val="Textodelmarcadordeposicin"/>
            </w:rPr>
            <w:t>[Fecha de publicación]</w:t>
          </w:r>
        </w:p>
      </w:docPartBody>
    </w:docPart>
    <w:docPart>
      <w:docPartPr>
        <w:name w:val="41A15A4523004DA4B24DDCA0AE6F1653"/>
        <w:category>
          <w:name w:val="General"/>
          <w:gallery w:val="placeholder"/>
        </w:category>
        <w:types>
          <w:type w:val="bbPlcHdr"/>
        </w:types>
        <w:behaviors>
          <w:behavior w:val="content"/>
        </w:behaviors>
        <w:guid w:val="{B808D54D-1449-4079-A8CA-1622F26A6B71}"/>
      </w:docPartPr>
      <w:docPartBody>
        <w:p w:rsidR="007231CA" w:rsidRDefault="007231CA">
          <w:pPr>
            <w:pStyle w:val="41A15A4523004DA4B24DDCA0AE6F1653"/>
          </w:pPr>
          <w:r w:rsidRPr="00E75B52">
            <w:rPr>
              <w:rStyle w:val="Textodelmarcadordeposicin"/>
            </w:rPr>
            <w:t>[FechaFin]</w:t>
          </w:r>
        </w:p>
      </w:docPartBody>
    </w:docPart>
    <w:docPart>
      <w:docPartPr>
        <w:name w:val="4749BF50E5AB481DBC0762A52AE0CA44"/>
        <w:category>
          <w:name w:val="General"/>
          <w:gallery w:val="placeholder"/>
        </w:category>
        <w:types>
          <w:type w:val="bbPlcHdr"/>
        </w:types>
        <w:behaviors>
          <w:behavior w:val="content"/>
        </w:behaviors>
        <w:guid w:val="{EC8095A6-CAD1-4955-BBD9-1B97354790EC}"/>
      </w:docPartPr>
      <w:docPartBody>
        <w:p w:rsidR="007231CA" w:rsidRDefault="007231CA">
          <w:pPr>
            <w:pStyle w:val="4749BF50E5AB481DBC0762A52AE0CA44"/>
          </w:pPr>
          <w:r w:rsidRPr="007B6655">
            <w:rPr>
              <w:rStyle w:val="Textodelmarcadordeposicin"/>
            </w:rPr>
            <w:t>[CESTIC - Calificación]</w:t>
          </w:r>
        </w:p>
      </w:docPartBody>
    </w:docPart>
    <w:docPart>
      <w:docPartPr>
        <w:name w:val="64D06296857940AA8505A675407649D9"/>
        <w:category>
          <w:name w:val="General"/>
          <w:gallery w:val="placeholder"/>
        </w:category>
        <w:types>
          <w:type w:val="bbPlcHdr"/>
        </w:types>
        <w:behaviors>
          <w:behavior w:val="content"/>
        </w:behaviors>
        <w:guid w:val="{7A64B72E-1405-4C43-AC71-C289C25BC451}"/>
      </w:docPartPr>
      <w:docPartBody>
        <w:p w:rsidR="007231CA" w:rsidRDefault="007231CA">
          <w:pPr>
            <w:pStyle w:val="64D06296857940AA8505A675407649D9"/>
          </w:pPr>
          <w:r w:rsidRPr="007B6655">
            <w:rPr>
              <w:rStyle w:val="Textodelmarcadordeposicin"/>
            </w:rPr>
            <w:t>[CESTIC - Características técnicas]</w:t>
          </w:r>
        </w:p>
      </w:docPartBody>
    </w:docPart>
    <w:docPart>
      <w:docPartPr>
        <w:name w:val="1787FFD2F50640779EE82FE9978738B2"/>
        <w:category>
          <w:name w:val="General"/>
          <w:gallery w:val="placeholder"/>
        </w:category>
        <w:types>
          <w:type w:val="bbPlcHdr"/>
        </w:types>
        <w:behaviors>
          <w:behavior w:val="content"/>
        </w:behaviors>
        <w:guid w:val="{7281FAB7-01F8-4704-A0AE-622895112CA1}"/>
      </w:docPartPr>
      <w:docPartBody>
        <w:p w:rsidR="007231CA" w:rsidRDefault="007231CA">
          <w:pPr>
            <w:pStyle w:val="1787FFD2F50640779EE82FE9978738B2"/>
          </w:pPr>
          <w:r w:rsidRPr="007B6655">
            <w:rPr>
              <w:rStyle w:val="Textodelmarcadordeposicin"/>
            </w:rPr>
            <w:t>[CESTIC - Tipo de Firma]</w:t>
          </w:r>
        </w:p>
      </w:docPartBody>
    </w:docPart>
    <w:docPart>
      <w:docPartPr>
        <w:name w:val="1F2E4E2C62224C18B89C8609EAA168ED"/>
        <w:category>
          <w:name w:val="General"/>
          <w:gallery w:val="placeholder"/>
        </w:category>
        <w:types>
          <w:type w:val="bbPlcHdr"/>
        </w:types>
        <w:behaviors>
          <w:behavior w:val="content"/>
        </w:behaviors>
        <w:guid w:val="{B1CEEB13-5893-486A-AEE5-21B31C60E21D}"/>
      </w:docPartPr>
      <w:docPartBody>
        <w:p w:rsidR="007231CA" w:rsidRDefault="007231CA">
          <w:pPr>
            <w:pStyle w:val="1F2E4E2C62224C18B89C8609EAA168ED"/>
          </w:pPr>
          <w:r w:rsidRPr="007B6655">
            <w:rPr>
              <w:rStyle w:val="Textodelmarcadordeposicin"/>
            </w:rPr>
            <w:t>[CESTIC - Tipo documental]</w:t>
          </w:r>
        </w:p>
      </w:docPartBody>
    </w:docPart>
    <w:docPart>
      <w:docPartPr>
        <w:name w:val="1A92F458FE614FACBC73BD3B4E6E1968"/>
        <w:category>
          <w:name w:val="General"/>
          <w:gallery w:val="placeholder"/>
        </w:category>
        <w:types>
          <w:type w:val="bbPlcHdr"/>
        </w:types>
        <w:behaviors>
          <w:behavior w:val="content"/>
        </w:behaviors>
        <w:guid w:val="{B74B247A-58D3-41AC-90EF-849D86983BAC}"/>
      </w:docPartPr>
      <w:docPartBody>
        <w:p w:rsidR="007231CA" w:rsidRDefault="007231CA">
          <w:pPr>
            <w:pStyle w:val="1A92F458FE614FACBC73BD3B4E6E1968"/>
          </w:pPr>
          <w:r w:rsidRPr="007B6655">
            <w:rPr>
              <w:rStyle w:val="Textodelmarcadordeposicin"/>
            </w:rPr>
            <w:t>[CESTIC - Estado de elaboración]</w:t>
          </w:r>
        </w:p>
      </w:docPartBody>
    </w:docPart>
    <w:docPart>
      <w:docPartPr>
        <w:name w:val="2152846B51044F258FD88B90C27429D8"/>
        <w:category>
          <w:name w:val="General"/>
          <w:gallery w:val="placeholder"/>
        </w:category>
        <w:types>
          <w:type w:val="bbPlcHdr"/>
        </w:types>
        <w:behaviors>
          <w:behavior w:val="content"/>
        </w:behaviors>
        <w:guid w:val="{8A809A02-7541-4463-9447-EB13EBDE80CD}"/>
      </w:docPartPr>
      <w:docPartBody>
        <w:p w:rsidR="007231CA" w:rsidRDefault="007231CA">
          <w:pPr>
            <w:pStyle w:val="2152846B51044F258FD88B90C27429D8"/>
          </w:pPr>
          <w:r w:rsidRPr="007B6655">
            <w:rPr>
              <w:rStyle w:val="Textodelmarcadordeposicin"/>
            </w:rPr>
            <w:t>[CESTIC - Clasificación]</w:t>
          </w:r>
        </w:p>
      </w:docPartBody>
    </w:docPart>
    <w:docPart>
      <w:docPartPr>
        <w:name w:val="A781011450FD47AA8F30D5B03E6A835C"/>
        <w:category>
          <w:name w:val="General"/>
          <w:gallery w:val="placeholder"/>
        </w:category>
        <w:types>
          <w:type w:val="bbPlcHdr"/>
        </w:types>
        <w:behaviors>
          <w:behavior w:val="content"/>
        </w:behaviors>
        <w:guid w:val="{76E63AC1-429A-4E1E-BC01-CF4E5C33C8D7}"/>
      </w:docPartPr>
      <w:docPartBody>
        <w:p w:rsidR="007231CA" w:rsidRDefault="007231CA">
          <w:pPr>
            <w:pStyle w:val="A781011450FD47AA8F30D5B03E6A835C"/>
          </w:pPr>
          <w:r w:rsidRPr="00E75B52">
            <w:rPr>
              <w:rStyle w:val="Textodelmarcadordeposicin"/>
            </w:rPr>
            <w:t>[CESTIC - Versión NTI]</w:t>
          </w:r>
        </w:p>
      </w:docPartBody>
    </w:docPart>
    <w:docPart>
      <w:docPartPr>
        <w:name w:val="D4A5E1B9D9A141259913D910E7FCFF09"/>
        <w:category>
          <w:name w:val="General"/>
          <w:gallery w:val="placeholder"/>
        </w:category>
        <w:types>
          <w:type w:val="bbPlcHdr"/>
        </w:types>
        <w:behaviors>
          <w:behavior w:val="content"/>
        </w:behaviors>
        <w:guid w:val="{320E6FFA-2D7F-477C-BF29-F8B15AC03ED0}"/>
      </w:docPartPr>
      <w:docPartBody>
        <w:p w:rsidR="007231CA" w:rsidRDefault="007231CA">
          <w:pPr>
            <w:pStyle w:val="D4A5E1B9D9A141259913D910E7FCFF09"/>
          </w:pPr>
          <w:r w:rsidRPr="007B6655">
            <w:rPr>
              <w:rStyle w:val="Textodelmarcadordeposicin"/>
            </w:rPr>
            <w:t>[CESTIC - Órgano]</w:t>
          </w:r>
        </w:p>
      </w:docPartBody>
    </w:docPart>
    <w:docPart>
      <w:docPartPr>
        <w:name w:val="E7AD8D352F6A4FEA990DD679D3A5F9AE"/>
        <w:category>
          <w:name w:val="General"/>
          <w:gallery w:val="placeholder"/>
        </w:category>
        <w:types>
          <w:type w:val="bbPlcHdr"/>
        </w:types>
        <w:behaviors>
          <w:behavior w:val="content"/>
        </w:behaviors>
        <w:guid w:val="{EA38FEAC-424C-4BB0-8C2E-B562284117F0}"/>
      </w:docPartPr>
      <w:docPartBody>
        <w:p w:rsidR="007231CA" w:rsidRDefault="007231CA">
          <w:pPr>
            <w:pStyle w:val="E7AD8D352F6A4FEA990DD679D3A5F9AE"/>
          </w:pPr>
          <w:r w:rsidRPr="009D675D">
            <w:rPr>
              <w:rStyle w:val="Textodelmarcadordeposicin"/>
            </w:rPr>
            <w:t>[Origen_interno_1]</w:t>
          </w:r>
        </w:p>
      </w:docPartBody>
    </w:docPart>
    <w:docPart>
      <w:docPartPr>
        <w:name w:val="B4F0179D8C0F46A08395580E966F4404"/>
        <w:category>
          <w:name w:val="General"/>
          <w:gallery w:val="placeholder"/>
        </w:category>
        <w:types>
          <w:type w:val="bbPlcHdr"/>
        </w:types>
        <w:behaviors>
          <w:behavior w:val="content"/>
        </w:behaviors>
        <w:guid w:val="{7903B280-DE43-4662-9EC9-05E0451414F5}"/>
      </w:docPartPr>
      <w:docPartBody>
        <w:p w:rsidR="007231CA" w:rsidRDefault="007231CA">
          <w:pPr>
            <w:pStyle w:val="B4F0179D8C0F46A08395580E966F4404"/>
          </w:pPr>
          <w:r w:rsidRPr="007B6655">
            <w:rPr>
              <w:rStyle w:val="Textodelmarcadordeposicin"/>
            </w:rPr>
            <w:t>[CESTIC - Estado del documento]</w:t>
          </w:r>
        </w:p>
      </w:docPartBody>
    </w:docPart>
    <w:docPart>
      <w:docPartPr>
        <w:name w:val="DFCE20FC8CC348A9BC1C635AD4B9ACBB"/>
        <w:category>
          <w:name w:val="General"/>
          <w:gallery w:val="placeholder"/>
        </w:category>
        <w:types>
          <w:type w:val="bbPlcHdr"/>
        </w:types>
        <w:behaviors>
          <w:behavior w:val="content"/>
        </w:behaviors>
        <w:guid w:val="{F0B635EB-581D-404C-AC5B-5EABCCE16ADA}"/>
      </w:docPartPr>
      <w:docPartBody>
        <w:p w:rsidR="007231CA" w:rsidRDefault="007231CA">
          <w:pPr>
            <w:pStyle w:val="DFCE20FC8CC348A9BC1C635AD4B9ACBB"/>
          </w:pPr>
          <w:r w:rsidRPr="007B6655">
            <w:rPr>
              <w:rStyle w:val="Textodelmarcadordeposicin"/>
            </w:rPr>
            <w:t>[CESTIC - Estado del expediente]</w:t>
          </w:r>
        </w:p>
      </w:docPartBody>
    </w:docPart>
    <w:docPart>
      <w:docPartPr>
        <w:name w:val="46108A433B1944FEB1AA45C8AEB6EDEC"/>
        <w:category>
          <w:name w:val="General"/>
          <w:gallery w:val="placeholder"/>
        </w:category>
        <w:types>
          <w:type w:val="bbPlcHdr"/>
        </w:types>
        <w:behaviors>
          <w:behavior w:val="content"/>
        </w:behaviors>
        <w:guid w:val="{D63D382D-FAE4-4E80-9C48-2C994AE7F539}"/>
      </w:docPartPr>
      <w:docPartBody>
        <w:p w:rsidR="007231CA" w:rsidRDefault="007231CA">
          <w:pPr>
            <w:pStyle w:val="46108A433B1944FEB1AA45C8AEB6EDEC"/>
          </w:pPr>
          <w:r w:rsidRPr="007B6655">
            <w:rPr>
              <w:rStyle w:val="Textodelmarcadordeposicin"/>
            </w:rPr>
            <w:t>[CESTIC - Interesado]</w:t>
          </w:r>
        </w:p>
      </w:docPartBody>
    </w:docPart>
    <w:docPart>
      <w:docPartPr>
        <w:name w:val="238B91D84AA143259A15211B4E33DEB7"/>
        <w:category>
          <w:name w:val="General"/>
          <w:gallery w:val="placeholder"/>
        </w:category>
        <w:types>
          <w:type w:val="bbPlcHdr"/>
        </w:types>
        <w:behaviors>
          <w:behavior w:val="content"/>
        </w:behaviors>
        <w:guid w:val="{41BEA218-9703-498F-8871-EE05D3FCDA09}"/>
      </w:docPartPr>
      <w:docPartBody>
        <w:p w:rsidR="007231CA" w:rsidRDefault="007231CA">
          <w:pPr>
            <w:pStyle w:val="238B91D84AA143259A15211B4E33DEB7"/>
          </w:pPr>
          <w:r w:rsidRPr="007B6655">
            <w:rPr>
              <w:rStyle w:val="Textodelmarcadordeposicin"/>
            </w:rPr>
            <w:t>[CESTIC - Nivel de Seguridad]</w:t>
          </w:r>
        </w:p>
      </w:docPartBody>
    </w:docPart>
    <w:docPart>
      <w:docPartPr>
        <w:name w:val="227DC375071349A892BA1C103BE97E16"/>
        <w:category>
          <w:name w:val="General"/>
          <w:gallery w:val="placeholder"/>
        </w:category>
        <w:types>
          <w:type w:val="bbPlcHdr"/>
        </w:types>
        <w:behaviors>
          <w:behavior w:val="content"/>
        </w:behaviors>
        <w:guid w:val="{CEA51FBB-0BC3-43CE-96EE-847F9440DB17}"/>
      </w:docPartPr>
      <w:docPartBody>
        <w:p w:rsidR="00FC1593" w:rsidRDefault="00ED766C" w:rsidP="00ED766C">
          <w:pPr>
            <w:pStyle w:val="227DC375071349A892BA1C103BE97E16"/>
          </w:pPr>
          <w:r w:rsidRPr="00116DF5">
            <w:rPr>
              <w:rStyle w:val="Textodel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elefonica Text">
    <w:altName w:val="Arial"/>
    <w:panose1 w:val="00000000000000000000"/>
    <w:charset w:val="00"/>
    <w:family w:val="modern"/>
    <w:notTrueType/>
    <w:pitch w:val="variable"/>
    <w:sig w:usb0="00000001" w:usb1="4000204A" w:usb2="00000000" w:usb3="00000000" w:csb0="0000009B" w:csb1="00000000"/>
  </w:font>
  <w:font w:name="Times New Roman MT Std">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MS Mincho">
    <w:altName w:val="Yu Gothic"/>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roman"/>
    <w:pitch w:val="default"/>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1CA"/>
    <w:rsid w:val="000005DF"/>
    <w:rsid w:val="00005F61"/>
    <w:rsid w:val="000062B4"/>
    <w:rsid w:val="000D65C2"/>
    <w:rsid w:val="0019104A"/>
    <w:rsid w:val="00202B45"/>
    <w:rsid w:val="00224C0F"/>
    <w:rsid w:val="002E7204"/>
    <w:rsid w:val="00345E60"/>
    <w:rsid w:val="0039589A"/>
    <w:rsid w:val="00401161"/>
    <w:rsid w:val="0041048F"/>
    <w:rsid w:val="00457150"/>
    <w:rsid w:val="005B68C4"/>
    <w:rsid w:val="005B6EC3"/>
    <w:rsid w:val="005D5AFE"/>
    <w:rsid w:val="006B710D"/>
    <w:rsid w:val="006C1F28"/>
    <w:rsid w:val="006E4508"/>
    <w:rsid w:val="00715DC0"/>
    <w:rsid w:val="007231CA"/>
    <w:rsid w:val="0074018A"/>
    <w:rsid w:val="00771DCC"/>
    <w:rsid w:val="00821243"/>
    <w:rsid w:val="00877826"/>
    <w:rsid w:val="008A2CC9"/>
    <w:rsid w:val="008B3A04"/>
    <w:rsid w:val="008E381D"/>
    <w:rsid w:val="00927889"/>
    <w:rsid w:val="00932C55"/>
    <w:rsid w:val="009920C6"/>
    <w:rsid w:val="00A23003"/>
    <w:rsid w:val="00A47C5C"/>
    <w:rsid w:val="00AC4817"/>
    <w:rsid w:val="00B43498"/>
    <w:rsid w:val="00BE5953"/>
    <w:rsid w:val="00C229F9"/>
    <w:rsid w:val="00D35291"/>
    <w:rsid w:val="00D71B23"/>
    <w:rsid w:val="00DB43D9"/>
    <w:rsid w:val="00DB78B4"/>
    <w:rsid w:val="00E51FE1"/>
    <w:rsid w:val="00E72E6B"/>
    <w:rsid w:val="00ED766C"/>
    <w:rsid w:val="00FC159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D766C"/>
    <w:rPr>
      <w:color w:val="808080"/>
    </w:rPr>
  </w:style>
  <w:style w:type="paragraph" w:customStyle="1" w:styleId="94F2CA52869B4E4D8C94018954A51473">
    <w:name w:val="94F2CA52869B4E4D8C94018954A51473"/>
  </w:style>
  <w:style w:type="paragraph" w:customStyle="1" w:styleId="669A299042554FCDAB6800E0FAB0B949">
    <w:name w:val="669A299042554FCDAB6800E0FAB0B949"/>
  </w:style>
  <w:style w:type="paragraph" w:customStyle="1" w:styleId="8A4981B391594CF5AC668B11152F66F6">
    <w:name w:val="8A4981B391594CF5AC668B11152F66F6"/>
  </w:style>
  <w:style w:type="paragraph" w:customStyle="1" w:styleId="A615E28ECA804DEFA828CE7B6B48AB82">
    <w:name w:val="A615E28ECA804DEFA828CE7B6B48AB82"/>
  </w:style>
  <w:style w:type="paragraph" w:customStyle="1" w:styleId="754AD8FD7BBE44D3BE55337139C997C3">
    <w:name w:val="754AD8FD7BBE44D3BE55337139C997C3"/>
  </w:style>
  <w:style w:type="paragraph" w:customStyle="1" w:styleId="BD62793B0B3746D18A1CFCDBD48FA942">
    <w:name w:val="BD62793B0B3746D18A1CFCDBD48FA942"/>
  </w:style>
  <w:style w:type="paragraph" w:customStyle="1" w:styleId="41A15A4523004DA4B24DDCA0AE6F1653">
    <w:name w:val="41A15A4523004DA4B24DDCA0AE6F1653"/>
  </w:style>
  <w:style w:type="paragraph" w:customStyle="1" w:styleId="4749BF50E5AB481DBC0762A52AE0CA44">
    <w:name w:val="4749BF50E5AB481DBC0762A52AE0CA44"/>
  </w:style>
  <w:style w:type="paragraph" w:customStyle="1" w:styleId="64D06296857940AA8505A675407649D9">
    <w:name w:val="64D06296857940AA8505A675407649D9"/>
  </w:style>
  <w:style w:type="paragraph" w:customStyle="1" w:styleId="1787FFD2F50640779EE82FE9978738B2">
    <w:name w:val="1787FFD2F50640779EE82FE9978738B2"/>
  </w:style>
  <w:style w:type="paragraph" w:customStyle="1" w:styleId="1F2E4E2C62224C18B89C8609EAA168ED">
    <w:name w:val="1F2E4E2C62224C18B89C8609EAA168ED"/>
  </w:style>
  <w:style w:type="paragraph" w:customStyle="1" w:styleId="1A92F458FE614FACBC73BD3B4E6E1968">
    <w:name w:val="1A92F458FE614FACBC73BD3B4E6E1968"/>
  </w:style>
  <w:style w:type="paragraph" w:customStyle="1" w:styleId="2152846B51044F258FD88B90C27429D8">
    <w:name w:val="2152846B51044F258FD88B90C27429D8"/>
  </w:style>
  <w:style w:type="paragraph" w:customStyle="1" w:styleId="A781011450FD47AA8F30D5B03E6A835C">
    <w:name w:val="A781011450FD47AA8F30D5B03E6A835C"/>
  </w:style>
  <w:style w:type="paragraph" w:customStyle="1" w:styleId="D4A5E1B9D9A141259913D910E7FCFF09">
    <w:name w:val="D4A5E1B9D9A141259913D910E7FCFF09"/>
  </w:style>
  <w:style w:type="paragraph" w:customStyle="1" w:styleId="E7AD8D352F6A4FEA990DD679D3A5F9AE">
    <w:name w:val="E7AD8D352F6A4FEA990DD679D3A5F9AE"/>
  </w:style>
  <w:style w:type="paragraph" w:customStyle="1" w:styleId="B4F0179D8C0F46A08395580E966F4404">
    <w:name w:val="B4F0179D8C0F46A08395580E966F4404"/>
  </w:style>
  <w:style w:type="paragraph" w:customStyle="1" w:styleId="DFCE20FC8CC348A9BC1C635AD4B9ACBB">
    <w:name w:val="DFCE20FC8CC348A9BC1C635AD4B9ACBB"/>
  </w:style>
  <w:style w:type="paragraph" w:customStyle="1" w:styleId="46108A433B1944FEB1AA45C8AEB6EDEC">
    <w:name w:val="46108A433B1944FEB1AA45C8AEB6EDEC"/>
  </w:style>
  <w:style w:type="paragraph" w:customStyle="1" w:styleId="238B91D84AA143259A15211B4E33DEB7">
    <w:name w:val="238B91D84AA143259A15211B4E33DEB7"/>
  </w:style>
  <w:style w:type="paragraph" w:customStyle="1" w:styleId="227DC375071349A892BA1C103BE97E16">
    <w:name w:val="227DC375071349A892BA1C103BE97E16"/>
    <w:rsid w:val="00ED76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2026-07-02T00:00:00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customXsn xmlns="http://schemas.microsoft.com/office/2006/metadata/customXsn">
  <xsnLocation>https://precolabora.mdef.es/cestic/inicio/_cts/CESTIC - Documento/2f44fd7012c449c5customXsn.xsn</xsnLocation>
  <cached>True</cached>
  <openByDefault>False</openByDefault>
  <xsnScope>https://precolabora.mdef.es/cestic/inicio</xsnScope>
</customXsn>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Receiver>
    <Name>Policy Barcode Generator</Name>
    <Synchronization>Synchronous</Synchronization>
    <Type>10001</Type>
    <SequenceNumber>1000</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10002</Type>
    <SequenceNumber>1001</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10004</Type>
    <SequenceNumber>1002</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10006</Type>
    <SequenceNumber>1003</SequenceNumber>
    <Url/>
    <Assembly>Microsoft.Office.Policy, Version=16.0.0.0, Culture=neutral, PublicKeyToken=71e9bce111e9429c</Assembly>
    <Class>Microsoft.Office.RecordsManagement.Internal.BarcodeHandler</Class>
    <Data/>
    <Filter/>
  </Receiver>
  <Receiver>
    <Name>Microsoft.Office.RecordsManagement.PolicyFeatures.ExpirationEventReceiver</Name>
    <Synchronization>Synchronous</Synchronization>
    <Type>10001</Type>
    <SequenceNumber>101</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Version=16.0.0.0, Culture=neutral, PublicKeyToken=71e9bce111e9429c</Assembly>
    <Class>Microsoft.Office.RecordsManagement.Internal.UpdateExpireDate</Class>
    <Data/>
    <Filter/>
  </Receiver>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Receiver>
    <Name>Policy Barcode Generator</Name>
    <Synchronization>Synchronous</Synchronization>
    <Type>10001</Type>
    <SequenceNumber>1000</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10002</Type>
    <SequenceNumber>1001</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10004</Type>
    <SequenceNumber>1002</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10006</Type>
    <SequenceNumber>1003</SequenceNumber>
    <Url/>
    <Assembly>Microsoft.Office.Policy, Version=16.0.0.0, Culture=neutral, PublicKeyToken=71e9bce111e9429c</Assembly>
    <Class>Microsoft.Office.RecordsManagement.Internal.BarcodeHandler</Class>
    <Data/>
    <Filter/>
  </Receiver>
  <Receiver>
    <Name>Policy Label Generator</Name>
    <Synchronization>Synchronous</Synchronization>
    <Type>10001</Type>
    <SequenceNumber>1000</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10002</Type>
    <SequenceNumber>1001</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10004</Type>
    <SequenceNumber>1002</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10006</Type>
    <SequenceNumber>1003</SequenceNumber>
    <Url/>
    <Assembly>Microsoft.Office.Policy, Version=16.0.0.0, Culture=neutral, PublicKeyToken=71e9bce111e9429c</Assembly>
    <Class>Microsoft.Office.RecordsManagement.Internal.LabelHandler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e3a1742edfc64d4a84e8dc7d522f7c55 xmlns="fdffb9de-31d8-40ff-8cbe-a7c3a0354838">
      <Terms xmlns="http://schemas.microsoft.com/office/infopath/2007/PartnerControls">
        <TermInfo xmlns="http://schemas.microsoft.com/office/infopath/2007/PartnerControls">
          <TermName xmlns="http://schemas.microsoft.com/office/infopath/2007/PartnerControls">Documento</TermName>
          <TermId xmlns="http://schemas.microsoft.com/office/infopath/2007/PartnerControls">a153244e-2cec-444f-9d57-d7b2e0ea84c2</TermId>
        </TermInfo>
      </Terms>
    </e3a1742edfc64d4a84e8dc7d522f7c55>
    <n082f02626d74d16a0c4a8489583f889 xmlns="fdffb9de-31d8-40ff-8cbe-a7c3a0354838">
      <Terms xmlns="http://schemas.microsoft.com/office/infopath/2007/PartnerControls">
        <TermInfo xmlns="http://schemas.microsoft.com/office/infopath/2007/PartnerControls">
          <TermName xmlns="http://schemas.microsoft.com/office/infopath/2007/PartnerControls">2.07.01 Planificación y coordinación de las políticas TIC y administración digital</TermName>
          <TermId xmlns="http://schemas.microsoft.com/office/infopath/2007/PartnerControls">edd55854-3606-4603-8878-b86cc9bb5933</TermId>
        </TermInfo>
      </Terms>
    </n082f02626d74d16a0c4a8489583f889>
    <fa80946d37254601a79358153aa075f8 xmlns="fdffb9de-31d8-40ff-8cbe-a7c3a0354838">
      <Terms xmlns="http://schemas.microsoft.com/office/infopath/2007/PartnerControls">
        <TermInfo xmlns="http://schemas.microsoft.com/office/infopath/2007/PartnerControls">
          <TermName xmlns="http://schemas.microsoft.com/office/infopath/2007/PartnerControls">FechaFin = Rellenar</TermName>
          <TermId xmlns="http://schemas.microsoft.com/office/infopath/2007/PartnerControls">b113e47e-2ec1-4c67-8e41-debc543aab6c</TermId>
        </TermInfo>
      </Terms>
    </fa80946d37254601a79358153aa075f8>
    <nc942120fc5647a0b4f7d446e5d8aae1 xmlns="fdffb9de-31d8-40ff-8cbe-a7c3a0354838">
      <Terms xmlns="http://schemas.microsoft.com/office/infopath/2007/PartnerControls">
        <TermInfo xmlns="http://schemas.microsoft.com/office/infopath/2007/PartnerControls">
          <TermName xmlns="http://schemas.microsoft.com/office/infopath/2007/PartnerControls">CESTIC</TermName>
          <TermId xmlns="http://schemas.microsoft.com/office/infopath/2007/PartnerControls">214a07ee-36e9-40b5-972a-a3c4ab33388c</TermId>
        </TermInfo>
      </Terms>
    </nc942120fc5647a0b4f7d446e5d8aae1>
    <bb86dc186800409588ba313ef1004f8e xmlns="fdffb9de-31d8-40ff-8cbe-a7c3a0354838">
      <Terms xmlns="http://schemas.microsoft.com/office/infopath/2007/PartnerControls">
        <TermInfo xmlns="http://schemas.microsoft.com/office/infopath/2007/PartnerControls">
          <TermName xmlns="http://schemas.microsoft.com/office/infopath/2007/PartnerControls">Administrativo</TermName>
          <TermId xmlns="http://schemas.microsoft.com/office/infopath/2007/PartnerControls">ebd5c66a-3693-432a-a223-829e82fd37a6</TermId>
        </TermInfo>
      </Terms>
    </bb86dc186800409588ba313ef1004f8e>
    <FechaFin xmlns="fdffb9de-31d8-40ff-8cbe-a7c3a0354838">2026-09-09T00:00:00</FechaFin>
    <o0df43bf4e2241398e104e62002ce964 xmlns="fdffb9de-31d8-40ff-8cbe-a7c3a0354838">
      <Terms xmlns="http://schemas.microsoft.com/office/infopath/2007/PartnerControls">
        <TermInfo xmlns="http://schemas.microsoft.com/office/infopath/2007/PartnerControls">
          <TermName xmlns="http://schemas.microsoft.com/office/infopath/2007/PartnerControls">http://administracionelectronica.gob.es/ENI/XSD/v1.0/documento-e</TermName>
          <TermId xmlns="http://schemas.microsoft.com/office/infopath/2007/PartnerControls">f8c5098c-f40f-4133-8c91-b2bf693499bf</TermId>
        </TermInfo>
      </Terms>
    </o0df43bf4e2241398e104e62002ce964>
    <p337850706074eebb81537aee03c2735 xmlns="fdffb9de-31d8-40ff-8cbe-a7c3a0354838">
      <Terms xmlns="http://schemas.microsoft.com/office/infopath/2007/PartnerControls">
        <TermInfo xmlns="http://schemas.microsoft.com/office/infopath/2007/PartnerControls">
          <TermName xmlns="http://schemas.microsoft.com/office/infopath/2007/PartnerControls">EE01 - Original</TermName>
          <TermId xmlns="http://schemas.microsoft.com/office/infopath/2007/PartnerControls">37f5f3a2-ab64-45a8-904f-4ad496d1b9bc</TermId>
        </TermInfo>
      </Terms>
    </p337850706074eebb81537aee03c2735>
    <p292f18db55843f981baaeb3ebac10a0 xmlns="fdffb9de-31d8-40ff-8cbe-a7c3a0354838">
      <Terms xmlns="http://schemas.microsoft.com/office/infopath/2007/PartnerControls">
        <TermInfo xmlns="http://schemas.microsoft.com/office/infopath/2007/PartnerControls">
          <TermName xmlns="http://schemas.microsoft.com/office/infopath/2007/PartnerControls">1 = Administración</TermName>
          <TermId xmlns="http://schemas.microsoft.com/office/infopath/2007/PartnerControls">f748a788-1129-4d14-8c01-81971c7603f4</TermId>
        </TermInfo>
      </Terms>
    </p292f18db55843f981baaeb3ebac10a0>
    <k77cca33f01649e780a4554139f86dfb xmlns="fdffb9de-31d8-40ff-8cbe-a7c3a0354838">
      <Terms xmlns="http://schemas.microsoft.com/office/infopath/2007/PartnerControls">
        <TermInfo xmlns="http://schemas.microsoft.com/office/infopath/2007/PartnerControls">
          <TermName xmlns="http://schemas.microsoft.com/office/infopath/2007/PartnerControls">Electrónica</TermName>
          <TermId xmlns="http://schemas.microsoft.com/office/infopath/2007/PartnerControls">d7be5f95-8eca-479c-9554-4b15db27c453</TermId>
        </TermInfo>
      </Terms>
    </k77cca33f01649e780a4554139f86dfb>
    <hba58fd0e34f4475934a5fe262df1eb1 xmlns="fdffb9de-31d8-40ff-8cbe-a7c3a0354838">
      <Terms xmlns="http://schemas.microsoft.com/office/infopath/2007/PartnerControls">
        <TermInfo xmlns="http://schemas.microsoft.com/office/infopath/2007/PartnerControls">
          <TermName xmlns="http://schemas.microsoft.com/office/infopath/2007/PartnerControls">.doc, .docx, .xls, .xlsx, .ppt, .pptx, aspx</TermName>
          <TermId xmlns="http://schemas.microsoft.com/office/infopath/2007/PartnerControls">98a68b7d-f6c7-497d-ae65-2268a3190357</TermId>
        </TermInfo>
      </Terms>
    </hba58fd0e34f4475934a5fe262df1eb1>
    <e8e42ae799ff48feb6f4bad9d92a1531 xmlns="fdffb9de-31d8-40ff-8cbe-a7c3a0354838">
      <Terms xmlns="http://schemas.microsoft.com/office/infopath/2007/PartnerControls">
        <TermInfo xmlns="http://schemas.microsoft.com/office/infopath/2007/PartnerControls">
          <TermName>E04906002</TermName>
          <TermId>5ce31358-5cc1-4a82-96f3-f94366f417ac</TermId>
        </TermInfo>
      </Terms>
    </e8e42ae799ff48feb6f4bad9d92a1531>
    <j2ff45181448462397472dd521938b7c xmlns="fdffb9de-31d8-40ff-8cbe-a7c3a0354838">
      <Terms xmlns="http://schemas.microsoft.com/office/infopath/2007/PartnerControls">
        <TermInfo xmlns="http://schemas.microsoft.com/office/infopath/2007/PartnerControls">
          <TermName xmlns="http://schemas.microsoft.com/office/infopath/2007/PartnerControls">Título = Organismo_TipoDoc_NºCorrelativo_Año</TermName>
          <TermId xmlns="http://schemas.microsoft.com/office/infopath/2007/PartnerControls">2f7b3ea9-f314-4413-b066-02dffeee8ef6</TermId>
        </TermInfo>
      </Terms>
    </j2ff45181448462397472dd521938b7c>
    <g940f1b7f5b5432e972918b5749dfb35 xmlns="fdffb9de-31d8-40ff-8cbe-a7c3a0354838">
      <Terms xmlns="http://schemas.microsoft.com/office/infopath/2007/PartnerControls">
        <TermInfo xmlns="http://schemas.microsoft.com/office/infopath/2007/PartnerControls">
          <TermName xmlns="http://schemas.microsoft.com/office/infopath/2007/PartnerControls">No aplica</TermName>
          <TermId xmlns="http://schemas.microsoft.com/office/infopath/2007/PartnerControls">f3728483-53b6-4001-8c85-93812d71dfcf</TermId>
        </TermInfo>
      </Terms>
    </g940f1b7f5b5432e972918b5749dfb35>
    <h4fd33ee3cf04a848b229dd487063e10 xmlns="fdffb9de-31d8-40ff-8cbe-a7c3a0354838">
      <Terms xmlns="http://schemas.microsoft.com/office/infopath/2007/PartnerControls">
        <TermInfo xmlns="http://schemas.microsoft.com/office/infopath/2007/PartnerControls">
          <TermName xmlns="http://schemas.microsoft.com/office/infopath/2007/PartnerControls">Uso Oficial</TermName>
          <TermId xmlns="http://schemas.microsoft.com/office/infopath/2007/PartnerControls">ff0382d8-56f9-44c2-9e2e-21457068c4d8</TermId>
        </TermInfo>
      </Terms>
    </h4fd33ee3cf04a848b229dd487063e10>
    <ga8894917d3d4695b6520e776ad94641 xmlns="fdffb9de-31d8-40ff-8cbe-a7c3a0354838">
      <Terms xmlns="http://schemas.microsoft.com/office/infopath/2007/PartnerControls">
        <TermInfo xmlns="http://schemas.microsoft.com/office/infopath/2007/PartnerControls">
          <TermName xmlns="http://schemas.microsoft.com/office/infopath/2007/PartnerControls">eEMGDE3.2 – Nombre del fichero</TermName>
          <TermId xmlns="http://schemas.microsoft.com/office/infopath/2007/PartnerControls">9aae1862-3640-4a5d-87e6-be590cb4823b</TermId>
        </TermInfo>
      </Terms>
    </ga8894917d3d4695b6520e776ad94641>
    <jb3def7c2b6444329a98afaa9e65d672 xmlns="fdffb9de-31d8-40ff-8cbe-a7c3a0354838">
      <Terms xmlns="http://schemas.microsoft.com/office/infopath/2007/PartnerControls">
        <TermInfo xmlns="http://schemas.microsoft.com/office/infopath/2007/PartnerControls">
          <TermName>TD219 - Plantilla</TermName>
          <TermId>c78e3c78-053f-466b-84a7-6b76796d16af</TermId>
        </TermInfo>
      </Terms>
    </jb3def7c2b6444329a98afaa9e65d672>
    <h4760f92b6cf406e834e6651f3e71ae3 xmlns="fdffb9de-31d8-40ff-8cbe-a7c3a0354838">
      <Terms xmlns="http://schemas.microsoft.com/office/infopath/2007/PartnerControls">
        <TermInfo xmlns="http://schemas.microsoft.com/office/infopath/2007/PartnerControls">
          <TermName xmlns="http://schemas.microsoft.com/office/infopath/2007/PartnerControls">En Vigor</TermName>
          <TermId xmlns="http://schemas.microsoft.com/office/infopath/2007/PartnerControls">d05c5258-c478-4b43-936b-50225ebbbdc3</TermId>
        </TermInfo>
      </Terms>
    </h4760f92b6cf406e834e6651f3e71ae3>
    <_dlc_DocId xmlns="a7fe97b1-87ca-4e5a-b17a-9623940c16b3">CESTIC-663063437-284</_dlc_DocId>
    <_dlc_DocIdUrl xmlns="a7fe97b1-87ca-4e5a-b17a-9623940c16b3">
      <Url>https://colabora.mdef.es/sedef/cestic/_layouts/15/DocIdRedir.aspx?ID=CESTIC-663063437-284</Url>
      <Description>CESTIC-663063437-284</Description>
    </_dlc_DocIdUrl>
    <_dlc_BarcodeImage xmlns="fdffb9de-31d8-40ff-8cbe-a7c3a0354838">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</_dlc_BarcodeImage>
    <DLCPolicyLabelClientValue xmlns="fdffb9de-31d8-40ff-8cbe-a7c3a0354838">Elemento: [ID]</DLCPolicyLabelClientValue>
    <DLCPolicyLabelLock xmlns="fdffb9de-31d8-40ff-8cbe-a7c3a0354838" xsi:nil="true"/>
    <_dlc_BarcodeValue xmlns="fdffb9de-31d8-40ff-8cbe-a7c3a0354838">9892493166</_dlc_BarcodeValue>
    <_dlc_BarcodePreview xmlns="fdffb9de-31d8-40ff-8cbe-a7c3a0354838">
      <Url>https://colabora.mdef.es/sedef/cestic/_layouts/15/barcodeimagefromitem.aspx?ID=284&amp;list=a4f508e3-3a13-4660-9cc5-80ba5148633b</Url>
      <Description>Código de barras: 9892493166</Description>
    </_dlc_BarcodePreview>
    <DLCPolicyLabelValue xmlns="fdffb9de-31d8-40ff-8cbe-a7c3a0354838">Elemento: [ID]</DLCPolicyLabelValue>
    <Plazo xmlns="fdffb9de-31d8-40ff-8cbe-a7c3a0354838" xsi:nil="true"/>
    <Origen_interno_1 xmlns="fdffb9de-31d8-40ff-8cbe-a7c3a0354838" xsi:nil="true"/>
    <StartDate xmlns="http://schemas.microsoft.com/sharepoint/v3">2021-02-28T23:00:00+00:00</StartDate>
    <Número xmlns="fdffb9de-31d8-40ff-8cbe-a7c3a0354838" xsi:nil="true"/>
    <_dlc_Exempt xmlns="http://schemas.microsoft.com/sharepoint/v3">false</_dlc_Exempt>
    <_dlc_DocIdPersistId xmlns="a7fe97b1-87ca-4e5a-b17a-9623940c16b3">false</_dlc_DocIdPersistId>
    <p715b9a8ff074a7f893ed5c890d59b7a xmlns="fdffb9de-31d8-40ff-8cbe-a7c3a0354838">
      <Terms xmlns="http://schemas.microsoft.com/office/infopath/2007/PartnerControls">
        <TermInfo xmlns="http://schemas.microsoft.com/office/infopath/2007/PartnerControls">
          <TermName xmlns="http://schemas.microsoft.com/office/infopath/2007/PartnerControls">Electrónico</TermName>
          <TermId xmlns="http://schemas.microsoft.com/office/infopath/2007/PartnerControls">3df61268-df1d-42ec-b022-248b69e4c39e</TermId>
        </TermInfo>
      </Terms>
    </p715b9a8ff074a7f893ed5c890d59b7a>
    <nced1ca950fc419490a6dcf451eee828 xmlns="fdffb9de-31d8-40ff-8cbe-a7c3a0354838">
      <Terms xmlns="http://schemas.microsoft.com/office/infopath/2007/PartnerControls"/>
    </nced1ca950fc419490a6dcf451eee828>
    <Localiza xmlns="fdffb9de-31d8-40ff-8cbe-a7c3a0354838" xsi:nil="true"/>
    <TaxCatchAll xmlns="2da3cccc-8ac5-4b87-81a6-ed98229b6e66">
      <Value>210</Value>
      <Value>30</Value>
      <Value>133</Value>
      <Value>101</Value>
      <Value>62</Value>
      <Value>32</Value>
      <Value>60</Value>
      <Value>59</Value>
      <Value>134</Value>
      <Value>57</Value>
      <Value>54</Value>
      <Value>53</Value>
      <Value>231</Value>
      <Value>156</Value>
      <Value>42</Value>
      <Value>41</Value>
      <Value>39</Value>
      <Value>38</Value>
    </TaxCatchAll>
    <Estado-Firma xmlns="fdffb9de-31d8-40ff-8cbe-a7c3a0354838">Pendiente</Estado-Firma>
    <Origen_x0020_interno xmlns="fdffb9de-31d8-40ff-8cbe-a7c3a0354838" xsi:nil="true"/>
    <UsuariosFirmantes xmlns="c243b636-cb1d-4153-b10b-95ad532af462">
      <UserInfo>
        <DisplayName/>
        <AccountId xsi:nil="true"/>
        <AccountType/>
      </UserInfo>
    </UsuariosFirmantes>
    <NumTareasPendientes xmlns="b754becc-871d-476e-aa5a-b8bfdd3a0702">0</NumTareasPendientes>
    <Tramitar xmlns="b754becc-871d-476e-aa5a-b8bfdd3a0702">
      <Url xsi:nil="true"/>
      <Description xsi:nil="true"/>
    </Tramitar>
    <Origen_interno_2 xmlns="fdffb9de-31d8-40ff-8cbe-a7c3a0354838" xsi:nil="true"/>
    <Tramitacion_x0020_de_x0020_documentos xmlns="c243b636-cb1d-4153-b10b-95ad532af462">
      <Url xsi:nil="true"/>
      <Description xsi:nil="true"/>
    </Tramitacion_x0020_de_x0020_documentos>
    <UsuariosAprobadores xmlns="c243b636-cb1d-4153-b10b-95ad532af462">
      <UserInfo>
        <DisplayName/>
        <AccountId xsi:nil="true"/>
        <AccountType/>
      </UserInfo>
    </UsuariosAprobadores>
    <CodigoExpediente xmlns="b754becc-871d-476e-aa5a-b8bfdd3a0702" xsi:nil="true"/>
    <UsuariosRevisores xmlns="c243b636-cb1d-4153-b10b-95ad532af462">
      <UserInfo>
        <DisplayName/>
        <AccountId xsi:nil="true"/>
        <AccountType/>
      </UserInfo>
    </UsuariosRevisores>
    <EstadoTramitacion xmlns="b754becc-871d-476e-aa5a-b8bfdd3a0702">Pendiente</EstadoTramitacion>
    <GENERA_x0020_BOTON xmlns="c243b636-cb1d-4153-b10b-95ad532af462">
      <Url xsi:nil="true"/>
      <Description xsi:nil="true"/>
    </GENERA_x0020_BOTON>
    <OrganoDIR3 xmlns="fdffb9de-31d8-40ff-8cbe-a7c3a0354838">CESTIC</OrganoDIR3>
    <CarpetaRecienLlegado xmlns="b754becc-871d-476e-aa5a-b8bfdd3a0702">false</CarpetaRecienLlegado>
    <_ResourceType xmlns="http://schemas.microsoft.com/sharepoint/v3/fields" xsi:nil="true"/>
    <Fase-ciclo-de-vida xmlns="fdffb9de-31d8-40ff-8cbe-a7c3a0354838">1. Elaboración</Fase-ciclo-de-vida>
    <Distribucion xmlns="fdffb9de-31d8-40ff-8cbe-a7c3a0354838">
      <Value>Archivo</Value>
    </Distribucion>
    <UsuariosElaboradores xmlns="c243b636-cb1d-4153-b10b-95ad532af462">
      <UserInfo>
        <DisplayName/>
        <AccountId xsi:nil="true"/>
        <AccountType/>
      </UserInfo>
    </UsuariosElaboradores>
    <CodeDOC xmlns="fdffb9de-31d8-40ff-8cbe-a7c3a0354838" xsi:nil="true"/>
    <ResultadoTareas xmlns="b754becc-871d-476e-aa5a-b8bfdd3a0702" xsi:nil="true"/>
    <MEFO xmlns="c243b636-cb1d-4153-b10b-95ad532af462">false</MEFO>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p:Policy xmlns:p="office.server.policy" id="" local="true">
  <p:Name>CESTIC - Documento</p:Name>
  <p:Description>PROCESO INTERNO 03/21 DEL CESTIC
GESTIÓN DE DOCUMENTACIÓN DEL CESTIC</p:Description>
  <p:Statement>PI_03/21 DE GESTIÓN DE DOCUMENTACIÓN DEL CESTIC
https://colabora.mdef.es/sedef/cestic/CDCESTIC/Normativa/CESTIC_PI_03_21_Gestión%20de%20Documentación%20del%20CESTIC.pdf</p:Statement>
  <p:PolicyItems>
    <p:PolicyItem featureId="Microsoft.Office.RecordsManagement.PolicyFeatures.Expiration" staticId="0x010100AEFD3ABA02F9EF4D849B3BB874F9E54A|645367742" UniqueId="691bb93e-06c1-4bf2-9a9f-c1dcb91c8298">
      <p:Name>Retención</p:Name>
      <p:Description>Programación automática del contenido para procesamiento y realización de una acción de retención sobre el contenido que ha alcanzado su fecha de vencimiento.</p:Description>
      <p:CustomData>
        <Schedules nextStageId="1">
          <Schedule type="Default">
            <stages/>
          </Schedule>
        </Schedules>
      </p:CustomData>
    </p:PolicyItem>
    <p:PolicyItem featureId="Microsoft.Office.RecordsManagement.PolicyFeatures.PolicyAudit" staticId="0x010100AEFD3ABA02F9EF4D849B3BB874F9E54A|458446568" UniqueId="a7974414-17b0-471f-b61a-0c2f95cca47f">
      <p:Name>Auditoría</p:Name>
      <p:Description>Audita las acciones de usuario en documentos y enumera elementos en el registro de auditoría.</p:Description>
      <p:CustomData>
        <Audit>
          <CheckInOut/>
          <MoveCopy/>
          <DeleteRestore/>
        </Audit>
      </p:CustomData>
    </p:PolicyItem>
    <p:PolicyItem featureId="Microsoft.Office.RecordsManagement.PolicyFeatures.Barcode" staticId="0x010100AEFD3ABA02F9EF4D849B3BB874F9E54A|-708099503" UniqueId="40ce2ca8-e017-43c3-9f4a-30775405b473">
      <p:Name>Códigos de barras</p:Name>
      <p:Description>Genera identificadores únicos que se pueden insertar en documentos de Microsoft Office. También se pueden utilizar códigos de barras para buscar documentos.</p:Description>
      <p:CustomData>
        <barcode/>
      </p:CustomData>
    </p:PolicyItem>
    <p:PolicyItem featureId="Microsoft.Office.RecordsManagement.PolicyFeatures.PolicyLabel" staticId="0x010100AEFD3ABA02F9EF4D849B3BB874F9E54A|-314996564" UniqueId="9a8fe9e5-709e-4029-b2c6-49603d4e8cab">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segment type="literal">Elemento: [ID]</segment>
        </label>
      </p:CustomData>
    </p:PolicyItem>
  </p:PolicyItems>
</p:Policy>
</file>

<file path=customXml/item8.xml><?xml version="1.0" encoding="utf-8"?>
<ct:contentTypeSchema xmlns:ct="http://schemas.microsoft.com/office/2006/metadata/contentType" xmlns:ma="http://schemas.microsoft.com/office/2006/metadata/properties/metaAttributes" ct:_="" ma:_="" ma:contentTypeName="Plantilla General Documentación del CESTIC" ma:contentTypeID="0x010100AEFD3ABA02F9EF4D849B3BB874F9E54A009CF4A7E1341241498BFEC9AEBBDA698900383B363CEF021C48B047A64366A39367" ma:contentTypeVersion="301" ma:contentTypeDescription="" ma:contentTypeScope="" ma:versionID="f90db151c583d6bf2ad7f0b6504f2de5">
  <xsd:schema xmlns:xsd="http://www.w3.org/2001/XMLSchema" xmlns:xs="http://www.w3.org/2001/XMLSchema" xmlns:p="http://schemas.microsoft.com/office/2006/metadata/properties" xmlns:ns1="fdffb9de-31d8-40ff-8cbe-a7c3a0354838" xmlns:ns2="http://schemas.microsoft.com/sharepoint/v3" xmlns:ns3="http://schemas.microsoft.com/sharepoint/v3/fields" xmlns:ns4="a7fe97b1-87ca-4e5a-b17a-9623940c16b3" xmlns:ns5="2da3cccc-8ac5-4b87-81a6-ed98229b6e66" xmlns:ns6="b754becc-871d-476e-aa5a-b8bfdd3a0702" xmlns:ns7="c243b636-cb1d-4153-b10b-95ad532af462" targetNamespace="http://schemas.microsoft.com/office/2006/metadata/properties" ma:root="true" ma:fieldsID="8092132b4042db838b0e0303a51e9df1" ns1:_="" ns2:_="" ns3:_="" ns4:_="" ns5:_="" ns6:_="" ns7:_="">
    <xsd:import namespace="fdffb9de-31d8-40ff-8cbe-a7c3a0354838"/>
    <xsd:import namespace="http://schemas.microsoft.com/sharepoint/v3"/>
    <xsd:import namespace="http://schemas.microsoft.com/sharepoint/v3/fields"/>
    <xsd:import namespace="a7fe97b1-87ca-4e5a-b17a-9623940c16b3"/>
    <xsd:import namespace="2da3cccc-8ac5-4b87-81a6-ed98229b6e66"/>
    <xsd:import namespace="b754becc-871d-476e-aa5a-b8bfdd3a0702"/>
    <xsd:import namespace="c243b636-cb1d-4153-b10b-95ad532af462"/>
    <xsd:element name="properties">
      <xsd:complexType>
        <xsd:sequence>
          <xsd:element name="documentManagement">
            <xsd:complexType>
              <xsd:all>
                <xsd:element ref="ns2:StartDate" minOccurs="0"/>
                <xsd:element ref="ns1:FechaFin" minOccurs="0"/>
                <xsd:element ref="ns1:Localiza" minOccurs="0"/>
                <xsd:element ref="ns1:Plazo" minOccurs="0"/>
                <xsd:element ref="ns1:Origen_interno_1" minOccurs="0"/>
                <xsd:element ref="ns1:Origen_interno_2" minOccurs="0"/>
                <xsd:element ref="ns1:Fase-ciclo-de-vida"/>
                <xsd:element ref="ns1:Distribucion" minOccurs="0"/>
                <xsd:element ref="ns1:Estado-Firma" minOccurs="0"/>
                <xsd:element ref="ns1:CodeDOC" minOccurs="0"/>
                <xsd:element ref="ns1:Número" minOccurs="0"/>
                <xsd:element ref="ns1:Origen_x0020_interno" minOccurs="0"/>
                <xsd:element ref="ns1:ga8894917d3d4695b6520e776ad94641" minOccurs="0"/>
                <xsd:element ref="ns1:bb86dc186800409588ba313ef1004f8e" minOccurs="0"/>
                <xsd:element ref="ns1:e8e42ae799ff48feb6f4bad9d92a1531" minOccurs="0"/>
                <xsd:element ref="ns1:p292f18db55843f981baaeb3ebac10a0" minOccurs="0"/>
                <xsd:element ref="ns1:k77cca33f01649e780a4554139f86dfb" minOccurs="0"/>
                <xsd:element ref="ns1:hba58fd0e34f4475934a5fe262df1eb1" minOccurs="0"/>
                <xsd:element ref="ns1:jb3def7c2b6444329a98afaa9e65d672" minOccurs="0"/>
                <xsd:element ref="ns1:o0df43bf4e2241398e104e62002ce964" minOccurs="0"/>
                <xsd:element ref="ns1:e3a1742edfc64d4a84e8dc7d522f7c55" minOccurs="0"/>
                <xsd:element ref="ns1:n082f02626d74d16a0c4a8489583f889" minOccurs="0"/>
                <xsd:element ref="ns1:p337850706074eebb81537aee03c2735" minOccurs="0"/>
                <xsd:element ref="ns4:_dlc_DocId" minOccurs="0"/>
                <xsd:element ref="ns1:h4760f92b6cf406e834e6651f3e71ae3" minOccurs="0"/>
                <xsd:element ref="ns4:_dlc_DocIdUrl" minOccurs="0"/>
                <xsd:element ref="ns1:g940f1b7f5b5432e972918b5749dfb35" minOccurs="0"/>
                <xsd:element ref="ns1:fa80946d37254601a79358153aa075f8" minOccurs="0"/>
                <xsd:element ref="ns5:TaxCatchAll" minOccurs="0"/>
                <xsd:element ref="ns1:j2ff45181448462397472dd521938b7c" minOccurs="0"/>
                <xsd:element ref="ns1:nc942120fc5647a0b4f7d446e5d8aae1" minOccurs="0"/>
                <xsd:element ref="ns5:TaxCatchAllLabel" minOccurs="0"/>
                <xsd:element ref="ns1:h4fd33ee3cf04a848b229dd487063e10" minOccurs="0"/>
                <xsd:element ref="ns4:_dlc_DocIdPersistId" minOccurs="0"/>
                <xsd:element ref="ns1:OrganoDIR3" minOccurs="0"/>
                <xsd:element ref="ns1:_dlc_BarcodeValue" minOccurs="0"/>
                <xsd:element ref="ns1:_dlc_BarcodeImage" minOccurs="0"/>
                <xsd:element ref="ns1:_dlc_BarcodePreview" minOccurs="0"/>
                <xsd:element ref="ns6:CarpetaRecienLlegado" minOccurs="0"/>
                <xsd:element ref="ns6:CodigoExpediente" minOccurs="0"/>
                <xsd:element ref="ns6:Tramitar" minOccurs="0"/>
                <xsd:element ref="ns6:EstadoTramitacion" minOccurs="0"/>
                <xsd:element ref="ns6:NumTareasPendientes" minOccurs="0"/>
                <xsd:element ref="ns6:ResultadoTareas" minOccurs="0"/>
                <xsd:element ref="ns7:GENERA_x0020_BOTON" minOccurs="0"/>
                <xsd:element ref="ns7:UsuariosAprobadores" minOccurs="0"/>
                <xsd:element ref="ns7:UsuariosElaboradores" minOccurs="0"/>
                <xsd:element ref="ns7:UsuariosFirmantes" minOccurs="0"/>
                <xsd:element ref="ns7:UsuariosRevisores" minOccurs="0"/>
                <xsd:element ref="ns1:p715b9a8ff074a7f893ed5c890d59b7a" minOccurs="0"/>
                <xsd:element ref="ns1:nced1ca950fc419490a6dcf451eee828" minOccurs="0"/>
                <xsd:element ref="ns3:_ResourceType" minOccurs="0"/>
                <xsd:element ref="ns2:_dlc_Exempt" minOccurs="0"/>
                <xsd:element ref="ns2:_dlc_ExpireDateSaved" minOccurs="0"/>
                <xsd:element ref="ns2:_dlc_ExpireDate" minOccurs="0"/>
                <xsd:element ref="ns1:DLCPolicyLabelValue" minOccurs="0"/>
                <xsd:element ref="ns1:DLCPolicyLabelClientValue" minOccurs="0"/>
                <xsd:element ref="ns1:DLCPolicyLabelLock" minOccurs="0"/>
                <xsd:element ref="ns7:Tramitacion_x0020_de_x0020_documentos" minOccurs="0"/>
                <xsd:element ref="ns7:ME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fb9de-31d8-40ff-8cbe-a7c3a0354838" elementFormDefault="qualified">
    <xsd:import namespace="http://schemas.microsoft.com/office/2006/documentManagement/types"/>
    <xsd:import namespace="http://schemas.microsoft.com/office/infopath/2007/PartnerControls"/>
    <xsd:element name="FechaFin" ma:index="21" nillable="true" ma:displayName="FechaFin" ma:description="Fecha en que el documento finalizó su existencia, se disolvió o se destruyó." ma:format="DateOnly" ma:internalName="FechaFin">
      <xsd:simpleType>
        <xsd:restriction base="dms:DateTime"/>
      </xsd:simpleType>
    </xsd:element>
    <xsd:element name="Localiza" ma:index="23" nillable="true" ma:displayName="Localiza" ma:description="Localiza" ma:hidden="true" ma:internalName="Localiza" ma:readOnly="false">
      <xsd:simpleType>
        <xsd:restriction base="dms:Note"/>
      </xsd:simpleType>
    </xsd:element>
    <xsd:element name="Plazo" ma:index="24" nillable="true" ma:displayName="Plazo" ma:internalName="Plazo">
      <xsd:simpleType>
        <xsd:restriction base="dms:Text">
          <xsd:maxLength value="255"/>
        </xsd:restriction>
      </xsd:simpleType>
    </xsd:element>
    <xsd:element name="Origen_interno_1" ma:index="25" nillable="true" ma:displayName="Órgano proponente_1" ma:list="{07072eb8-fe05-480d-bde4-ac86284f0bcc}" ma:internalName="Origen_interno_1" ma:showField="LinkTitleNoMenu" ma:web="fdffb9de-31d8-40ff-8cbe-a7c3a0354838">
      <xsd:simpleType>
        <xsd:restriction base="dms:Lookup"/>
      </xsd:simpleType>
    </xsd:element>
    <xsd:element name="Origen_interno_2" ma:index="26" nillable="true" ma:displayName="Órgano proponente_2" ma:list="{c7aff376-654d-4a21-ac12-9c1bc6dd04de}" ma:internalName="Origen_interno_2" ma:showField="Title" ma:web="fdffb9de-31d8-40ff-8cbe-a7c3a0354838">
      <xsd:simpleType>
        <xsd:restriction base="dms:Lookup"/>
      </xsd:simpleType>
    </xsd:element>
    <xsd:element name="Fase-ciclo-de-vida" ma:index="27" ma:displayName="Fase-ciclo-de-vida" ma:default="1. Elaboración" ma:description="Columna auxiliar que indica la fase del ciclo de vida del Procedimiento Interno en la que se encuentra el documento." ma:format="Dropdown" ma:indexed="true" ma:internalName="Fase_x002d_ciclo_x002d_de_x002d_vida" ma:readOnly="false">
      <xsd:simpleType>
        <xsd:restriction base="dms:Choice">
          <xsd:enumeration value="1. Elaboración"/>
          <xsd:enumeration value="2. Revisión"/>
          <xsd:enumeration value="3. Aprobación"/>
          <xsd:enumeration value="4. Firma"/>
          <xsd:enumeration value="5. Archivo"/>
          <xsd:enumeration value="6. Distribución"/>
          <xsd:enumeration value="7. Publicación"/>
          <xsd:enumeration value="8. Actualización/Evolución"/>
          <xsd:enumeration value="9. Baja y eliminación"/>
        </xsd:restriction>
      </xsd:simpleType>
    </xsd:element>
    <xsd:element name="Distribucion" ma:index="28" nillable="true" ma:displayName="Distribucion" ma:default="Archivo" ma:description="Define el marco de distribución que afectará a la publicación." ma:internalName="Distribucion">
      <xsd:complexType>
        <xsd:complexContent>
          <xsd:extension base="dms:MultiChoice">
            <xsd:sequence>
              <xsd:element name="Value" maxOccurs="unbounded" minOccurs="0" nillable="true">
                <xsd:simpleType>
                  <xsd:restriction base="dms:Choice">
                    <xsd:enumeration value="Archivo"/>
                    <xsd:enumeration value="Interna"/>
                    <xsd:enumeration value="Intranet"/>
                    <xsd:enumeration value="Oficial"/>
                    <xsd:enumeration value="Externa"/>
                  </xsd:restriction>
                </xsd:simpleType>
              </xsd:element>
            </xsd:sequence>
          </xsd:extension>
        </xsd:complexContent>
      </xsd:complexType>
    </xsd:element>
    <xsd:element name="Estado-Firma" ma:index="29" nillable="true" ma:displayName="Estado-Firma" ma:default="Pendiente" ma:format="Dropdown" ma:internalName="Estado_x002d_Firma">
      <xsd:simpleType>
        <xsd:restriction base="dms:Choice">
          <xsd:enumeration value="Pendiente"/>
          <xsd:enumeration value="Enviado"/>
          <xsd:enumeration value="Firmado"/>
          <xsd:enumeration value="Rechazado"/>
        </xsd:restriction>
      </xsd:simpleType>
    </xsd:element>
    <xsd:element name="CodeDOC" ma:index="30" nillable="true" ma:displayName="CodeDOC" ma:internalName="CodeDOC">
      <xsd:simpleType>
        <xsd:restriction base="dms:Text">
          <xsd:maxLength value="255"/>
        </xsd:restriction>
      </xsd:simpleType>
    </xsd:element>
    <xsd:element name="Número" ma:index="31" nillable="true" ma:displayName="Número" ma:decimals="0" ma:description="Número de orden sin ceros delante" ma:internalName="N_x00fa_mero">
      <xsd:simpleType>
        <xsd:restriction base="dms:Number"/>
      </xsd:simpleType>
    </xsd:element>
    <xsd:element name="Origen_x0020_interno" ma:index="32" nillable="true" ma:displayName="Origen interno" ma:description="Área/División/UCO sin código DIR3 que origina el documento." ma:internalName="Origen_x0020_interno">
      <xsd:simpleType>
        <xsd:restriction base="dms:Text">
          <xsd:maxLength value="255"/>
        </xsd:restriction>
      </xsd:simpleType>
    </xsd:element>
    <xsd:element name="ga8894917d3d4695b6520e776ad94641" ma:index="33" ma:taxonomy="true" ma:internalName="ga8894917d3d4695b6520e776ad94641" ma:taxonomyFieldName="CESTIC_x0020__x002d__x0020_Nombre" ma:displayName="CESTIC - Nombre" ma:readOnly="false" ma:default="33;#eEMGDE3.1 – Nombre natural|8521e85b-c567-43b3-ad89-fa99d4512ae8" ma:fieldId="{0a889491-7d3d-4695-b652-0e776ad94641}" ma:sspId="32082be0-7530-4b3b-ad39-76fe2654c960" ma:termSetId="41a1058c-8519-4ec6-b037-b4e1d5e065a4" ma:anchorId="55b87dd8-e9fe-49ac-9512-aa56acf2a2de" ma:open="false" ma:isKeyword="false">
      <xsd:complexType>
        <xsd:sequence>
          <xsd:element ref="pc:Terms" minOccurs="0" maxOccurs="1"/>
        </xsd:sequence>
      </xsd:complexType>
    </xsd:element>
    <xsd:element name="bb86dc186800409588ba313ef1004f8e" ma:index="34" nillable="true" ma:taxonomy="true" ma:internalName="bb86dc186800409588ba313ef1004f8e" ma:taxonomyFieldName="CESTIC_x0020__x002d__x0020_Calificaci_x00f3_n" ma:displayName="CESTIC - Calificación" ma:readOnly="false" ma:default="63;#eEMGDE13.1.1.1 - Tipo de valor|8f9b58d6-3b83-40ba-ac3d-c8834a39baa1" ma:fieldId="{bb86dc18-6800-4095-88ba-313ef1004f8e}" ma:sspId="32082be0-7530-4b3b-ad39-76fe2654c960" ma:termSetId="41a1058c-8519-4ec6-b037-b4e1d5e065a4" ma:anchorId="0c6a8182-ff2d-4c11-9c36-162cf8684dc5" ma:open="false" ma:isKeyword="false">
      <xsd:complexType>
        <xsd:sequence>
          <xsd:element ref="pc:Terms" minOccurs="0" maxOccurs="1"/>
        </xsd:sequence>
      </xsd:complexType>
    </xsd:element>
    <xsd:element name="e8e42ae799ff48feb6f4bad9d92a1531" ma:index="35" ma:taxonomy="true" ma:internalName="e8e42ae799ff48feb6f4bad9d92a1531" ma:taxonomyFieldName="CESTIC_x0020__x002d__x0020__x00d3_rgano" ma:displayName="CESTIC - Órgano" ma:default="210;#E04906002|5ce31358-5cc1-4a82-96f3-f94366f417ac" ma:fieldId="{e8e42ae7-99ff-48fe-b6f4-bad9d92a1531}" ma:sspId="32082be0-7530-4b3b-ad39-76fe2654c960" ma:termSetId="41a1058c-8519-4ec6-b037-b4e1d5e065a4" ma:anchorId="00152320-fcca-45d9-b58c-b0ff2ae9ec24" ma:open="false" ma:isKeyword="false">
      <xsd:complexType>
        <xsd:sequence>
          <xsd:element ref="pc:Terms" minOccurs="0" maxOccurs="1"/>
        </xsd:sequence>
      </xsd:complexType>
    </xsd:element>
    <xsd:element name="p292f18db55843f981baaeb3ebac10a0" ma:index="37" ma:taxonomy="true" ma:internalName="p292f18db55843f981baaeb3ebac10a0" ma:taxonomyFieldName="CESTIC_x0020__x002d__x0020_Origen_x0020_del_x0020_documento" ma:displayName="CESTIC - Origen del documento" ma:default="134;#1 = Administración|f748a788-1129-4d14-8c01-81971c7603f4" ma:fieldId="{9292f18d-b558-43f9-81ba-aeb3ebac10a0}" ma:sspId="32082be0-7530-4b3b-ad39-76fe2654c960" ma:termSetId="41a1058c-8519-4ec6-b037-b4e1d5e065a4" ma:anchorId="e9a9381b-0866-4afe-97e7-162c361e65c6" ma:open="false" ma:isKeyword="false">
      <xsd:complexType>
        <xsd:sequence>
          <xsd:element ref="pc:Terms" minOccurs="0" maxOccurs="1"/>
        </xsd:sequence>
      </xsd:complexType>
    </xsd:element>
    <xsd:element name="k77cca33f01649e780a4554139f86dfb" ma:index="39" ma:taxonomy="true" ma:internalName="k77cca33f01649e780a4554139f86dfb" ma:taxonomyFieldName="CESTIC_x0020__x002d__x0020_Tipo_x0020_de_x0020_Firma" ma:displayName="CESTIC - Tipo de Firma" ma:default="53;#Electrónica|d7be5f95-8eca-479c-9554-4b15db27c453" ma:fieldId="{477cca33-f016-49e7-80a4-554139f86dfb}" ma:sspId="32082be0-7530-4b3b-ad39-76fe2654c960" ma:termSetId="41a1058c-8519-4ec6-b037-b4e1d5e065a4" ma:anchorId="eb461303-90b2-4407-836f-dbbc333285fb" ma:open="false" ma:isKeyword="false">
      <xsd:complexType>
        <xsd:sequence>
          <xsd:element ref="pc:Terms" minOccurs="0" maxOccurs="1"/>
        </xsd:sequence>
      </xsd:complexType>
    </xsd:element>
    <xsd:element name="hba58fd0e34f4475934a5fe262df1eb1" ma:index="40" ma:taxonomy="true" ma:internalName="hba58fd0e34f4475934a5fe262df1eb1" ma:taxonomyFieldName="CESTIC_x0020__x002d__x0020_Caracter_x00ed_sticas_x0020_t_x00e9_cnicas" ma:displayName="CESTIC - Características técnicas" ma:readOnly="false" ma:default="64;#Adobe Acrobat|e56437fe-ab4d-4f4c-b7e9-703b15ecfebb" ma:fieldId="{1ba58fd0-e34f-4475-934a-5fe262df1eb1}" ma:sspId="32082be0-7530-4b3b-ad39-76fe2654c960" ma:termSetId="41a1058c-8519-4ec6-b037-b4e1d5e065a4" ma:anchorId="33740d7f-2eab-4338-bf5d-f0c1acf56d64" ma:open="false" ma:isKeyword="false">
      <xsd:complexType>
        <xsd:sequence>
          <xsd:element ref="pc:Terms" minOccurs="0" maxOccurs="1"/>
        </xsd:sequence>
      </xsd:complexType>
    </xsd:element>
    <xsd:element name="jb3def7c2b6444329a98afaa9e65d672" ma:index="41" ma:taxonomy="true" ma:internalName="jb3def7c2b6444329a98afaa9e65d672" ma:taxonomyFieldName="CESTIC_x0020__x002d__x0020_Tipo_x0020_documental" ma:displayName="CESTIC - Tipo documental" ma:indexed="true" ma:default="156;#Otros|43c588c8-363f-42ea-9331-5da54f1a5bfa" ma:fieldId="{3b3def7c-2b64-4432-9a98-afaa9e65d672}" ma:sspId="32082be0-7530-4b3b-ad39-76fe2654c960" ma:termSetId="41a1058c-8519-4ec6-b037-b4e1d5e065a4" ma:anchorId="047e329f-a660-475f-bf9e-2c454651fa32" ma:open="false" ma:isKeyword="false">
      <xsd:complexType>
        <xsd:sequence>
          <xsd:element ref="pc:Terms" minOccurs="0" maxOccurs="1"/>
        </xsd:sequence>
      </xsd:complexType>
    </xsd:element>
    <xsd:element name="o0df43bf4e2241398e104e62002ce964" ma:index="43" nillable="true" ma:taxonomy="true" ma:internalName="o0df43bf4e2241398e104e62002ce964" ma:taxonomyFieldName="CESTIC_x0020__x002d__x0020_Versi_x00f3_n_x0020_NTI" ma:displayName="CESTIC - Versión NTI" ma:readOnly="false" ma:default="32;#http://administracionelectronica.gob.es/ENI/XSD/v1.0/documento-e|f8c5098c-f40f-4133-8c91-b2bf693499bf" ma:fieldId="{80df43bf-4e22-4139-8e10-4e62002ce964}" ma:sspId="32082be0-7530-4b3b-ad39-76fe2654c960" ma:termSetId="41a1058c-8519-4ec6-b037-b4e1d5e065a4" ma:anchorId="1b0b407e-c5ec-4f06-9f9a-c853cc99065b" ma:open="false" ma:isKeyword="false">
      <xsd:complexType>
        <xsd:sequence>
          <xsd:element ref="pc:Terms" minOccurs="0" maxOccurs="1"/>
        </xsd:sequence>
      </xsd:complexType>
    </xsd:element>
    <xsd:element name="e3a1742edfc64d4a84e8dc7d522f7c55" ma:index="44" nillable="true" ma:taxonomy="true" ma:internalName="e3a1742edfc64d4a84e8dc7d522f7c55" ma:taxonomyFieldName="CESTIC_x0020__x002d__x0020_Categor_x00ed_a" ma:displayName="CESTIC - Categoría" ma:readOnly="false" ma:default="30;#Documento|a153244e-2cec-444f-9d57-d7b2e0ea84c2" ma:fieldId="{e3a1742e-dfc6-4d4a-84e8-dc7d522f7c55}" ma:sspId="32082be0-7530-4b3b-ad39-76fe2654c960" ma:termSetId="41a1058c-8519-4ec6-b037-b4e1d5e065a4" ma:anchorId="8eb44c48-93d4-4c0f-b61c-ec2b61714fec" ma:open="false" ma:isKeyword="false">
      <xsd:complexType>
        <xsd:sequence>
          <xsd:element ref="pc:Terms" minOccurs="0" maxOccurs="1"/>
        </xsd:sequence>
      </xsd:complexType>
    </xsd:element>
    <xsd:element name="n082f02626d74d16a0c4a8489583f889" ma:index="46" ma:taxonomy="true" ma:internalName="n082f02626d74d16a0c4a8489583f889" ma:taxonomyFieldName="CESTIC_x0020__x002d__x0020_Clasificaci_x00f3_n" ma:displayName="CESTIC - Clasificación" ma:indexed="true" ma:readOnly="false" ma:default="57;#2.07.01 Planificación y coordinación de las políticas TIC y administración digital|edd55854-3606-4603-8878-b86cc9bb5933" ma:fieldId="{7082f026-26d7-4d16-a0c4-a8489583f889}" ma:sspId="32082be0-7530-4b3b-ad39-76fe2654c960" ma:termSetId="41a1058c-8519-4ec6-b037-b4e1d5e065a4" ma:anchorId="f6fa363e-6b94-4f37-b20a-bd40e762c49d" ma:open="false" ma:isKeyword="false">
      <xsd:complexType>
        <xsd:sequence>
          <xsd:element ref="pc:Terms" minOccurs="0" maxOccurs="1"/>
        </xsd:sequence>
      </xsd:complexType>
    </xsd:element>
    <xsd:element name="p337850706074eebb81537aee03c2735" ma:index="48" ma:taxonomy="true" ma:internalName="p337850706074eebb81537aee03c2735" ma:taxonomyFieldName="CESTIC_x0020__x002d__x0020_Estado_x0020_de_x0020_elaboraci_x00f3_n" ma:displayName="CESTIC - Estado de elaboración" ma:indexed="true" ma:readOnly="false" ma:default="54;#EE01 - Original|37f5f3a2-ab64-45a8-904f-4ad496d1b9bc" ma:fieldId="{93378507-0607-4eeb-b815-37aee03c2735}" ma:sspId="32082be0-7530-4b3b-ad39-76fe2654c960" ma:termSetId="41a1058c-8519-4ec6-b037-b4e1d5e065a4" ma:anchorId="75800aee-073c-468b-9e5e-4955553bea08" ma:open="false" ma:isKeyword="false">
      <xsd:complexType>
        <xsd:sequence>
          <xsd:element ref="pc:Terms" minOccurs="0" maxOccurs="1"/>
        </xsd:sequence>
      </xsd:complexType>
    </xsd:element>
    <xsd:element name="h4760f92b6cf406e834e6651f3e71ae3" ma:index="50" ma:taxonomy="true" ma:internalName="h4760f92b6cf406e834e6651f3e71ae3" ma:taxonomyFieldName="CESTIC_x0020__x002d__x0020_Estado_x0020_del_x0020_documento" ma:displayName="CESTIC - Estado del documento" ma:indexed="true" ma:readOnly="false" ma:default="38;#En Borrador|43c04a8a-58de-450e-bf08-7027ae7ff034" ma:fieldId="{14760f92-b6cf-406e-834e-6651f3e71ae3}" ma:sspId="32082be0-7530-4b3b-ad39-76fe2654c960" ma:termSetId="41a1058c-8519-4ec6-b037-b4e1d5e065a4" ma:anchorId="cad0bb17-a02e-47fd-8fb9-97e23993d620" ma:open="false" ma:isKeyword="false">
      <xsd:complexType>
        <xsd:sequence>
          <xsd:element ref="pc:Terms" minOccurs="0" maxOccurs="1"/>
        </xsd:sequence>
      </xsd:complexType>
    </xsd:element>
    <xsd:element name="g940f1b7f5b5432e972918b5749dfb35" ma:index="52" ma:taxonomy="true" ma:internalName="g940f1b7f5b5432e972918b5749dfb35" ma:taxonomyFieldName="CESTIC_x0020__x002d__x0020_Estado_x0020_del_x0020_expediente" ma:displayName="CESTIC - Estado del expediente" ma:default="39;#No aplica|f3728483-53b6-4001-8c85-93812d71dfcf" ma:fieldId="{0940f1b7-f5b5-432e-9729-18b5749dfb35}" ma:sspId="32082be0-7530-4b3b-ad39-76fe2654c960" ma:termSetId="41a1058c-8519-4ec6-b037-b4e1d5e065a4" ma:anchorId="d6cd2048-6c18-4f17-8a30-33ffb2d89656" ma:open="false" ma:isKeyword="false">
      <xsd:complexType>
        <xsd:sequence>
          <xsd:element ref="pc:Terms" minOccurs="0" maxOccurs="1"/>
        </xsd:sequence>
      </xsd:complexType>
    </xsd:element>
    <xsd:element name="fa80946d37254601a79358153aa075f8" ma:index="53" ma:taxonomy="true" ma:internalName="fa80946d37254601a79358153aa075f8" ma:taxonomyFieldName="CESTIC_x0020__x002d__x0020_Fechas" ma:displayName="CESTIC - Fechas" ma:readOnly="false" ma:default="62;#FechaFin = Rellenar|b113e47e-2ec1-4c67-8e41-debc543aab6c" ma:fieldId="{fa80946d-3725-4601-a793-58153aa075f8}" ma:sspId="32082be0-7530-4b3b-ad39-76fe2654c960" ma:termSetId="41a1058c-8519-4ec6-b037-b4e1d5e065a4" ma:anchorId="e8dd335d-ae43-4b28-9380-da107927c480" ma:open="false" ma:isKeyword="false">
      <xsd:complexType>
        <xsd:sequence>
          <xsd:element ref="pc:Terms" minOccurs="0" maxOccurs="1"/>
        </xsd:sequence>
      </xsd:complexType>
    </xsd:element>
    <xsd:element name="j2ff45181448462397472dd521938b7c" ma:index="55" ma:taxonomy="true" ma:internalName="j2ff45181448462397472dd521938b7c" ma:taxonomyFieldName="CESTIC_x0020__x002d__x0020_Identificador" ma:displayName="CESTIC - Identificador" ma:indexed="true" ma:default="133;#Título = Organismo_TipoDoc_NºCorrelativo_Año|2f7b3ea9-f314-4413-b066-02dffeee8ef6" ma:fieldId="{32ff4518-1448-4623-9747-2dd521938b7c}" ma:sspId="32082be0-7530-4b3b-ad39-76fe2654c960" ma:termSetId="41a1058c-8519-4ec6-b037-b4e1d5e065a4" ma:anchorId="d7bf7b93-26a5-4565-989f-b42984dee162" ma:open="false" ma:isKeyword="false">
      <xsd:complexType>
        <xsd:sequence>
          <xsd:element ref="pc:Terms" minOccurs="0" maxOccurs="1"/>
        </xsd:sequence>
      </xsd:complexType>
    </xsd:element>
    <xsd:element name="nc942120fc5647a0b4f7d446e5d8aae1" ma:index="57" ma:taxonomy="true" ma:internalName="nc942120fc5647a0b4f7d446e5d8aae1" ma:taxonomyFieldName="CESTIC_x0020__x002d__x0020_Interesado" ma:displayName="CESTIC - Interesado" ma:default="41;#CESTIC|214a07ee-36e9-40b5-972a-a3c4ab33388c" ma:fieldId="{7c942120-fc56-47a0-b4f7-d446e5d8aae1}" ma:sspId="32082be0-7530-4b3b-ad39-76fe2654c960" ma:termSetId="41a1058c-8519-4ec6-b037-b4e1d5e065a4" ma:anchorId="6880ab66-677f-4460-afdc-b35b9bd2964a" ma:open="false" ma:isKeyword="false">
      <xsd:complexType>
        <xsd:sequence>
          <xsd:element ref="pc:Terms" minOccurs="0" maxOccurs="1"/>
        </xsd:sequence>
      </xsd:complexType>
    </xsd:element>
    <xsd:element name="h4fd33ee3cf04a848b229dd487063e10" ma:index="59" ma:taxonomy="true" ma:internalName="h4fd33ee3cf04a848b229dd487063e10" ma:taxonomyFieldName="CESTIC_x0020__x002d__x0020_Nivel_x0020_de_x0020_Seguridad" ma:displayName="CESTIC - Nivel de Seguridad" ma:indexed="true" ma:default="42;#Uso Oficial|ff0382d8-56f9-44c2-9e2e-21457068c4d8" ma:fieldId="{14fd33ee-3cf0-4a84-8b22-9dd487063e10}" ma:sspId="32082be0-7530-4b3b-ad39-76fe2654c960" ma:termSetId="41a1058c-8519-4ec6-b037-b4e1d5e065a4" ma:anchorId="3302f9f1-e7db-4b88-984b-2daa15501546" ma:open="false" ma:isKeyword="false">
      <xsd:complexType>
        <xsd:sequence>
          <xsd:element ref="pc:Terms" minOccurs="0" maxOccurs="1"/>
        </xsd:sequence>
      </xsd:complexType>
    </xsd:element>
    <xsd:element name="OrganoDIR3" ma:index="62" nillable="true" ma:displayName="OrganoDIR3" ma:default="CESTIC" ma:description="Nombre del Órgano según el código DIR3 de la columna [CESTIC - Órgano]." ma:hidden="true" ma:internalName="OrganoDIR3" ma:readOnly="false">
      <xsd:simpleType>
        <xsd:restriction base="dms:Text">
          <xsd:maxLength value="255"/>
        </xsd:restriction>
      </xsd:simpleType>
    </xsd:element>
    <xsd:element name="_dlc_BarcodeValue" ma:index="63" nillable="true" ma:displayName="Valor de código de barras" ma:description="El valor del código de barras asignado a este elemento." ma:internalName="_dlc_BarcodeValue" ma:readOnly="true">
      <xsd:simpleType>
        <xsd:restriction base="dms:Text"/>
      </xsd:simpleType>
    </xsd:element>
    <xsd:element name="_dlc_BarcodeImage" ma:index="64" nillable="true" ma:displayName="Imagen del código de barras" ma:description="" ma:hidden="true" ma:internalName="_dlc_BarcodeImage" ma:readOnly="false">
      <xsd:simpleType>
        <xsd:restriction base="dms:Note"/>
      </xsd:simpleType>
    </xsd:element>
    <xsd:element name="_dlc_BarcodePreview" ma:index="65" nillable="true" ma:displayName="Código de barras" ma:description="Código de barras asignado a este elemento." ma:format="Image" ma:hidden="true" ma:internalName="_dlc_BarcodePreview"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p715b9a8ff074a7f893ed5c890d59b7a" ma:index="77" nillable="true" ma:taxonomy="true" ma:internalName="p715b9a8ff074a7f893ed5c890d59b7a" ma:taxonomyFieldName="CESTIC_x0020__x002d__x0020_Soporte" ma:displayName="CESTIC - Soporte" ma:indexed="true" ma:default="" ma:fieldId="{9715b9a8-ff07-4a7f-893e-d5c890d59b7a}" ma:sspId="32082be0-7530-4b3b-ad39-76fe2654c960" ma:termSetId="41a1058c-8519-4ec6-b037-b4e1d5e065a4" ma:anchorId="ae28e4cc-3820-470e-a220-7836f11acba5" ma:open="false" ma:isKeyword="false">
      <xsd:complexType>
        <xsd:sequence>
          <xsd:element ref="pc:Terms" minOccurs="0" maxOccurs="1"/>
        </xsd:sequence>
      </xsd:complexType>
    </xsd:element>
    <xsd:element name="nced1ca950fc419490a6dcf451eee828" ma:index="79" nillable="true" ma:taxonomy="true" ma:internalName="nced1ca950fc419490a6dcf451eee828" ma:taxonomyFieldName="CESTIC_x0020__x002d__x0020_Localizaci_x00f3_n" ma:displayName="CESTIC - Ubicación" ma:readOnly="false" ma:default="230;#Rellenar campo Localiza|378d553b-17ce-46a4-8be3-b7a6e19a1178" ma:fieldId="{7ced1ca9-50fc-4194-90a6-dcf451eee828}" ma:sspId="32082be0-7530-4b3b-ad39-76fe2654c960" ma:termSetId="41a1058c-8519-4ec6-b037-b4e1d5e065a4" ma:anchorId="cc56f82a-2375-487a-a84f-8024ba8a98a9" ma:open="false" ma:isKeyword="false">
      <xsd:complexType>
        <xsd:sequence>
          <xsd:element ref="pc:Terms" minOccurs="0" maxOccurs="1"/>
        </xsd:sequence>
      </xsd:complexType>
    </xsd:element>
    <xsd:element name="DLCPolicyLabelValue" ma:index="8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8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8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tartDate" ma:index="19" nillable="true" ma:displayName="Fecha de inicio" ma:default="[today]" ma:format="DateOnly" ma:internalName="Fecha_x0020_de_x0020_inicio">
      <xsd:simpleType>
        <xsd:restriction base="dms:DateTime"/>
      </xsd:simpleType>
    </xsd:element>
    <xsd:element name="_dlc_Exempt" ma:index="82" nillable="true" ma:displayName="Excluir de la directiva" ma:hidden="true" ma:internalName="_dlc_Exempt" ma:readOnly="true">
      <xsd:simpleType>
        <xsd:restriction base="dms:Unknown"/>
      </xsd:simpleType>
    </xsd:element>
    <xsd:element name="_dlc_ExpireDateSaved" ma:index="83" nillable="true" ma:displayName="Fecha de caducidad original" ma:hidden="true" ma:internalName="_dlc_ExpireDateSaved" ma:readOnly="true">
      <xsd:simpleType>
        <xsd:restriction base="dms:DateTime"/>
      </xsd:simpleType>
    </xsd:element>
    <xsd:element name="_dlc_ExpireDate" ma:index="84" nillable="true" ma:displayName="Fecha de caducidad"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sourceType" ma:index="81" nillable="true" ma:displayName="Tipo de recurso" ma:description="Conjunto de categorías, funciones, géneros o niveles de agregación" ma:hidden="true" ma:internalName="_ResourceTyp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fe97b1-87ca-4e5a-b17a-9623940c16b3" elementFormDefault="qualified">
    <xsd:import namespace="http://schemas.microsoft.com/office/2006/documentManagement/types"/>
    <xsd:import namespace="http://schemas.microsoft.com/office/infopath/2007/PartnerControls"/>
    <xsd:element name="_dlc_DocId" ma:index="49" nillable="true" ma:displayName="Valor de Id. de documento" ma:description="El valor del identificador de documento asignado a este elemento." ma:internalName="_dlc_DocId" ma:readOnly="true">
      <xsd:simpleType>
        <xsd:restriction base="dms:Text"/>
      </xsd:simpleType>
    </xsd:element>
    <xsd:element name="_dlc_DocIdUrl" ma:index="51"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da3cccc-8ac5-4b87-81a6-ed98229b6e66" elementFormDefault="qualified">
    <xsd:import namespace="http://schemas.microsoft.com/office/2006/documentManagement/types"/>
    <xsd:import namespace="http://schemas.microsoft.com/office/infopath/2007/PartnerControls"/>
    <xsd:element name="TaxCatchAll" ma:index="54" nillable="true" ma:displayName="Columna global de taxonomía" ma:hidden="true" ma:list="{65c58910-edae-452b-b9bb-db35e285c2b8}" ma:internalName="TaxCatchAll" ma:showField="CatchAllData" ma:web="fdffb9de-31d8-40ff-8cbe-a7c3a0354838">
      <xsd:complexType>
        <xsd:complexContent>
          <xsd:extension base="dms:MultiChoiceLookup">
            <xsd:sequence>
              <xsd:element name="Value" type="dms:Lookup" maxOccurs="unbounded" minOccurs="0" nillable="true"/>
            </xsd:sequence>
          </xsd:extension>
        </xsd:complexContent>
      </xsd:complexType>
    </xsd:element>
    <xsd:element name="TaxCatchAllLabel" ma:index="58" nillable="true" ma:displayName="Columna global de taxonomía1" ma:hidden="true" ma:list="{65c58910-edae-452b-b9bb-db35e285c2b8}" ma:internalName="TaxCatchAllLabel" ma:readOnly="true" ma:showField="CatchAllDataLabel" ma:web="fdffb9de-31d8-40ff-8cbe-a7c3a035483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754becc-871d-476e-aa5a-b8bfdd3a0702" elementFormDefault="qualified">
    <xsd:import namespace="http://schemas.microsoft.com/office/2006/documentManagement/types"/>
    <xsd:import namespace="http://schemas.microsoft.com/office/infopath/2007/PartnerControls"/>
    <xsd:element name="CarpetaRecienLlegado" ma:index="66" nillable="true" ma:displayName="CarpetaRecienLlegado" ma:default="0" ma:internalName="CarpetaRecienLlegado">
      <xsd:simpleType>
        <xsd:restriction base="dms:Boolean"/>
      </xsd:simpleType>
    </xsd:element>
    <xsd:element name="CodigoExpediente" ma:index="67" nillable="true" ma:displayName="Código Expediente" ma:internalName="CodigoExpediente">
      <xsd:simpleType>
        <xsd:restriction base="dms:Text">
          <xsd:maxLength value="255"/>
        </xsd:restriction>
      </xsd:simpleType>
    </xsd:element>
    <xsd:element name="Tramitar" ma:index="68" nillable="true" ma:displayName="Tramitar" ma:format="Hyperlink" ma:hidden="true" ma:internalName="Tramitar"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EstadoTramitacion" ma:index="69" nillable="true" ma:displayName="EstadoTramitacion" ma:default="Pendiente" ma:format="Dropdown" ma:hidden="true" ma:internalName="EstadoTramitacion" ma:readOnly="false">
      <xsd:simpleType>
        <xsd:restriction base="dms:Choice">
          <xsd:enumeration value="Pendiente"/>
          <xsd:enumeration value="En tramitación"/>
          <xsd:enumeration value="Finalizada"/>
        </xsd:restriction>
      </xsd:simpleType>
    </xsd:element>
    <xsd:element name="NumTareasPendientes" ma:index="70" nillable="true" ma:displayName="NumTareasPendientes" ma:decimals="0" ma:default="0" ma:hidden="true" ma:internalName="NumTareasPendientes" ma:readOnly="false">
      <xsd:simpleType>
        <xsd:restriction base="dms:Number"/>
      </xsd:simpleType>
    </xsd:element>
    <xsd:element name="ResultadoTareas" ma:index="71" nillable="true" ma:displayName="ResultadoTareas" ma:hidden="true" ma:internalName="ResultadoTarea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43b636-cb1d-4153-b10b-95ad532af462" elementFormDefault="qualified">
    <xsd:import namespace="http://schemas.microsoft.com/office/2006/documentManagement/types"/>
    <xsd:import namespace="http://schemas.microsoft.com/office/infopath/2007/PartnerControls"/>
    <xsd:element name="GENERA_x0020_BOTON" ma:index="72" nillable="true" ma:displayName="GENERA BOTON" ma:hidden="true" ma:internalName="GENERA_x0020_BOT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UsuariosAprobadores" ma:index="73" nillable="true" ma:displayName="UsuariosAprobadores" ma:hidden="true" ma:list="UserInfo" ma:SharePointGroup="0" ma:internalName="UsuariosAprobadore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sElaboradores" ma:index="74" nillable="true" ma:displayName="UsuariosElaboradores" ma:hidden="true" ma:list="UserInfo" ma:SharePointGroup="0" ma:internalName="UsuariosElaboradore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sFirmantes" ma:index="75" nillable="true" ma:displayName="UsuariosFirmantes" ma:hidden="true" ma:list="UserInfo" ma:SharePointGroup="0" ma:internalName="UsuariosFirmante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sRevisores" ma:index="76" nillable="true" ma:displayName="UsuariosRevisores" ma:hidden="true" ma:list="UserInfo" ma:SharePointGroup="0" ma:internalName="UsuariosRevisore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ramitacion_x0020_de_x0020_documentos" ma:index="88" nillable="true" ma:displayName="Tramitacion de documentos" ma:internalName="Tramitacion_x0020_de_x0020_documentos">
      <xsd:complexType>
        <xsd:complexContent>
          <xsd:extension base="dms:URL">
            <xsd:sequence>
              <xsd:element name="Url" type="dms:ValidUrl" minOccurs="0" nillable="true"/>
              <xsd:element name="Description" type="xsd:string" nillable="true"/>
            </xsd:sequence>
          </xsd:extension>
        </xsd:complexContent>
      </xsd:complexType>
    </xsd:element>
    <xsd:element name="MEFO" ma:index="89" nillable="true" ma:displayName="MEFO" ma:default="0" ma:description="Indica si un documento está relacionado, o no, con el sistema MEFO" ma:internalName="MEFO">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5" ma:displayName="Tipo de contenido"/>
        <xsd:element ref="dc:title" minOccurs="0" maxOccurs="1" ma:index="17" ma:displayName="Título"/>
        <xsd:element ref="dc:subject" maxOccurs="1" ma:index="18" ma:displayName="Asunto"/>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546C4-60E2-42A0-9B18-8F572FEA9F1C}">
  <ds:schemaRefs>
    <ds:schemaRef ds:uri="http://schemas.openxmlformats.org/officeDocument/2006/bibliography"/>
  </ds:schemaRefs>
</ds:datastoreItem>
</file>

<file path=customXml/itemProps3.xml><?xml version="1.0" encoding="utf-8"?>
<ds:datastoreItem xmlns:ds="http://schemas.openxmlformats.org/officeDocument/2006/customXml" ds:itemID="{10A30BB2-E8D1-480D-B7DD-B91963DDAF4A}">
  <ds:schemaRefs>
    <ds:schemaRef ds:uri="http://schemas.microsoft.com/office/2006/metadata/customXsn"/>
  </ds:schemaRefs>
</ds:datastoreItem>
</file>

<file path=customXml/itemProps4.xml><?xml version="1.0" encoding="utf-8"?>
<ds:datastoreItem xmlns:ds="http://schemas.openxmlformats.org/officeDocument/2006/customXml" ds:itemID="{3F6DA21F-9042-45BC-89C3-ACEE7351930C}">
  <ds:schemaRefs>
    <ds:schemaRef ds:uri="http://schemas.microsoft.com/sharepoint/events"/>
  </ds:schemaRefs>
</ds:datastoreItem>
</file>

<file path=customXml/itemProps5.xml><?xml version="1.0" encoding="utf-8"?>
<ds:datastoreItem xmlns:ds="http://schemas.openxmlformats.org/officeDocument/2006/customXml" ds:itemID="{6C21850D-A38D-42F9-8E68-6D72572CB30B}">
  <ds:schemaRefs>
    <ds:schemaRef ds:uri="http://purl.org/dc/dcmitype/"/>
    <ds:schemaRef ds:uri="a7fe97b1-87ca-4e5a-b17a-9623940c16b3"/>
    <ds:schemaRef ds:uri="http://www.w3.org/XML/1998/namespace"/>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c243b636-cb1d-4153-b10b-95ad532af462"/>
    <ds:schemaRef ds:uri="b754becc-871d-476e-aa5a-b8bfdd3a0702"/>
    <ds:schemaRef ds:uri="http://schemas.microsoft.com/sharepoint/v3/fields"/>
    <ds:schemaRef ds:uri="2da3cccc-8ac5-4b87-81a6-ed98229b6e66"/>
    <ds:schemaRef ds:uri="fdffb9de-31d8-40ff-8cbe-a7c3a0354838"/>
    <ds:schemaRef ds:uri="http://schemas.microsoft.com/sharepoint/v3"/>
    <ds:schemaRef ds:uri="http://schemas.microsoft.com/office/2006/metadata/properties"/>
    <ds:schemaRef ds:uri="http://purl.org/dc/terms/"/>
  </ds:schemaRefs>
</ds:datastoreItem>
</file>

<file path=customXml/itemProps6.xml><?xml version="1.0" encoding="utf-8"?>
<ds:datastoreItem xmlns:ds="http://schemas.openxmlformats.org/officeDocument/2006/customXml" ds:itemID="{284DAF0E-1526-4CC6-8CB1-CD5707BAC662}">
  <ds:schemaRefs>
    <ds:schemaRef ds:uri="http://schemas.microsoft.com/sharepoint/v3/contenttype/forms"/>
  </ds:schemaRefs>
</ds:datastoreItem>
</file>

<file path=customXml/itemProps7.xml><?xml version="1.0" encoding="utf-8"?>
<ds:datastoreItem xmlns:ds="http://schemas.openxmlformats.org/officeDocument/2006/customXml" ds:itemID="{87C803C6-F667-4C84-973E-1ED709206DFB}">
  <ds:schemaRefs>
    <ds:schemaRef ds:uri="office.server.policy"/>
  </ds:schemaRefs>
</ds:datastoreItem>
</file>

<file path=customXml/itemProps8.xml><?xml version="1.0" encoding="utf-8"?>
<ds:datastoreItem xmlns:ds="http://schemas.openxmlformats.org/officeDocument/2006/customXml" ds:itemID="{858D2AE4-8BB0-4DBE-B179-98B3F04CE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fb9de-31d8-40ff-8cbe-a7c3a0354838"/>
    <ds:schemaRef ds:uri="http://schemas.microsoft.com/sharepoint/v3"/>
    <ds:schemaRef ds:uri="http://schemas.microsoft.com/sharepoint/v3/fields"/>
    <ds:schemaRef ds:uri="a7fe97b1-87ca-4e5a-b17a-9623940c16b3"/>
    <ds:schemaRef ds:uri="2da3cccc-8ac5-4b87-81a6-ed98229b6e66"/>
    <ds:schemaRef ds:uri="b754becc-871d-476e-aa5a-b8bfdd3a0702"/>
    <ds:schemaRef ds:uri="c243b636-cb1d-4153-b10b-95ad532af4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CESTIC_PL_Estilos.dotm</Template>
  <TotalTime>11</TotalTime>
  <Pages>48</Pages>
  <Words>9422</Words>
  <Characters>51823</Characters>
  <Application>Microsoft Office Word</Application>
  <DocSecurity>0</DocSecurity>
  <Lines>431</Lines>
  <Paragraphs>122</Paragraphs>
  <ScaleCrop>false</ScaleCrop>
  <Company>Ministerio de Defensa</Company>
  <LinksUpToDate>false</LinksUpToDate>
  <CharactersWithSpaces>61123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CESTIC_PDC_PL_DAF</dc:title>
  <dc:subject>DOCUMENTO DE ANALISIS FUNCIONAL: GESTION DE USUARIOS</dc:subject>
  <dc:creator>Olivares Martinez, Fernando Jesús J.</dc:creator>
  <cp:keywords>General Documentación</cp:keywords>
  <dc:description/>
  <cp:lastModifiedBy>OLIVARES MARTINEZ FERNANDO JESUS</cp:lastModifiedBy>
  <cp:revision>3</cp:revision>
  <cp:lastPrinted>2023-05-17T09:20:00Z</cp:lastPrinted>
  <dcterms:created xsi:type="dcterms:W3CDTF">2026-08-05T10:10:00Z</dcterms:created>
  <dcterms:modified xsi:type="dcterms:W3CDTF">2026-09-09T09:15:00Z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0x010100AEFD3ABA02F9EF4D849B3BB874F9E54A009CF4A7E1341241498BFEC9AEBBDA698900383B363CEF021C48B047A64366A39367</vt:lpwstr>
  </property>
  <property fmtid="{D5CDD505-2E9C-101B-9397-08002B2CF9AE}" pid="3" name="_dlc_DocIdItemGuid">
    <vt:lpwstr>f1517da9-cea2-42d0-b06c-60eeca279464</vt:lpwstr>
  </property>
  <property fmtid="{D5CDD505-2E9C-101B-9397-08002B2CF9AE}" pid="4" name="CESTIC - Nivel de Seguridad">
    <vt:lpwstr>42;#Uso Oficial|ff0382d8-56f9-44c2-9e2e-21457068c4d8</vt:lpwstr>
  </property>
  <property fmtid="{D5CDD505-2E9C-101B-9397-08002B2CF9AE}" pid="5" name="CESTIC - Categoría">
    <vt:lpwstr>30;#Documento|a153244e-2cec-444f-9d57-d7b2e0ea84c2</vt:lpwstr>
  </property>
  <property fmtid="{D5CDD505-2E9C-101B-9397-08002B2CF9AE}" pid="6" name="CESTIC - Características técnicas">
    <vt:lpwstr>101;#.doc, .docx, .xls, .xlsx, .ppt, .pptx, aspx|98a68b7d-f6c7-497d-ae65-2268a3190357</vt:lpwstr>
  </property>
  <property fmtid="{D5CDD505-2E9C-101B-9397-08002B2CF9AE}" pid="7" name="CESTIC - Estado del documento">
    <vt:lpwstr>38;#En Borrador|43c04a8a-58de-450e-bf08-7027ae7ff034</vt:lpwstr>
  </property>
  <property fmtid="{D5CDD505-2E9C-101B-9397-08002B2CF9AE}" pid="8" name="CESTIC - Interesado">
    <vt:lpwstr>41;#CESTIC|214a07ee-36e9-40b5-972a-a3c4ab33388c</vt:lpwstr>
  </property>
  <property fmtid="{D5CDD505-2E9C-101B-9397-08002B2CF9AE}" pid="9" name="CESTIC - Nombre">
    <vt:lpwstr>59;#eEMGDE3.2 – Nombre del fichero|9aae1862-3640-4a5d-87e6-be590cb4823b</vt:lpwstr>
  </property>
  <property fmtid="{D5CDD505-2E9C-101B-9397-08002B2CF9AE}" pid="10" name="CESTIC - Versión NTI">
    <vt:lpwstr>32;#http://administracionelectronica.gob.es/ENI/XSD/v1.0/documento-e|f8c5098c-f40f-4133-8c91-b2bf693499bf</vt:lpwstr>
  </property>
  <property fmtid="{D5CDD505-2E9C-101B-9397-08002B2CF9AE}" pid="11" name="CESTIC - Origen del documento">
    <vt:lpwstr>134;#1 = Administración|f748a788-1129-4d14-8c01-81971c7603f4</vt:lpwstr>
  </property>
  <property fmtid="{D5CDD505-2E9C-101B-9397-08002B2CF9AE}" pid="12" name="CESTIC - Identificador">
    <vt:lpwstr>133;#Título = Organismo_TipoDoc_NºCorrelativo_Año|2f7b3ea9-f314-4413-b066-02dffeee8ef6</vt:lpwstr>
  </property>
  <property fmtid="{D5CDD505-2E9C-101B-9397-08002B2CF9AE}" pid="13" name="CESTIC - Tipo de Firma">
    <vt:lpwstr>53;#Electrónica|d7be5f95-8eca-479c-9554-4b15db27c453</vt:lpwstr>
  </property>
  <property fmtid="{D5CDD505-2E9C-101B-9397-08002B2CF9AE}" pid="14" name="CESTIC - Estado de elaboración">
    <vt:lpwstr>54;#EE01 - Original|37f5f3a2-ab64-45a8-904f-4ad496d1b9bc</vt:lpwstr>
  </property>
  <property fmtid="{D5CDD505-2E9C-101B-9397-08002B2CF9AE}" pid="15" name="CESTIC - Estado del expediente">
    <vt:lpwstr>39;#No aplica|f3728483-53b6-4001-8c85-93812d71dfcf</vt:lpwstr>
  </property>
  <property fmtid="{D5CDD505-2E9C-101B-9397-08002B2CF9AE}" pid="16" name="CESTIC - Tipo documental" linkTarget="_Toc287914506">
    <vt:lpwstr>..Control de Firmas</vt:lpwstr>
  </property>
  <property fmtid="{D5CDD505-2E9C-101B-9397-08002B2CF9AE}" pid="17" name="CESTIC - Calificación">
    <vt:lpwstr>60;#Administrativo|ebd5c66a-3693-432a-a223-829e82fd37a6</vt:lpwstr>
  </property>
  <property fmtid="{D5CDD505-2E9C-101B-9397-08002B2CF9AE}" pid="18" name="CESTIC - Órgano">
    <vt:lpwstr>210;#E04906002|5ce31358-5cc1-4a82-96f3-f94366f417ac</vt:lpwstr>
  </property>
  <property fmtid="{D5CDD505-2E9C-101B-9397-08002B2CF9AE}" pid="19" name="CESTIC - Clasificación">
    <vt:lpwstr>57;#2.07.01 Planificación y coordinación de las políticas TIC y administración digital|edd55854-3606-4603-8878-b86cc9bb5933</vt:lpwstr>
  </property>
  <property fmtid="{D5CDD505-2E9C-101B-9397-08002B2CF9AE}" pid="20" name="CESTIC - Fechas">
    <vt:lpwstr>62;#FechaFin = Rellenar|b113e47e-2ec1-4c67-8e41-debc543aab6c</vt:lpwstr>
  </property>
  <property fmtid="{D5CDD505-2E9C-101B-9397-08002B2CF9AE}" pid="21" name="_Source">
    <vt:lpwstr>APP</vt:lpwstr>
  </property>
  <property fmtid="{D5CDD505-2E9C-101B-9397-08002B2CF9AE}" pid="22" name="Sigla">
    <vt:lpwstr>PL</vt:lpwstr>
  </property>
  <property fmtid="{D5CDD505-2E9C-101B-9397-08002B2CF9AE}" pid="23" name="SiglaNumAño">
    <vt:lpwstr>PL- xx/AA</vt:lpwstr>
  </property>
  <property fmtid="{D5CDD505-2E9C-101B-9397-08002B2CF9AE}" pid="24" name="Número">
    <vt:r8>0</vt:r8>
  </property>
  <property fmtid="{D5CDD505-2E9C-101B-9397-08002B2CF9AE}" pid="25" name="ia571e3b61a9412b96dab0e32cacb453">
    <vt:lpwstr/>
  </property>
  <property fmtid="{D5CDD505-2E9C-101B-9397-08002B2CF9AE}" pid="26" name="OI 1">
    <vt:lpwstr/>
  </property>
  <property fmtid="{D5CDD505-2E9C-101B-9397-08002B2CF9AE}" pid="27" name="xd_ProgID">
    <vt:lpwstr/>
  </property>
  <property fmtid="{D5CDD505-2E9C-101B-9397-08002B2CF9AE}" pid="28" name="Organo1">
    <vt:lpwstr/>
  </property>
  <property fmtid="{D5CDD505-2E9C-101B-9397-08002B2CF9AE}" pid="29" name="TemplateUrl">
    <vt:lpwstr/>
  </property>
  <property fmtid="{D5CDD505-2E9C-101B-9397-08002B2CF9AE}" pid="30" name="xd_Signature">
    <vt:bool>false</vt:bool>
  </property>
  <property fmtid="{D5CDD505-2E9C-101B-9397-08002B2CF9AE}" pid="31" name="_dlc_policyId">
    <vt:lpwstr>0x010100AEFD3ABA02F9EF4D849B3BB874F9E54A|645367742</vt:lpwstr>
  </property>
  <property fmtid="{D5CDD505-2E9C-101B-9397-08002B2CF9AE}" pid="32" name="ItemRetentionFormula">
    <vt:lpwstr/>
  </property>
  <property fmtid="{D5CDD505-2E9C-101B-9397-08002B2CF9AE}" pid="33" name="CESTIC - Soporte">
    <vt:lpwstr>231;#Electrónico|3df61268-df1d-42ec-b022-248b69e4c39e</vt:lpwstr>
  </property>
  <property fmtid="{D5CDD505-2E9C-101B-9397-08002B2CF9AE}" pid="34" name="CESTIC - Localización">
    <vt:lpwstr/>
  </property>
  <property fmtid="{D5CDD505-2E9C-101B-9397-08002B2CF9AE}" pid="35" name="RatedBy">
    <vt:lpwstr/>
  </property>
  <property fmtid="{D5CDD505-2E9C-101B-9397-08002B2CF9AE}" pid="36" name="img">
    <vt:lpwstr>https://colabora.mdef.es/sedef/cestic/SiteCollectionImages/General.PNG, Documento General</vt:lpwstr>
  </property>
  <property fmtid="{D5CDD505-2E9C-101B-9397-08002B2CF9AE}" pid="37" name="Firma">
    <vt:lpwstr>Pendiente</vt:lpwstr>
  </property>
  <property fmtid="{D5CDD505-2E9C-101B-9397-08002B2CF9AE}" pid="38" name="Distribución">
    <vt:lpwstr>;#Archivo;#</vt:lpwstr>
  </property>
  <property fmtid="{D5CDD505-2E9C-101B-9397-08002B2CF9AE}" pid="39" name="Fase_ciclo_de_vida">
    <vt:lpwstr>1. Elaboración</vt:lpwstr>
  </property>
  <property fmtid="{D5CDD505-2E9C-101B-9397-08002B2CF9AE}" pid="40" name="LikedBy">
    <vt:lpwstr/>
  </property>
  <property fmtid="{D5CDD505-2E9C-101B-9397-08002B2CF9AE}" pid="41" name="StartDate">
    <vt:filetime>2021-02-28T23:00:00Z</vt:filetime>
  </property>
  <property fmtid="{D5CDD505-2E9C-101B-9397-08002B2CF9AE}" pid="42" name="Organo">
    <vt:lpwstr>CESTIC</vt:lpwstr>
  </property>
  <property fmtid="{D5CDD505-2E9C-101B-9397-08002B2CF9AE}" pid="43" name="SharedWithUsers">
    <vt:lpwstr/>
  </property>
</Properties>
</file>